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(singaporekeypair.pem)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 400 singaporekeypair.pem</w:t>
      </w:r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 -i "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.pem"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2711F00F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chmod to 600  (chmod 600 </w:t>
      </w:r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763325EB" w14:textId="2342AA99" w:rsidR="00F237CB" w:rsidRDefault="00F237CB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977DBB" w14:textId="01BF5A16" w:rsidR="00F237CB" w:rsidRDefault="00F237CB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EFA7BB" w14:textId="7ED586AB" w:rsidR="00F237CB" w:rsidRPr="0085006B" w:rsidRDefault="00F237CB" w:rsidP="00B80E86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  <w:r w:rsidRPr="0085006B">
        <w:rPr>
          <w:rFonts w:ascii="Segoe UI" w:hAnsi="Segoe UI" w:cs="Segoe UI"/>
          <w:color w:val="3C76A6" w:themeColor="accent5"/>
          <w:sz w:val="28"/>
          <w:szCs w:val="28"/>
        </w:rPr>
        <w:t xml:space="preserve">Cluster Maintenance </w:t>
      </w:r>
    </w:p>
    <w:p w14:paraId="23D88BD5" w14:textId="77777777" w:rsidR="00D45229" w:rsidRDefault="00D45229" w:rsidP="00B80E86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36A9E107" w14:textId="3AC49D6F" w:rsidR="006F6E2E" w:rsidRPr="00D45229" w:rsidRDefault="00D45229" w:rsidP="00B80E86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D45229">
        <w:rPr>
          <w:rFonts w:ascii="Segoe UI" w:hAnsi="Segoe UI" w:cs="Segoe UI"/>
          <w:color w:val="3C76A6" w:themeColor="accent5"/>
          <w:sz w:val="22"/>
          <w:szCs w:val="22"/>
        </w:rPr>
        <w:t>Cluster Upgrade</w:t>
      </w:r>
    </w:p>
    <w:p w14:paraId="61C0C14D" w14:textId="0E8F25F8" w:rsidR="00D45229" w:rsidRDefault="00D4522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B04954" w14:textId="490EAA1A" w:rsidR="00B62AED" w:rsidRDefault="00A11E65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11E6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https://kubernetes.io/docs/tasks/administer-cluster/kubeadm/kubeadm-upgrade/</w:t>
      </w:r>
    </w:p>
    <w:p w14:paraId="57F5ED1E" w14:textId="52A08242" w:rsidR="00D45229" w:rsidRDefault="00D4522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9ED34B7" w14:textId="77777777" w:rsidR="006F6E2E" w:rsidRDefault="006F6E2E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F0433D" w14:textId="46A913B6" w:rsidR="00B64AFD" w:rsidRPr="00D45229" w:rsidRDefault="00B64AFD" w:rsidP="00B80E86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D45229">
        <w:rPr>
          <w:rFonts w:ascii="Segoe UI" w:hAnsi="Segoe UI" w:cs="Segoe UI"/>
          <w:color w:val="3C76A6" w:themeColor="accent5"/>
          <w:sz w:val="22"/>
          <w:szCs w:val="22"/>
        </w:rPr>
        <w:t>ETCD Backup and Restore</w:t>
      </w:r>
    </w:p>
    <w:p w14:paraId="5F660C33" w14:textId="332C0CD3" w:rsidR="00B64AFD" w:rsidRDefault="00B64AFD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F4BD30" w14:textId="7E387D8D" w:rsidR="004C4F52" w:rsidRDefault="00135898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Copy the below content into a shell file and execute the same. You may download the latest version from </w:t>
      </w:r>
      <w:hyperlink r:id="rId13" w:history="1">
        <w:r w:rsidR="00040D1B" w:rsidRPr="00A70E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https://github.com/etcd-io/etcd/releases</w:t>
        </w:r>
      </w:hyperlink>
    </w:p>
    <w:p w14:paraId="6F32C3F4" w14:textId="583581A8" w:rsidR="00040D1B" w:rsidRDefault="00040D1B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BBF88E" w14:textId="403D8869" w:rsidR="00040D1B" w:rsidRDefault="00040D1B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6645D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vi etcd_download.sh</w:t>
      </w:r>
    </w:p>
    <w:p w14:paraId="13A70255" w14:textId="77777777" w:rsidR="006645D3" w:rsidRDefault="006645D3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EC31AA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ETCD_VER=v3.4.13</w:t>
      </w:r>
    </w:p>
    <w:p w14:paraId="0A3A0673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6F162C63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# choose either URL</w:t>
      </w:r>
    </w:p>
    <w:p w14:paraId="40B1BE29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GOOGLE_URL=https://storage.googleapis.com/etcd</w:t>
      </w:r>
    </w:p>
    <w:p w14:paraId="7DD90FD2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GITHUB_URL=https://github.com/etcd-io/etcd/releases/download</w:t>
      </w:r>
    </w:p>
    <w:p w14:paraId="0B40DED5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DOWNLOAD_URL=${GOOGLE_URL}</w:t>
      </w:r>
    </w:p>
    <w:p w14:paraId="52B14873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6355105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rm -f /tmp/etcd-${ETCD_VER}-linux-amd64.tar.gz</w:t>
      </w:r>
    </w:p>
    <w:p w14:paraId="76722692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rm -rf /tmp/etcd-download-test &amp;&amp; mkdir -p /tmp/etcd-download-test</w:t>
      </w:r>
    </w:p>
    <w:p w14:paraId="143EB5B0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4CCE426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lastRenderedPageBreak/>
        <w:t>curl -L ${DOWNLOAD_URL}/${ETCD_VER}/etcd-${ETCD_VER}-linux-amd64.tar.gz -o /tmp/etcd-${ETCD_VER}-linux-amd64.tar.gz</w:t>
      </w:r>
    </w:p>
    <w:p w14:paraId="03595D06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tar xzvf /tmp/etcd-${ETCD_VER}-linux-amd64.tar.gz -C /tmp/etcd-download-test --strip-components=1</w:t>
      </w:r>
    </w:p>
    <w:p w14:paraId="16527324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rm -f /tmp/etcd-${ETCD_VER}-linux-amd64.tar.gz</w:t>
      </w:r>
    </w:p>
    <w:p w14:paraId="7417FC40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7350ABA" w14:textId="77777777" w:rsidR="00135898" w:rsidRP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/tmp/etcd-download-test/etcd --version</w:t>
      </w:r>
    </w:p>
    <w:p w14:paraId="28E95591" w14:textId="58408BB9" w:rsidR="00135898" w:rsidRDefault="00135898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135898">
        <w:rPr>
          <w:rFonts w:ascii="Courier New" w:hAnsi="Courier New" w:cs="Courier New"/>
          <w:sz w:val="20"/>
          <w:szCs w:val="20"/>
          <w:lang w:val="en-IN" w:eastAsia="en-IN"/>
        </w:rPr>
        <w:t>/tmp/etcd-download-test/etcdctl version</w:t>
      </w:r>
      <w:r w:rsidR="00A627C9">
        <w:rPr>
          <w:rFonts w:ascii="Courier New" w:hAnsi="Courier New" w:cs="Courier New"/>
          <w:sz w:val="20"/>
          <w:szCs w:val="20"/>
          <w:lang w:val="en-IN" w:eastAsia="en-IN"/>
        </w:rPr>
        <w:t xml:space="preserve">  </w:t>
      </w:r>
    </w:p>
    <w:p w14:paraId="3F3D2C32" w14:textId="28D55AE6" w:rsidR="005F66B9" w:rsidRDefault="005F66B9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1C0CF024" w14:textId="37654C9A" w:rsidR="005F66B9" w:rsidRDefault="005F66B9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5B7B076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You may now add the path “/</w:t>
      </w:r>
      <w:r w:rsidRPr="0013589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tmp/etcd-download-test/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”</w:t>
      </w:r>
      <w:r w:rsidRPr="00BD1F0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in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PATH</w:t>
      </w:r>
    </w:p>
    <w:p w14:paraId="32F98153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E31A8E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 export PATH=$PATH:.:/tmp/etcd-download-test</w:t>
      </w:r>
    </w:p>
    <w:p w14:paraId="2B7E856A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D10674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Pr="00242A2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export ETCDCTL_API=3</w:t>
      </w:r>
    </w:p>
    <w:p w14:paraId="00F16CE8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EBAED0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49E33B0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Working with ETCD</w:t>
      </w:r>
    </w:p>
    <w:p w14:paraId="1431A8E1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----------------------</w:t>
      </w:r>
    </w:p>
    <w:p w14:paraId="50286D38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9F2E100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Pr="00EC1D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./etcdctl --cacert /etc/kubernetes/pki/etcd/server.crt  --cert /etc/kubernetes/pki/etcd/ca.crt --key /etc/kubernetes/pki/etcd/ca.key put mykey "this is mykey"</w:t>
      </w:r>
    </w:p>
    <w:p w14:paraId="35AE86CE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3766375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 w:rsidRPr="004367A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./etcdctl --cacert /etc/kubernetes/pki/etcd/server.crt  --cert /etc/kubernetes/pki/etcd/ca.crt --key /etc/kubernetes/pki/etcd/ca.key get mykey</w:t>
      </w:r>
    </w:p>
    <w:p w14:paraId="6FD23214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DD81A68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679EC6A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E6F4FE2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Snapshot</w:t>
      </w:r>
    </w:p>
    <w:p w14:paraId="6F5885D6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----------</w:t>
      </w:r>
    </w:p>
    <w:p w14:paraId="321362CC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CC1EFEC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Pr="004C4F5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./etcdctl snapshot save etcdsnap.db --cacert /etc/kubernetes/pki/etcd/server.crt  --cert /etc/kubernetes/pki/etcd/ca.crt --key /etc/kubernetes/pki/etcd/ca.key</w:t>
      </w:r>
    </w:p>
    <w:p w14:paraId="271DF2F9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2FF03D0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</w:t>
      </w:r>
      <w:r w:rsidRPr="00A93CE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--endpoints=https://127.0.0.1:2379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if etcd is remote]</w:t>
      </w:r>
    </w:p>
    <w:p w14:paraId="4C4215BC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E48989A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The above command shall create the snapshot with name “</w:t>
      </w:r>
      <w:r w:rsidRPr="004C4F5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etcdsnap.db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”</w:t>
      </w:r>
    </w:p>
    <w:p w14:paraId="62131479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1055F92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6300FF3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Pr="002967A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./etcdctl --write-out=table snapshot status etcdsnap.db</w:t>
      </w:r>
    </w:p>
    <w:p w14:paraId="4CE0A1B0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A7B08E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2D2CB4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Pr="00B72C5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./etcdctl snapshot restore etcdsnap.db --cacert /etc/kubernetes/pki/etcd/server.crt  --cert /etc/kubernetes/pki/etcd/ca.crt --key /etc/kubernetes/pki/etcd/ca.key</w:t>
      </w:r>
    </w:p>
    <w:p w14:paraId="0C18A533" w14:textId="77777777" w:rsidR="005F66B9" w:rsidRDefault="005F66B9" w:rsidP="005F66B9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4387A46" w14:textId="77777777" w:rsidR="005F66B9" w:rsidRDefault="005F66B9" w:rsidP="001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E906BA7" w14:textId="157EC8E0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ECFFBC" w14:textId="0E1B9848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BBA5CCE" w14:textId="378733F6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8E13836" w14:textId="53365345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6256E3B" w14:textId="4502CA6A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1C1D73" w14:textId="2CA28F8F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36A1F10" w14:textId="77777777" w:rsidR="00A627C9" w:rsidRDefault="00A627C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35968A" w14:textId="55DD0406" w:rsidR="00F03F34" w:rsidRDefault="00F03F3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AF0367E" w14:textId="0C675139" w:rsidR="00F03F34" w:rsidRDefault="00F03F3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2A3BC30" w14:textId="77777777" w:rsidR="00F03F34" w:rsidRDefault="00F03F3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sectPr w:rsidR="00F03F34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DDCC6" w14:textId="77777777" w:rsidR="001D1DC8" w:rsidRDefault="001D1DC8" w:rsidP="001E7D29">
      <w:pPr>
        <w:spacing w:after="0" w:line="240" w:lineRule="auto"/>
      </w:pPr>
      <w:r>
        <w:separator/>
      </w:r>
    </w:p>
  </w:endnote>
  <w:endnote w:type="continuationSeparator" w:id="0">
    <w:p w14:paraId="0DC82C94" w14:textId="77777777" w:rsidR="001D1DC8" w:rsidRDefault="001D1DC8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6CDA6" w14:textId="77777777" w:rsidR="001D1DC8" w:rsidRDefault="001D1DC8" w:rsidP="001E7D29">
      <w:pPr>
        <w:spacing w:after="0" w:line="240" w:lineRule="auto"/>
      </w:pPr>
      <w:r>
        <w:separator/>
      </w:r>
    </w:p>
  </w:footnote>
  <w:footnote w:type="continuationSeparator" w:id="0">
    <w:p w14:paraId="70EDA6E6" w14:textId="77777777" w:rsidR="001D1DC8" w:rsidRDefault="001D1DC8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7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9"/>
  </w:num>
  <w:num w:numId="10">
    <w:abstractNumId w:val="15"/>
  </w:num>
  <w:num w:numId="11">
    <w:abstractNumId w:val="20"/>
  </w:num>
  <w:num w:numId="12">
    <w:abstractNumId w:val="21"/>
  </w:num>
  <w:num w:numId="13">
    <w:abstractNumId w:val="12"/>
  </w:num>
  <w:num w:numId="14">
    <w:abstractNumId w:val="11"/>
  </w:num>
  <w:num w:numId="15">
    <w:abstractNumId w:val="22"/>
  </w:num>
  <w:num w:numId="16">
    <w:abstractNumId w:val="14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7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0D1B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1F2C"/>
    <w:rsid w:val="000A2384"/>
    <w:rsid w:val="000A324B"/>
    <w:rsid w:val="000A44F5"/>
    <w:rsid w:val="000B01CA"/>
    <w:rsid w:val="000B032A"/>
    <w:rsid w:val="000B3ABE"/>
    <w:rsid w:val="000B763B"/>
    <w:rsid w:val="000C5EE5"/>
    <w:rsid w:val="000C7363"/>
    <w:rsid w:val="000C73A4"/>
    <w:rsid w:val="000C7483"/>
    <w:rsid w:val="000D2067"/>
    <w:rsid w:val="000D2241"/>
    <w:rsid w:val="000D295E"/>
    <w:rsid w:val="000D445D"/>
    <w:rsid w:val="000D479D"/>
    <w:rsid w:val="000D4880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791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28CF"/>
    <w:rsid w:val="001255F3"/>
    <w:rsid w:val="0012634B"/>
    <w:rsid w:val="001269DE"/>
    <w:rsid w:val="00126BE1"/>
    <w:rsid w:val="00127E2A"/>
    <w:rsid w:val="00130609"/>
    <w:rsid w:val="0013243A"/>
    <w:rsid w:val="00132F9C"/>
    <w:rsid w:val="00135898"/>
    <w:rsid w:val="00140348"/>
    <w:rsid w:val="00140DAE"/>
    <w:rsid w:val="00141F8B"/>
    <w:rsid w:val="0014237D"/>
    <w:rsid w:val="0014353C"/>
    <w:rsid w:val="001460F1"/>
    <w:rsid w:val="00146895"/>
    <w:rsid w:val="001468BA"/>
    <w:rsid w:val="0015180F"/>
    <w:rsid w:val="00152192"/>
    <w:rsid w:val="001538E8"/>
    <w:rsid w:val="00160BF9"/>
    <w:rsid w:val="001647F8"/>
    <w:rsid w:val="00164A5C"/>
    <w:rsid w:val="00171AFD"/>
    <w:rsid w:val="00173C97"/>
    <w:rsid w:val="001746FC"/>
    <w:rsid w:val="00174C49"/>
    <w:rsid w:val="00175B97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4D68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D1DC8"/>
    <w:rsid w:val="001D7425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14B7"/>
    <w:rsid w:val="00242A2A"/>
    <w:rsid w:val="002467DE"/>
    <w:rsid w:val="00246C30"/>
    <w:rsid w:val="00250E1E"/>
    <w:rsid w:val="00251787"/>
    <w:rsid w:val="00255193"/>
    <w:rsid w:val="00256F0A"/>
    <w:rsid w:val="0025765C"/>
    <w:rsid w:val="00257EC4"/>
    <w:rsid w:val="0026048E"/>
    <w:rsid w:val="0026068A"/>
    <w:rsid w:val="00260CD4"/>
    <w:rsid w:val="0026152B"/>
    <w:rsid w:val="0026201C"/>
    <w:rsid w:val="0026221B"/>
    <w:rsid w:val="002645D9"/>
    <w:rsid w:val="00267618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967A6"/>
    <w:rsid w:val="002A27E8"/>
    <w:rsid w:val="002A6A1D"/>
    <w:rsid w:val="002A7213"/>
    <w:rsid w:val="002A7AD9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4338"/>
    <w:rsid w:val="00305F07"/>
    <w:rsid w:val="00306016"/>
    <w:rsid w:val="00306ECD"/>
    <w:rsid w:val="00311650"/>
    <w:rsid w:val="00312972"/>
    <w:rsid w:val="00315157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868"/>
    <w:rsid w:val="00361DEE"/>
    <w:rsid w:val="00370CF3"/>
    <w:rsid w:val="003710AC"/>
    <w:rsid w:val="00374AEF"/>
    <w:rsid w:val="00375104"/>
    <w:rsid w:val="003752B9"/>
    <w:rsid w:val="00383FB1"/>
    <w:rsid w:val="00384467"/>
    <w:rsid w:val="003862A5"/>
    <w:rsid w:val="00387983"/>
    <w:rsid w:val="0039037B"/>
    <w:rsid w:val="00390A49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3AB4"/>
    <w:rsid w:val="003C4356"/>
    <w:rsid w:val="003C5A2B"/>
    <w:rsid w:val="003C5E1E"/>
    <w:rsid w:val="003C7F75"/>
    <w:rsid w:val="003D599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6DD7"/>
    <w:rsid w:val="00427FA9"/>
    <w:rsid w:val="0043129D"/>
    <w:rsid w:val="00432063"/>
    <w:rsid w:val="004367AF"/>
    <w:rsid w:val="00440140"/>
    <w:rsid w:val="00441B4A"/>
    <w:rsid w:val="004444CF"/>
    <w:rsid w:val="0044657F"/>
    <w:rsid w:val="004468AD"/>
    <w:rsid w:val="00450670"/>
    <w:rsid w:val="00450ED2"/>
    <w:rsid w:val="00450FB9"/>
    <w:rsid w:val="0045156C"/>
    <w:rsid w:val="00452FBE"/>
    <w:rsid w:val="004548CD"/>
    <w:rsid w:val="00454E70"/>
    <w:rsid w:val="00455841"/>
    <w:rsid w:val="00455846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4F52"/>
    <w:rsid w:val="004C569E"/>
    <w:rsid w:val="004D6684"/>
    <w:rsid w:val="004E19C9"/>
    <w:rsid w:val="004E227E"/>
    <w:rsid w:val="004E2AF6"/>
    <w:rsid w:val="004E5EC8"/>
    <w:rsid w:val="004E77A7"/>
    <w:rsid w:val="004F319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6CEF"/>
    <w:rsid w:val="0051798F"/>
    <w:rsid w:val="00517E9F"/>
    <w:rsid w:val="005203CC"/>
    <w:rsid w:val="005205B9"/>
    <w:rsid w:val="00520FC6"/>
    <w:rsid w:val="005214A9"/>
    <w:rsid w:val="00521AE3"/>
    <w:rsid w:val="00522055"/>
    <w:rsid w:val="00524BA6"/>
    <w:rsid w:val="005304EA"/>
    <w:rsid w:val="00531EB7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B7A5B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66B9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6397"/>
    <w:rsid w:val="00626952"/>
    <w:rsid w:val="00632C41"/>
    <w:rsid w:val="006337D3"/>
    <w:rsid w:val="00633AE8"/>
    <w:rsid w:val="00634928"/>
    <w:rsid w:val="00634D15"/>
    <w:rsid w:val="0063575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A2"/>
    <w:rsid w:val="00655EE2"/>
    <w:rsid w:val="00657F89"/>
    <w:rsid w:val="006645D3"/>
    <w:rsid w:val="006665F9"/>
    <w:rsid w:val="00666FB8"/>
    <w:rsid w:val="00670694"/>
    <w:rsid w:val="00672907"/>
    <w:rsid w:val="0067306C"/>
    <w:rsid w:val="00675E11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1AB9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4C40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E7F91"/>
    <w:rsid w:val="006F00CF"/>
    <w:rsid w:val="006F03D4"/>
    <w:rsid w:val="006F149F"/>
    <w:rsid w:val="006F5012"/>
    <w:rsid w:val="006F6E2E"/>
    <w:rsid w:val="00700B1F"/>
    <w:rsid w:val="007044A8"/>
    <w:rsid w:val="00704B3D"/>
    <w:rsid w:val="00706367"/>
    <w:rsid w:val="00707C0D"/>
    <w:rsid w:val="00711649"/>
    <w:rsid w:val="007136D1"/>
    <w:rsid w:val="0071561B"/>
    <w:rsid w:val="00715D0A"/>
    <w:rsid w:val="0072100B"/>
    <w:rsid w:val="007219D3"/>
    <w:rsid w:val="007256B2"/>
    <w:rsid w:val="007257E9"/>
    <w:rsid w:val="00726480"/>
    <w:rsid w:val="0072796A"/>
    <w:rsid w:val="00732711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5719D"/>
    <w:rsid w:val="00760739"/>
    <w:rsid w:val="0076167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1256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22DB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47E11"/>
    <w:rsid w:val="0085006B"/>
    <w:rsid w:val="0085075E"/>
    <w:rsid w:val="00854AE7"/>
    <w:rsid w:val="0085569B"/>
    <w:rsid w:val="00856122"/>
    <w:rsid w:val="00861CBD"/>
    <w:rsid w:val="00861F4B"/>
    <w:rsid w:val="00863A0E"/>
    <w:rsid w:val="00863BD4"/>
    <w:rsid w:val="00863E6E"/>
    <w:rsid w:val="0086570A"/>
    <w:rsid w:val="00866E54"/>
    <w:rsid w:val="00867EA4"/>
    <w:rsid w:val="0087111E"/>
    <w:rsid w:val="00872637"/>
    <w:rsid w:val="00872E04"/>
    <w:rsid w:val="0087548F"/>
    <w:rsid w:val="0088058A"/>
    <w:rsid w:val="00880C14"/>
    <w:rsid w:val="008814AC"/>
    <w:rsid w:val="00883FC6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D50F5"/>
    <w:rsid w:val="008E2A01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6C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5B6A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2C4"/>
    <w:rsid w:val="00A07662"/>
    <w:rsid w:val="00A10894"/>
    <w:rsid w:val="00A11E65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6D34"/>
    <w:rsid w:val="00A47934"/>
    <w:rsid w:val="00A47DF6"/>
    <w:rsid w:val="00A523B5"/>
    <w:rsid w:val="00A5250D"/>
    <w:rsid w:val="00A53A05"/>
    <w:rsid w:val="00A550F3"/>
    <w:rsid w:val="00A60E11"/>
    <w:rsid w:val="00A627C9"/>
    <w:rsid w:val="00A637D7"/>
    <w:rsid w:val="00A63D35"/>
    <w:rsid w:val="00A672F9"/>
    <w:rsid w:val="00A72927"/>
    <w:rsid w:val="00A73190"/>
    <w:rsid w:val="00A73627"/>
    <w:rsid w:val="00A811F8"/>
    <w:rsid w:val="00A835AB"/>
    <w:rsid w:val="00A85478"/>
    <w:rsid w:val="00A85628"/>
    <w:rsid w:val="00A873D0"/>
    <w:rsid w:val="00A91827"/>
    <w:rsid w:val="00A91A8F"/>
    <w:rsid w:val="00A9231C"/>
    <w:rsid w:val="00A925FC"/>
    <w:rsid w:val="00A939F3"/>
    <w:rsid w:val="00A93CE7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046F"/>
    <w:rsid w:val="00AB390A"/>
    <w:rsid w:val="00AB7824"/>
    <w:rsid w:val="00AC2A6D"/>
    <w:rsid w:val="00AC6C14"/>
    <w:rsid w:val="00AC7363"/>
    <w:rsid w:val="00AC740A"/>
    <w:rsid w:val="00AC7ECA"/>
    <w:rsid w:val="00AD2326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905"/>
    <w:rsid w:val="00AF1A52"/>
    <w:rsid w:val="00AF2423"/>
    <w:rsid w:val="00AF5476"/>
    <w:rsid w:val="00AF5D6B"/>
    <w:rsid w:val="00AF71DD"/>
    <w:rsid w:val="00B02F6E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2630"/>
    <w:rsid w:val="00B330BC"/>
    <w:rsid w:val="00B330D1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0D1B"/>
    <w:rsid w:val="00B565D8"/>
    <w:rsid w:val="00B569C4"/>
    <w:rsid w:val="00B5779A"/>
    <w:rsid w:val="00B578EC"/>
    <w:rsid w:val="00B61C25"/>
    <w:rsid w:val="00B62AED"/>
    <w:rsid w:val="00B63480"/>
    <w:rsid w:val="00B63588"/>
    <w:rsid w:val="00B63E8A"/>
    <w:rsid w:val="00B64AFD"/>
    <w:rsid w:val="00B64D24"/>
    <w:rsid w:val="00B66E23"/>
    <w:rsid w:val="00B7147D"/>
    <w:rsid w:val="00B72C5E"/>
    <w:rsid w:val="00B740B4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1F07"/>
    <w:rsid w:val="00BD28B5"/>
    <w:rsid w:val="00BD2B06"/>
    <w:rsid w:val="00BD3B53"/>
    <w:rsid w:val="00BD4B58"/>
    <w:rsid w:val="00BD4D82"/>
    <w:rsid w:val="00BD5478"/>
    <w:rsid w:val="00BD6711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52E5"/>
    <w:rsid w:val="00BF68C7"/>
    <w:rsid w:val="00BF74A6"/>
    <w:rsid w:val="00BF7B10"/>
    <w:rsid w:val="00BF7D69"/>
    <w:rsid w:val="00C00194"/>
    <w:rsid w:val="00C003CF"/>
    <w:rsid w:val="00C00C07"/>
    <w:rsid w:val="00C017DE"/>
    <w:rsid w:val="00C047FF"/>
    <w:rsid w:val="00C05010"/>
    <w:rsid w:val="00C129E6"/>
    <w:rsid w:val="00C14973"/>
    <w:rsid w:val="00C15C45"/>
    <w:rsid w:val="00C1602C"/>
    <w:rsid w:val="00C1643D"/>
    <w:rsid w:val="00C206A2"/>
    <w:rsid w:val="00C22226"/>
    <w:rsid w:val="00C222ED"/>
    <w:rsid w:val="00C24C1E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3D99"/>
    <w:rsid w:val="00C94321"/>
    <w:rsid w:val="00C94AB4"/>
    <w:rsid w:val="00C96707"/>
    <w:rsid w:val="00CA3B16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C62CC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45229"/>
    <w:rsid w:val="00D50D23"/>
    <w:rsid w:val="00D512BB"/>
    <w:rsid w:val="00D51B3C"/>
    <w:rsid w:val="00D51D82"/>
    <w:rsid w:val="00D53571"/>
    <w:rsid w:val="00D5549D"/>
    <w:rsid w:val="00D61E76"/>
    <w:rsid w:val="00D63C8B"/>
    <w:rsid w:val="00D65057"/>
    <w:rsid w:val="00D6509D"/>
    <w:rsid w:val="00D67BFE"/>
    <w:rsid w:val="00D67FA0"/>
    <w:rsid w:val="00D7060F"/>
    <w:rsid w:val="00D7068F"/>
    <w:rsid w:val="00D75A30"/>
    <w:rsid w:val="00D7621A"/>
    <w:rsid w:val="00D77EBD"/>
    <w:rsid w:val="00D82C1B"/>
    <w:rsid w:val="00D83652"/>
    <w:rsid w:val="00D837CF"/>
    <w:rsid w:val="00D83ACE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62F7"/>
    <w:rsid w:val="00DC79AD"/>
    <w:rsid w:val="00DD002D"/>
    <w:rsid w:val="00DD07B3"/>
    <w:rsid w:val="00DD2075"/>
    <w:rsid w:val="00DD2FC3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0CA3"/>
    <w:rsid w:val="00E0277E"/>
    <w:rsid w:val="00E03063"/>
    <w:rsid w:val="00E04B65"/>
    <w:rsid w:val="00E12759"/>
    <w:rsid w:val="00E12CA9"/>
    <w:rsid w:val="00E13B78"/>
    <w:rsid w:val="00E1476C"/>
    <w:rsid w:val="00E14ABB"/>
    <w:rsid w:val="00E14B31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474B2"/>
    <w:rsid w:val="00E477AC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86D98"/>
    <w:rsid w:val="00E90E1C"/>
    <w:rsid w:val="00E92885"/>
    <w:rsid w:val="00E93CB1"/>
    <w:rsid w:val="00E93F9C"/>
    <w:rsid w:val="00E96D53"/>
    <w:rsid w:val="00E97B28"/>
    <w:rsid w:val="00EA2F1B"/>
    <w:rsid w:val="00EA3624"/>
    <w:rsid w:val="00EA5AA5"/>
    <w:rsid w:val="00EA6D9E"/>
    <w:rsid w:val="00EB01EC"/>
    <w:rsid w:val="00EB1D97"/>
    <w:rsid w:val="00EB21EC"/>
    <w:rsid w:val="00EB22A5"/>
    <w:rsid w:val="00EB431E"/>
    <w:rsid w:val="00EB61CB"/>
    <w:rsid w:val="00EC0326"/>
    <w:rsid w:val="00EC1D97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00A"/>
    <w:rsid w:val="00EE5771"/>
    <w:rsid w:val="00EF0139"/>
    <w:rsid w:val="00EF2B89"/>
    <w:rsid w:val="00EF4611"/>
    <w:rsid w:val="00EF6435"/>
    <w:rsid w:val="00F023AD"/>
    <w:rsid w:val="00F025AA"/>
    <w:rsid w:val="00F03F34"/>
    <w:rsid w:val="00F05732"/>
    <w:rsid w:val="00F05CB3"/>
    <w:rsid w:val="00F06266"/>
    <w:rsid w:val="00F103D9"/>
    <w:rsid w:val="00F10F6B"/>
    <w:rsid w:val="00F16819"/>
    <w:rsid w:val="00F20945"/>
    <w:rsid w:val="00F23697"/>
    <w:rsid w:val="00F237CB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3DFE"/>
    <w:rsid w:val="00F541C9"/>
    <w:rsid w:val="00F56A65"/>
    <w:rsid w:val="00F642E1"/>
    <w:rsid w:val="00F650D5"/>
    <w:rsid w:val="00F7238A"/>
    <w:rsid w:val="00F74541"/>
    <w:rsid w:val="00F75B89"/>
    <w:rsid w:val="00F806ED"/>
    <w:rsid w:val="00F829E8"/>
    <w:rsid w:val="00F82E0C"/>
    <w:rsid w:val="00F87EAA"/>
    <w:rsid w:val="00F90A19"/>
    <w:rsid w:val="00F9236B"/>
    <w:rsid w:val="00F9251B"/>
    <w:rsid w:val="00F92B25"/>
    <w:rsid w:val="00F9303C"/>
    <w:rsid w:val="00F96B12"/>
    <w:rsid w:val="00FA022B"/>
    <w:rsid w:val="00FA1053"/>
    <w:rsid w:val="00FA2D67"/>
    <w:rsid w:val="00FA5F1D"/>
    <w:rsid w:val="00FA7DB4"/>
    <w:rsid w:val="00FB212C"/>
    <w:rsid w:val="00FB2EE9"/>
    <w:rsid w:val="00FB3809"/>
    <w:rsid w:val="00FB5215"/>
    <w:rsid w:val="00FB7C9B"/>
    <w:rsid w:val="00FC07FC"/>
    <w:rsid w:val="00FC3152"/>
    <w:rsid w:val="00FC59D6"/>
    <w:rsid w:val="00FC5A6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4F8E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  <w:style w:type="character" w:customStyle="1" w:styleId="pl-c">
    <w:name w:val="pl-c"/>
    <w:basedOn w:val="DefaultParagraphFont"/>
    <w:rsid w:val="00135898"/>
  </w:style>
  <w:style w:type="character" w:customStyle="1" w:styleId="pl-smi">
    <w:name w:val="pl-smi"/>
    <w:basedOn w:val="DefaultParagraphFont"/>
    <w:rsid w:val="00135898"/>
  </w:style>
  <w:style w:type="character" w:customStyle="1" w:styleId="pl-k">
    <w:name w:val="pl-k"/>
    <w:basedOn w:val="DefaultParagraphFont"/>
    <w:rsid w:val="00135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etcd-io/etcd/releases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A10DC3-BD68-4E1E-A0D7-0222DE5030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3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2020-09-24T07:49:00Z</dcterms:created>
  <dcterms:modified xsi:type="dcterms:W3CDTF">2020-10-01T13:47:00Z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