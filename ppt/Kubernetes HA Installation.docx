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C91D0" w14:textId="1DDBBF62" w:rsidR="00275260" w:rsidRPr="00987BC4" w:rsidRDefault="002E0B6C" w:rsidP="00AA3B0D">
      <w:pPr>
        <w:pStyle w:val="Heading1"/>
        <w:ind w:left="2880" w:firstLine="720"/>
        <w:jc w:val="left"/>
        <w:rPr>
          <w:color w:val="3C76A6" w:themeColor="accent5"/>
          <w:sz w:val="44"/>
          <w:szCs w:val="44"/>
          <w:u w:val="single"/>
        </w:rPr>
      </w:pPr>
      <w:r>
        <w:rPr>
          <w:color w:val="3C76A6" w:themeColor="accent5"/>
          <w:sz w:val="44"/>
          <w:szCs w:val="44"/>
          <w:u w:val="single"/>
        </w:rPr>
        <w:t>Kubernetes</w:t>
      </w:r>
    </w:p>
    <w:p w14:paraId="5A74D5ED" w14:textId="4F3FD75D" w:rsidR="00F74541" w:rsidRDefault="00F74541" w:rsidP="00F74541">
      <w:pPr>
        <w:pStyle w:val="Heading1"/>
        <w:jc w:val="left"/>
        <w:rPr>
          <w:color w:val="3C76A6" w:themeColor="accent5"/>
        </w:rPr>
      </w:pPr>
    </w:p>
    <w:p w14:paraId="30DE0288" w14:textId="5013E523" w:rsid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95588F8" w14:textId="57E1C31E" w:rsidR="002A7213" w:rsidRDefault="00410A9A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410A9A">
        <w:rPr>
          <w:rFonts w:ascii="Segoe UI" w:hAnsi="Segoe UI" w:cs="Segoe UI"/>
          <w:color w:val="3C76A6" w:themeColor="accent5"/>
          <w:sz w:val="24"/>
          <w:szCs w:val="24"/>
        </w:rPr>
        <w:t>AWS</w:t>
      </w:r>
      <w:r>
        <w:rPr>
          <w:rFonts w:ascii="Segoe UI" w:hAnsi="Segoe UI" w:cs="Segoe UI"/>
          <w:color w:val="3C76A6" w:themeColor="accent5"/>
          <w:sz w:val="24"/>
          <w:szCs w:val="24"/>
        </w:rPr>
        <w:t xml:space="preserve"> </w:t>
      </w:r>
      <w:r w:rsidR="002A7213">
        <w:rPr>
          <w:rFonts w:ascii="Segoe UI" w:hAnsi="Segoe UI" w:cs="Segoe UI"/>
          <w:color w:val="3C76A6" w:themeColor="accent5"/>
          <w:sz w:val="24"/>
          <w:szCs w:val="24"/>
        </w:rPr>
        <w:t xml:space="preserve">EC2 Instance </w:t>
      </w:r>
    </w:p>
    <w:p w14:paraId="4C90E839" w14:textId="0B074C24" w:rsidR="002A7213" w:rsidRDefault="002A7213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33ADEFF8" w14:textId="77777777" w:rsidR="005728DA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Open </w:t>
      </w: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an SSH client. </w:t>
      </w:r>
    </w:p>
    <w:p w14:paraId="5194860A" w14:textId="0CDBA5AC" w:rsidR="005728DA" w:rsidRPr="00F74541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Locate your private key file (</w:t>
      </w:r>
      <w:proofErr w:type="spellStart"/>
      <w:r w:rsidR="0092434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key</w:t>
      </w: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.pem</w:t>
      </w:r>
      <w:proofErr w:type="spellEnd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2A70D7C" w14:textId="77777777" w:rsidR="00BA1D11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D4FDB47" w14:textId="35C2AAA9" w:rsidR="00B83203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400 </w:t>
      </w:r>
      <w:proofErr w:type="spellStart"/>
      <w:r w:rsidR="0092434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key</w:t>
      </w:r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.pem</w:t>
      </w:r>
      <w:proofErr w:type="spellEnd"/>
      <w:r w:rsidR="00646DE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</w:t>
      </w:r>
      <w:r w:rsidR="009F03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017762AC" w14:textId="77777777" w:rsidR="00C72357" w:rsidRDefault="00C7235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45CA0AE" w14:textId="354A17DC" w:rsidR="00B83203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Now </w:t>
      </w:r>
      <w:r w:rsid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you will be able to </w:t>
      </w: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SSH using your Public DNS/Public IP</w:t>
      </w:r>
    </w:p>
    <w:p w14:paraId="6EB6FC56" w14:textId="77777777" w:rsidR="00B83203" w:rsidRPr="005728DA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437A1BC" w14:textId="28EE1C66" w:rsidR="00410A9A" w:rsidRDefault="005304E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ssh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</w:t>
      </w: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</w:t>
      </w:r>
      <w:proofErr w:type="spellStart"/>
      <w:r w:rsidR="0092434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key</w:t>
      </w:r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.pem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" </w:t>
      </w:r>
      <w:hyperlink r:id="rId12" w:history="1"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ec2-user@ec2-xx-xx-xx-xx.ap-south-1.compute.amazonaws.com</w:t>
        </w:r>
      </w:hyperlink>
    </w:p>
    <w:p w14:paraId="03A39E63" w14:textId="0401C0F3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253ED1D" w14:textId="0213B7A7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NB:-  If SSH connectivity does not work</w:t>
      </w:r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, see changing the 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to 600  (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600 </w:t>
      </w:r>
      <w:proofErr w:type="spellStart"/>
      <w:r w:rsidR="005D24E3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AADA958" w14:textId="1ED7EF63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CE89761" w14:textId="694E49E1" w:rsidR="00C86484" w:rsidRPr="005636D7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~]$</w:t>
      </w:r>
      <w:r w:rsidR="00BD4D8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1DDD0B01" w14:textId="342725D4" w:rsidR="00C86484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CE2F9E6" w14:textId="230CA303" w:rsidR="00C86484" w:rsidRDefault="00174C4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yum install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-y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git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06F14A52" w14:textId="20AD27FC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DE3AD7D" w14:textId="12835E11" w:rsidR="00E21C70" w:rsidRDefault="00E21C7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C473FD1" w14:textId="1E75E574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Steps to </w:t>
      </w:r>
      <w:r w:rsidR="00E73DC5">
        <w:rPr>
          <w:rFonts w:ascii="Segoe UI" w:hAnsi="Segoe UI" w:cs="Segoe UI"/>
          <w:color w:val="3C76A6" w:themeColor="accent5"/>
          <w:sz w:val="24"/>
          <w:szCs w:val="24"/>
        </w:rPr>
        <w:t xml:space="preserve">Check out 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>from</w:t>
      </w: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git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 xml:space="preserve"> repository</w:t>
      </w:r>
    </w:p>
    <w:p w14:paraId="68F9C39E" w14:textId="0362E39C" w:rsidR="00B61C25" w:rsidRDefault="00B61C25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5B49AC7D" w14:textId="77777777" w:rsidR="00EF0640" w:rsidRDefault="00EF0640" w:rsidP="00EF0640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mkdir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346B2D20" w14:textId="77777777" w:rsidR="00EF0640" w:rsidRPr="00711649" w:rsidRDefault="00EF0640" w:rsidP="00EF0640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cd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1468179C" w14:textId="2CB635FF" w:rsid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</w:t>
      </w:r>
      <w:proofErr w:type="spell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init</w:t>
      </w:r>
      <w:proofErr w:type="spellEnd"/>
    </w:p>
    <w:p w14:paraId="785E779D" w14:textId="6742EC74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config --global </w:t>
      </w:r>
      <w:proofErr w:type="spell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user.email</w:t>
      </w:r>
      <w:proofErr w:type="spellEnd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</w:t>
      </w:r>
      <w:r w:rsidR="00115E4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nevin.cleetus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@</w:t>
      </w:r>
      <w:r w:rsidR="00AF547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email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.com"</w:t>
      </w:r>
    </w:p>
    <w:p w14:paraId="5B1FA7DD" w14:textId="21578110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git config --global user.name "</w:t>
      </w:r>
      <w:r w:rsidR="00115E4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nevin-</w:t>
      </w:r>
      <w:proofErr w:type="spellStart"/>
      <w:r w:rsidR="00115E4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cleetus</w:t>
      </w:r>
      <w:proofErr w:type="spellEnd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"</w:t>
      </w:r>
    </w:p>
    <w:p w14:paraId="3FC7C153" w14:textId="6CEB6C5D" w:rsidR="00711649" w:rsidRP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# </w:t>
      </w:r>
      <w:r w:rsidR="0060554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git clone </w:t>
      </w: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https://github.com/nevin-cleetus/</w:t>
      </w:r>
      <w:r w:rsidR="002D15BB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k8</w:t>
      </w: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.git</w:t>
      </w:r>
    </w:p>
    <w:p w14:paraId="179EA17F" w14:textId="4A5A5115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CC9B10F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09A76C5" w14:textId="3E4B85C6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Ensure</w:t>
      </w:r>
    </w:p>
    <w:p w14:paraId="7257D4BE" w14:textId="77777777" w:rsidR="00B61C25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0CB5A2E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1. Internet is working</w:t>
      </w:r>
    </w:p>
    <w:p w14:paraId="63F4618B" w14:textId="6A9D2106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2. Nobody should be connected to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vpn</w:t>
      </w:r>
      <w:proofErr w:type="spellEnd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or any other proxy.</w:t>
      </w:r>
    </w:p>
    <w:p w14:paraId="314EFC7F" w14:textId="225FC91A" w:rsidR="00F74541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3. Disable firewall if enabled.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7175EDFD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</w:p>
    <w:p w14:paraId="798186E4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</w:p>
    <w:p w14:paraId="45838250" w14:textId="77777777" w:rsidR="002A27E8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</w:p>
    <w:p w14:paraId="74E999A3" w14:textId="77777777" w:rsidR="002B4C3B" w:rsidRDefault="002B4C3B" w:rsidP="00F37A43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6BB2321A" w14:textId="77777777" w:rsidR="002B4C3B" w:rsidRDefault="002B4C3B" w:rsidP="00F37A43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5C28DB80" w14:textId="77777777" w:rsidR="002B4C3B" w:rsidRDefault="002B4C3B" w:rsidP="00F37A43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660454C8" w14:textId="77777777" w:rsidR="002B4C3B" w:rsidRDefault="002B4C3B" w:rsidP="00F37A43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1498B59F" w14:textId="77777777" w:rsidR="007436E8" w:rsidRPr="007436E8" w:rsidRDefault="007436E8" w:rsidP="007436E8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7436E8">
        <w:rPr>
          <w:rFonts w:ascii="Segoe UI" w:hAnsi="Segoe UI" w:cs="Segoe UI"/>
          <w:color w:val="3C76A6" w:themeColor="accent5"/>
          <w:sz w:val="24"/>
          <w:szCs w:val="24"/>
        </w:rPr>
        <w:t>Preparing Servers</w:t>
      </w:r>
    </w:p>
    <w:p w14:paraId="342B70C3" w14:textId="7793555C" w:rsidR="007436E8" w:rsidRDefault="007436E8" w:rsidP="00F37A43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6A3EAE85" w14:textId="77777777" w:rsidR="0031457C" w:rsidRDefault="0031457C" w:rsidP="00F37A43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5D5A0641" w14:textId="72F072B0" w:rsidR="00F37A43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login as: </w:t>
      </w:r>
      <w:r w:rsidR="00DB65A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vagrant</w:t>
      </w:r>
    </w:p>
    <w:p w14:paraId="0D6CB1DE" w14:textId="77777777" w:rsidR="00DB65A1" w:rsidRPr="005636D7" w:rsidRDefault="00DB65A1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2051B7E" w14:textId="7EE4E9B7" w:rsidR="00DB65A1" w:rsidRDefault="00DB65A1" w:rsidP="00DB65A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</w:t>
      </w:r>
      <w:r w:rsidRPr="00DB65A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udo</w:t>
      </w:r>
      <w:proofErr w:type="spellEnd"/>
      <w:r w:rsidRPr="00DB65A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DB65A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2EE71EA6" w14:textId="77777777" w:rsidR="007A317E" w:rsidRPr="00DB65A1" w:rsidRDefault="007A317E" w:rsidP="00DB65A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FD83AB5" w14:textId="77777777" w:rsidR="000D7291" w:rsidRPr="007A317E" w:rsidRDefault="000D7291" w:rsidP="007A317E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22C1F93F" w14:textId="1550FEEF" w:rsidR="0031457C" w:rsidRPr="007A317E" w:rsidRDefault="0031457C" w:rsidP="007A317E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7A317E">
        <w:rPr>
          <w:rFonts w:ascii="Segoe UI" w:hAnsi="Segoe UI" w:cs="Segoe UI"/>
          <w:color w:val="3C76A6" w:themeColor="accent5"/>
          <w:sz w:val="24"/>
          <w:szCs w:val="24"/>
        </w:rPr>
        <w:t xml:space="preserve">Disable the </w:t>
      </w:r>
      <w:proofErr w:type="spellStart"/>
      <w:r w:rsidRPr="007A317E">
        <w:rPr>
          <w:rFonts w:ascii="Segoe UI" w:hAnsi="Segoe UI" w:cs="Segoe UI"/>
          <w:color w:val="3C76A6" w:themeColor="accent5"/>
          <w:sz w:val="24"/>
          <w:szCs w:val="24"/>
        </w:rPr>
        <w:t>Selinux</w:t>
      </w:r>
      <w:proofErr w:type="spellEnd"/>
    </w:p>
    <w:p w14:paraId="4F7976AD" w14:textId="77777777" w:rsidR="0031457C" w:rsidRPr="007A317E" w:rsidRDefault="0031457C" w:rsidP="00DB65A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6A618616" w14:textId="1D7AE35F" w:rsidR="00DB65A1" w:rsidRDefault="00DB65A1" w:rsidP="00DB65A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 w:rsidRPr="00DB65A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setenforce</w:t>
      </w:r>
      <w:proofErr w:type="spellEnd"/>
      <w:r w:rsidRPr="00DB65A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0</w:t>
      </w:r>
    </w:p>
    <w:p w14:paraId="0FB4F7DC" w14:textId="77777777" w:rsidR="002E23DD" w:rsidRPr="002E23DD" w:rsidRDefault="002E23DD" w:rsidP="002E2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E23DD">
        <w:rPr>
          <w:rFonts w:ascii="Segoe UI" w:hAnsi="Segoe UI" w:cs="Segoe UI"/>
          <w:color w:val="3C76A6" w:themeColor="accent5"/>
          <w:kern w:val="32"/>
          <w:sz w:val="22"/>
          <w:szCs w:val="22"/>
        </w:rPr>
        <w:t>sed -</w:t>
      </w:r>
      <w:proofErr w:type="spellStart"/>
      <w:r w:rsidRPr="002E23DD">
        <w:rPr>
          <w:rFonts w:ascii="Segoe UI" w:hAnsi="Segoe UI" w:cs="Segoe UI"/>
          <w:color w:val="3C76A6" w:themeColor="accent5"/>
          <w:kern w:val="32"/>
          <w:sz w:val="22"/>
          <w:szCs w:val="22"/>
        </w:rPr>
        <w:t>i</w:t>
      </w:r>
      <w:proofErr w:type="spellEnd"/>
      <w:r w:rsidRPr="002E23DD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's/SELINUX=permissive/SELINUX=disabled/' /</w:t>
      </w:r>
      <w:proofErr w:type="spellStart"/>
      <w:r w:rsidRPr="002E23DD">
        <w:rPr>
          <w:rFonts w:ascii="Segoe UI" w:hAnsi="Segoe UI" w:cs="Segoe UI"/>
          <w:color w:val="3C76A6" w:themeColor="accent5"/>
          <w:kern w:val="32"/>
          <w:sz w:val="22"/>
          <w:szCs w:val="22"/>
        </w:rPr>
        <w:t>etc</w:t>
      </w:r>
      <w:proofErr w:type="spellEnd"/>
      <w:r w:rsidRPr="002E23DD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Pr="002E23DD">
        <w:rPr>
          <w:rFonts w:ascii="Segoe UI" w:hAnsi="Segoe UI" w:cs="Segoe UI"/>
          <w:color w:val="3C76A6" w:themeColor="accent5"/>
          <w:kern w:val="32"/>
          <w:sz w:val="22"/>
          <w:szCs w:val="22"/>
        </w:rPr>
        <w:t>sysconfig</w:t>
      </w:r>
      <w:proofErr w:type="spellEnd"/>
      <w:r w:rsidRPr="002E23DD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Pr="002E23DD">
        <w:rPr>
          <w:rFonts w:ascii="Segoe UI" w:hAnsi="Segoe UI" w:cs="Segoe UI"/>
          <w:color w:val="3C76A6" w:themeColor="accent5"/>
          <w:kern w:val="32"/>
          <w:sz w:val="22"/>
          <w:szCs w:val="22"/>
        </w:rPr>
        <w:t>selinux</w:t>
      </w:r>
      <w:proofErr w:type="spellEnd"/>
    </w:p>
    <w:p w14:paraId="144915F6" w14:textId="77777777" w:rsidR="002E23DD" w:rsidRDefault="002E23DD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BE8C079" w14:textId="74A16706" w:rsidR="00B30A40" w:rsidRDefault="00B30A40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B30A40">
        <w:rPr>
          <w:rFonts w:ascii="Segoe UI" w:hAnsi="Segoe UI" w:cs="Segoe UI"/>
          <w:color w:val="3C76A6" w:themeColor="accent5"/>
          <w:kern w:val="32"/>
          <w:sz w:val="22"/>
          <w:szCs w:val="22"/>
        </w:rPr>
        <w:t>systemctl</w:t>
      </w:r>
      <w:proofErr w:type="spellEnd"/>
      <w:r w:rsidRPr="00B30A4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disable </w:t>
      </w:r>
      <w:proofErr w:type="spellStart"/>
      <w:r w:rsidRPr="00B30A40">
        <w:rPr>
          <w:rFonts w:ascii="Segoe UI" w:hAnsi="Segoe UI" w:cs="Segoe UI"/>
          <w:color w:val="3C76A6" w:themeColor="accent5"/>
          <w:kern w:val="32"/>
          <w:sz w:val="22"/>
          <w:szCs w:val="22"/>
        </w:rPr>
        <w:t>firewalld</w:t>
      </w:r>
      <w:proofErr w:type="spellEnd"/>
    </w:p>
    <w:p w14:paraId="6EFA4BFC" w14:textId="1341F7AA" w:rsidR="00646EF8" w:rsidRDefault="00646EF8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1A8F5D4" w14:textId="492F3FC5" w:rsidR="00DF2DCC" w:rsidRPr="007A317E" w:rsidRDefault="00DF2DCC" w:rsidP="00DF2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DF2DCC">
        <w:rPr>
          <w:rFonts w:ascii="Segoe UI" w:hAnsi="Segoe UI" w:cs="Segoe UI"/>
          <w:color w:val="3C76A6" w:themeColor="accent5"/>
          <w:kern w:val="32"/>
          <w:sz w:val="22"/>
          <w:szCs w:val="22"/>
        </w:rPr>
        <w:t>systemctl</w:t>
      </w:r>
      <w:proofErr w:type="spellEnd"/>
      <w:r w:rsidRPr="00DF2DC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stop </w:t>
      </w:r>
      <w:proofErr w:type="spellStart"/>
      <w:r w:rsidRPr="00DF2DCC">
        <w:rPr>
          <w:rFonts w:ascii="Segoe UI" w:hAnsi="Segoe UI" w:cs="Segoe UI"/>
          <w:color w:val="3C76A6" w:themeColor="accent5"/>
          <w:kern w:val="32"/>
          <w:sz w:val="22"/>
          <w:szCs w:val="22"/>
        </w:rPr>
        <w:t>firewalld</w:t>
      </w:r>
      <w:proofErr w:type="spellEnd"/>
    </w:p>
    <w:p w14:paraId="34AE4720" w14:textId="77777777" w:rsidR="00DF2DCC" w:rsidRPr="00DF2DCC" w:rsidRDefault="00DF2DCC" w:rsidP="00DF2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215D701" w14:textId="77777777" w:rsidR="00DF2DCC" w:rsidRPr="00DF2DCC" w:rsidRDefault="00DF2DCC" w:rsidP="00DF2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DF2DCC">
        <w:rPr>
          <w:rFonts w:ascii="Segoe UI" w:hAnsi="Segoe UI" w:cs="Segoe UI"/>
          <w:color w:val="3C76A6" w:themeColor="accent5"/>
          <w:kern w:val="32"/>
          <w:sz w:val="22"/>
          <w:szCs w:val="22"/>
        </w:rPr>
        <w:t>swapoff</w:t>
      </w:r>
      <w:proofErr w:type="spellEnd"/>
      <w:r w:rsidRPr="00DF2DC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-a</w:t>
      </w:r>
    </w:p>
    <w:p w14:paraId="64C6E4A3" w14:textId="1C1A5E2B" w:rsidR="00646EF8" w:rsidRDefault="00646EF8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4809EB2" w14:textId="77777777" w:rsidR="006B665F" w:rsidRPr="006B665F" w:rsidRDefault="006B665F" w:rsidP="006B66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6B665F">
        <w:rPr>
          <w:rFonts w:ascii="Segoe UI" w:hAnsi="Segoe UI" w:cs="Segoe UI"/>
          <w:color w:val="3C76A6" w:themeColor="accent5"/>
          <w:kern w:val="32"/>
          <w:sz w:val="22"/>
          <w:szCs w:val="22"/>
        </w:rPr>
        <w:t>sed</w:t>
      </w:r>
      <w:proofErr w:type="spellEnd"/>
      <w:r w:rsidRPr="006B665F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</w:t>
      </w:r>
      <w:proofErr w:type="spellStart"/>
      <w:r w:rsidRPr="006B665F">
        <w:rPr>
          <w:rFonts w:ascii="Segoe UI" w:hAnsi="Segoe UI" w:cs="Segoe UI"/>
          <w:color w:val="3C76A6" w:themeColor="accent5"/>
          <w:kern w:val="32"/>
          <w:sz w:val="22"/>
          <w:szCs w:val="22"/>
        </w:rPr>
        <w:t>i</w:t>
      </w:r>
      <w:proofErr w:type="spellEnd"/>
      <w:r w:rsidRPr="006B665F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's/^.*swap/#&amp;/' /etc/</w:t>
      </w:r>
      <w:proofErr w:type="spellStart"/>
      <w:r w:rsidRPr="006B665F">
        <w:rPr>
          <w:rFonts w:ascii="Segoe UI" w:hAnsi="Segoe UI" w:cs="Segoe UI"/>
          <w:color w:val="3C76A6" w:themeColor="accent5"/>
          <w:kern w:val="32"/>
          <w:sz w:val="22"/>
          <w:szCs w:val="22"/>
        </w:rPr>
        <w:t>fstab</w:t>
      </w:r>
      <w:proofErr w:type="spellEnd"/>
      <w:r w:rsidRPr="006B665F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</w:p>
    <w:p w14:paraId="3A9B4D45" w14:textId="588FA50B" w:rsidR="000157B9" w:rsidRDefault="000157B9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86F24F4" w14:textId="77777777" w:rsidR="008311A0" w:rsidRPr="008311A0" w:rsidRDefault="008311A0" w:rsidP="00831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8311A0">
        <w:rPr>
          <w:rFonts w:ascii="Segoe UI" w:hAnsi="Segoe UI" w:cs="Segoe UI"/>
          <w:color w:val="3C76A6" w:themeColor="accent5"/>
          <w:kern w:val="32"/>
          <w:sz w:val="22"/>
          <w:szCs w:val="22"/>
        </w:rPr>
        <w:t>iptables -P FORWARD ACCEPT</w:t>
      </w:r>
    </w:p>
    <w:p w14:paraId="19BB8C09" w14:textId="4652C1CB" w:rsidR="008311A0" w:rsidRDefault="008311A0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6FE170AB" w14:textId="36AC4DDA" w:rsidR="00AF0841" w:rsidRDefault="00AF0841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B33763F" w14:textId="0EE0AB83" w:rsidR="00AF0841" w:rsidRDefault="00A72989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vi </w:t>
      </w:r>
      <w:r w:rsidR="004959A3" w:rsidRPr="004959A3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4959A3" w:rsidRPr="004959A3">
        <w:rPr>
          <w:rFonts w:ascii="Segoe UI" w:hAnsi="Segoe UI" w:cs="Segoe UI"/>
          <w:color w:val="3C76A6" w:themeColor="accent5"/>
          <w:kern w:val="32"/>
          <w:sz w:val="22"/>
          <w:szCs w:val="22"/>
        </w:rPr>
        <w:t>etc</w:t>
      </w:r>
      <w:proofErr w:type="spellEnd"/>
      <w:r w:rsidR="004959A3" w:rsidRPr="004959A3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4959A3" w:rsidRPr="004959A3">
        <w:rPr>
          <w:rFonts w:ascii="Segoe UI" w:hAnsi="Segoe UI" w:cs="Segoe UI"/>
          <w:color w:val="3C76A6" w:themeColor="accent5"/>
          <w:kern w:val="32"/>
          <w:sz w:val="22"/>
          <w:szCs w:val="22"/>
        </w:rPr>
        <w:t>sysctl.d</w:t>
      </w:r>
      <w:proofErr w:type="spellEnd"/>
      <w:r w:rsidR="004959A3" w:rsidRPr="004959A3">
        <w:rPr>
          <w:rFonts w:ascii="Segoe UI" w:hAnsi="Segoe UI" w:cs="Segoe UI"/>
          <w:color w:val="3C76A6" w:themeColor="accent5"/>
          <w:kern w:val="32"/>
          <w:sz w:val="22"/>
          <w:szCs w:val="22"/>
        </w:rPr>
        <w:t>/k8s.conf</w:t>
      </w:r>
    </w:p>
    <w:p w14:paraId="740203FC" w14:textId="77777777" w:rsidR="00A72989" w:rsidRDefault="00A72989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53D5FFC2" w14:textId="77777777" w:rsidR="00AF0841" w:rsidRPr="00AF0841" w:rsidRDefault="00AF0841" w:rsidP="00AF0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AF0841">
        <w:rPr>
          <w:rFonts w:ascii="Segoe UI" w:hAnsi="Segoe UI" w:cs="Segoe UI"/>
          <w:color w:val="3C76A6" w:themeColor="accent5"/>
          <w:kern w:val="32"/>
          <w:sz w:val="22"/>
          <w:szCs w:val="22"/>
        </w:rPr>
        <w:t>net.bridge.bridge-nf-call-ip6tables = 1</w:t>
      </w:r>
    </w:p>
    <w:p w14:paraId="53C192FC" w14:textId="77777777" w:rsidR="00AF0841" w:rsidRPr="00AF0841" w:rsidRDefault="00AF0841" w:rsidP="00AF0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AF0841">
        <w:rPr>
          <w:rFonts w:ascii="Segoe UI" w:hAnsi="Segoe UI" w:cs="Segoe UI"/>
          <w:color w:val="3C76A6" w:themeColor="accent5"/>
          <w:kern w:val="32"/>
          <w:sz w:val="22"/>
          <w:szCs w:val="22"/>
        </w:rPr>
        <w:t>net.bridge.bridge</w:t>
      </w:r>
      <w:proofErr w:type="spellEnd"/>
      <w:r w:rsidRPr="00AF0841">
        <w:rPr>
          <w:rFonts w:ascii="Segoe UI" w:hAnsi="Segoe UI" w:cs="Segoe UI"/>
          <w:color w:val="3C76A6" w:themeColor="accent5"/>
          <w:kern w:val="32"/>
          <w:sz w:val="22"/>
          <w:szCs w:val="22"/>
        </w:rPr>
        <w:t>-</w:t>
      </w:r>
      <w:proofErr w:type="spellStart"/>
      <w:r w:rsidRPr="00AF0841">
        <w:rPr>
          <w:rFonts w:ascii="Segoe UI" w:hAnsi="Segoe UI" w:cs="Segoe UI"/>
          <w:color w:val="3C76A6" w:themeColor="accent5"/>
          <w:kern w:val="32"/>
          <w:sz w:val="22"/>
          <w:szCs w:val="22"/>
        </w:rPr>
        <w:t>nf</w:t>
      </w:r>
      <w:proofErr w:type="spellEnd"/>
      <w:r w:rsidRPr="00AF0841">
        <w:rPr>
          <w:rFonts w:ascii="Segoe UI" w:hAnsi="Segoe UI" w:cs="Segoe UI"/>
          <w:color w:val="3C76A6" w:themeColor="accent5"/>
          <w:kern w:val="32"/>
          <w:sz w:val="22"/>
          <w:szCs w:val="22"/>
        </w:rPr>
        <w:t>-call-iptables = 1</w:t>
      </w:r>
    </w:p>
    <w:p w14:paraId="4430C1C3" w14:textId="77777777" w:rsidR="00AF0841" w:rsidRPr="00AF0841" w:rsidRDefault="00AF0841" w:rsidP="00AF0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AF0841">
        <w:rPr>
          <w:rFonts w:ascii="Segoe UI" w:hAnsi="Segoe UI" w:cs="Segoe UI"/>
          <w:color w:val="3C76A6" w:themeColor="accent5"/>
          <w:kern w:val="32"/>
          <w:sz w:val="22"/>
          <w:szCs w:val="22"/>
        </w:rPr>
        <w:t>net.ipv4.ip_forward = 1</w:t>
      </w:r>
    </w:p>
    <w:p w14:paraId="1D86251E" w14:textId="77777777" w:rsidR="00AF0841" w:rsidRPr="00AF0841" w:rsidRDefault="00AF0841" w:rsidP="00AF0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AF0841">
        <w:rPr>
          <w:rFonts w:ascii="Segoe UI" w:hAnsi="Segoe UI" w:cs="Segoe UI"/>
          <w:color w:val="3C76A6" w:themeColor="accent5"/>
          <w:kern w:val="32"/>
          <w:sz w:val="22"/>
          <w:szCs w:val="22"/>
        </w:rPr>
        <w:t>vm.swappiness</w:t>
      </w:r>
      <w:proofErr w:type="spellEnd"/>
      <w:r w:rsidRPr="00AF0841">
        <w:rPr>
          <w:rFonts w:ascii="Segoe UI" w:hAnsi="Segoe UI" w:cs="Segoe UI"/>
          <w:color w:val="3C76A6" w:themeColor="accent5"/>
          <w:kern w:val="32"/>
          <w:sz w:val="22"/>
          <w:szCs w:val="22"/>
        </w:rPr>
        <w:t>=0</w:t>
      </w:r>
    </w:p>
    <w:p w14:paraId="0E6B2251" w14:textId="102BE8D4" w:rsidR="00AF0841" w:rsidRDefault="00AF0841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F8FD877" w14:textId="4C704A10" w:rsidR="004959A3" w:rsidRDefault="004959A3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9F3E349" w14:textId="77777777" w:rsidR="004959A3" w:rsidRPr="004959A3" w:rsidRDefault="004959A3" w:rsidP="0049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4959A3">
        <w:rPr>
          <w:rFonts w:ascii="Segoe UI" w:hAnsi="Segoe UI" w:cs="Segoe UI"/>
          <w:color w:val="3C76A6" w:themeColor="accent5"/>
          <w:kern w:val="32"/>
          <w:sz w:val="22"/>
          <w:szCs w:val="22"/>
        </w:rPr>
        <w:t>sysctl</w:t>
      </w:r>
      <w:proofErr w:type="spellEnd"/>
      <w:r w:rsidRPr="004959A3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--system   </w:t>
      </w:r>
    </w:p>
    <w:p w14:paraId="0AD612F8" w14:textId="4863EA36" w:rsidR="004959A3" w:rsidRDefault="004959A3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C1D04EA" w14:textId="4052630B" w:rsidR="004137FB" w:rsidRDefault="004137FB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3AE7543" w14:textId="46D56421" w:rsidR="004137FB" w:rsidRDefault="004137FB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36F2933" w14:textId="5A8C2985" w:rsidR="004137FB" w:rsidRDefault="004137FB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E21C2A9" w14:textId="0035A417" w:rsidR="004137FB" w:rsidRDefault="004137FB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4E4BFE7" w14:textId="76A2C793" w:rsidR="004137FB" w:rsidRDefault="004137FB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5DCF45A4" w14:textId="73AF8C80" w:rsidR="004137FB" w:rsidRDefault="004137FB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0AE083B" w14:textId="77777777" w:rsidR="004137FB" w:rsidRDefault="004137FB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0617794" w14:textId="663549F2" w:rsidR="004959A3" w:rsidRDefault="004959A3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562B962" w14:textId="6B33B728" w:rsidR="004959A3" w:rsidRDefault="004959A3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Master </w:t>
      </w:r>
      <w:r>
        <w:t>/</w:t>
      </w:r>
      <w:proofErr w:type="spellStart"/>
      <w:r>
        <w:t>etc</w:t>
      </w:r>
      <w:proofErr w:type="spellEnd"/>
      <w:r>
        <w:t>/hosts</w:t>
      </w:r>
    </w:p>
    <w:p w14:paraId="3A06753D" w14:textId="55C019FF" w:rsidR="00ED752F" w:rsidRDefault="00ED752F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</w:pPr>
    </w:p>
    <w:p w14:paraId="45B22B3F" w14:textId="77777777" w:rsidR="00ED752F" w:rsidRDefault="00ED752F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</w:pPr>
    </w:p>
    <w:p w14:paraId="538FFBEA" w14:textId="77777777" w:rsidR="00ED752F" w:rsidRDefault="00ED752F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</w:pPr>
    </w:p>
    <w:p w14:paraId="5A0A6E7C" w14:textId="77777777" w:rsidR="00FD46F4" w:rsidRDefault="00FD46F4" w:rsidP="00B30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</w:pPr>
    </w:p>
    <w:p w14:paraId="78650EE4" w14:textId="448469D7" w:rsidR="00013D64" w:rsidRDefault="00EC1190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wget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</w:t>
      </w:r>
      <w:r w:rsidRPr="00EC119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https://download.docker.com/linux/static/stable/x86_64/docker-19.03.0.tgz</w:t>
      </w:r>
    </w:p>
    <w:p w14:paraId="488E40CD" w14:textId="1458CEF1" w:rsidR="00DB65A1" w:rsidRDefault="00DB65A1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E07BE8E" w14:textId="0EEE3EB8" w:rsidR="00DB65A1" w:rsidRDefault="00EC1190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EC119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tar -</w:t>
      </w:r>
      <w:proofErr w:type="spellStart"/>
      <w:r w:rsidRPr="00EC119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zxvf</w:t>
      </w:r>
      <w:proofErr w:type="spellEnd"/>
      <w:r w:rsidRPr="00EC119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docker-19.03.0.tgz</w:t>
      </w:r>
    </w:p>
    <w:p w14:paraId="4E42B7FB" w14:textId="23C0E81E" w:rsidR="007E0361" w:rsidRDefault="007E0361" w:rsidP="007E0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7E0361">
        <w:rPr>
          <w:rFonts w:ascii="Courier New" w:hAnsi="Courier New" w:cs="Courier New"/>
          <w:sz w:val="20"/>
          <w:szCs w:val="20"/>
          <w:lang w:val="en-IN" w:eastAsia="en-IN"/>
        </w:rPr>
        <w:t>cd docker</w:t>
      </w:r>
    </w:p>
    <w:p w14:paraId="7E5E6CB6" w14:textId="77777777" w:rsidR="00914D8B" w:rsidRPr="00914D8B" w:rsidRDefault="00914D8B" w:rsidP="00914D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914D8B">
        <w:rPr>
          <w:rFonts w:ascii="Courier New" w:hAnsi="Courier New" w:cs="Courier New"/>
          <w:sz w:val="20"/>
          <w:szCs w:val="20"/>
          <w:lang w:val="en-IN" w:eastAsia="en-IN"/>
        </w:rPr>
        <w:t>cp * /</w:t>
      </w:r>
      <w:proofErr w:type="spellStart"/>
      <w:r w:rsidRPr="00914D8B">
        <w:rPr>
          <w:rFonts w:ascii="Courier New" w:hAnsi="Courier New" w:cs="Courier New"/>
          <w:sz w:val="20"/>
          <w:szCs w:val="20"/>
          <w:lang w:val="en-IN" w:eastAsia="en-IN"/>
        </w:rPr>
        <w:t>usr</w:t>
      </w:r>
      <w:proofErr w:type="spellEnd"/>
      <w:r w:rsidRPr="00914D8B">
        <w:rPr>
          <w:rFonts w:ascii="Courier New" w:hAnsi="Courier New" w:cs="Courier New"/>
          <w:sz w:val="20"/>
          <w:szCs w:val="20"/>
          <w:lang w:val="en-IN" w:eastAsia="en-IN"/>
        </w:rPr>
        <w:t xml:space="preserve">/local/bin   </w:t>
      </w:r>
    </w:p>
    <w:p w14:paraId="3A959CEB" w14:textId="04EDD5F9" w:rsidR="00914D8B" w:rsidRDefault="00914D8B" w:rsidP="007E0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409AD55B" w14:textId="506345CE" w:rsidR="00C65B6C" w:rsidRPr="00C65B6C" w:rsidRDefault="00C65B6C" w:rsidP="00C6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C65B6C">
        <w:rPr>
          <w:rFonts w:ascii="Courier New" w:hAnsi="Courier New" w:cs="Courier New"/>
          <w:sz w:val="20"/>
          <w:szCs w:val="20"/>
          <w:lang w:val="en-IN" w:eastAsia="en-IN"/>
        </w:rPr>
        <w:t xml:space="preserve"># </w:t>
      </w:r>
      <w:proofErr w:type="spellStart"/>
      <w:r>
        <w:rPr>
          <w:rFonts w:ascii="Segoe UI" w:hAnsi="Segoe UI" w:cs="Segoe UI"/>
          <w:b/>
          <w:bCs/>
          <w:color w:val="3C76A6" w:themeColor="accent5"/>
          <w:sz w:val="22"/>
          <w:szCs w:val="22"/>
        </w:rPr>
        <w:t>wget</w:t>
      </w:r>
      <w:proofErr w:type="spellEnd"/>
      <w:r>
        <w:rPr>
          <w:rFonts w:ascii="Segoe UI" w:hAnsi="Segoe UI" w:cs="Segoe UI"/>
          <w:b/>
          <w:bCs/>
          <w:color w:val="3C76A6" w:themeColor="accent5"/>
          <w:sz w:val="22"/>
          <w:szCs w:val="22"/>
        </w:rPr>
        <w:t xml:space="preserve">  </w:t>
      </w:r>
      <w:r w:rsidRPr="00EC1190">
        <w:rPr>
          <w:rFonts w:ascii="Segoe UI" w:hAnsi="Segoe UI" w:cs="Segoe UI"/>
          <w:color w:val="3C76A6" w:themeColor="accent5"/>
          <w:sz w:val="22"/>
          <w:szCs w:val="22"/>
        </w:rPr>
        <w:t>https://download.docker.com/linux/static/stable/x86_64/docker-19.03.0.tgz</w:t>
      </w:r>
    </w:p>
    <w:p w14:paraId="0C609C66" w14:textId="09014205" w:rsidR="00C65B6C" w:rsidRDefault="00C65B6C" w:rsidP="00C65B6C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65B6C">
        <w:rPr>
          <w:rFonts w:ascii="Courier New" w:hAnsi="Courier New" w:cs="Courier New"/>
          <w:sz w:val="20"/>
          <w:szCs w:val="20"/>
          <w:lang w:val="en-IN" w:eastAsia="en-IN"/>
        </w:rPr>
        <w:t xml:space="preserve"># </w:t>
      </w:r>
      <w:r w:rsidRPr="00EC119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tar -</w:t>
      </w:r>
      <w:proofErr w:type="spellStart"/>
      <w:r w:rsidRPr="00EC119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zxvf</w:t>
      </w:r>
      <w:proofErr w:type="spellEnd"/>
      <w:r w:rsidRPr="00EC119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docker-19.03.0.tgz</w:t>
      </w:r>
    </w:p>
    <w:p w14:paraId="57C8FE0D" w14:textId="77777777" w:rsidR="00C65B6C" w:rsidRPr="00C65B6C" w:rsidRDefault="00C65B6C" w:rsidP="00C6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C65B6C">
        <w:rPr>
          <w:rFonts w:ascii="Courier New" w:hAnsi="Courier New" w:cs="Courier New"/>
          <w:sz w:val="20"/>
          <w:szCs w:val="20"/>
          <w:lang w:val="en-IN" w:eastAsia="en-IN"/>
        </w:rPr>
        <w:t># cd docker</w:t>
      </w:r>
    </w:p>
    <w:p w14:paraId="54C71B67" w14:textId="77777777" w:rsidR="00C65B6C" w:rsidRPr="00C65B6C" w:rsidRDefault="00C65B6C" w:rsidP="00C6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C65B6C">
        <w:rPr>
          <w:rFonts w:ascii="Courier New" w:hAnsi="Courier New" w:cs="Courier New"/>
          <w:sz w:val="20"/>
          <w:szCs w:val="20"/>
          <w:lang w:val="en-IN" w:eastAsia="en-IN"/>
        </w:rPr>
        <w:t># cp * /</w:t>
      </w:r>
      <w:proofErr w:type="spellStart"/>
      <w:r w:rsidRPr="00C65B6C">
        <w:rPr>
          <w:rFonts w:ascii="Courier New" w:hAnsi="Courier New" w:cs="Courier New"/>
          <w:sz w:val="20"/>
          <w:szCs w:val="20"/>
          <w:lang w:val="en-IN" w:eastAsia="en-IN"/>
        </w:rPr>
        <w:t>usr</w:t>
      </w:r>
      <w:proofErr w:type="spellEnd"/>
      <w:r w:rsidRPr="00C65B6C">
        <w:rPr>
          <w:rFonts w:ascii="Courier New" w:hAnsi="Courier New" w:cs="Courier New"/>
          <w:sz w:val="20"/>
          <w:szCs w:val="20"/>
          <w:lang w:val="en-IN" w:eastAsia="en-IN"/>
        </w:rPr>
        <w:t xml:space="preserve">/local/bin     </w:t>
      </w:r>
    </w:p>
    <w:p w14:paraId="7E639DD0" w14:textId="77777777" w:rsidR="00C65B6C" w:rsidRPr="007E0361" w:rsidRDefault="00C65B6C" w:rsidP="007E0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2D8CA799" w14:textId="080670A0" w:rsidR="00642F62" w:rsidRDefault="00642F62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59371A5" w14:textId="647BA799" w:rsidR="00C27476" w:rsidRPr="00845244" w:rsidRDefault="00C27476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22"/>
          <w:szCs w:val="22"/>
        </w:rPr>
      </w:pPr>
    </w:p>
    <w:p w14:paraId="76D97E8E" w14:textId="65B065CF" w:rsidR="00C27476" w:rsidRPr="00845244" w:rsidRDefault="00C27476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22"/>
          <w:szCs w:val="22"/>
        </w:rPr>
      </w:pPr>
      <w:r w:rsidRPr="00845244">
        <w:rPr>
          <w:rFonts w:ascii="Segoe UI" w:hAnsi="Segoe UI" w:cs="Segoe UI"/>
          <w:b w:val="0"/>
          <w:bCs w:val="0"/>
          <w:color w:val="3C76A6" w:themeColor="accent5"/>
          <w:kern w:val="0"/>
          <w:sz w:val="22"/>
          <w:szCs w:val="22"/>
        </w:rPr>
        <w:t>Change the content of /</w:t>
      </w:r>
      <w:proofErr w:type="spellStart"/>
      <w:r w:rsidRPr="00845244">
        <w:rPr>
          <w:rFonts w:ascii="Segoe UI" w:hAnsi="Segoe UI" w:cs="Segoe UI"/>
          <w:b w:val="0"/>
          <w:bCs w:val="0"/>
          <w:color w:val="3C76A6" w:themeColor="accent5"/>
          <w:kern w:val="0"/>
          <w:sz w:val="22"/>
          <w:szCs w:val="22"/>
        </w:rPr>
        <w:t>etc</w:t>
      </w:r>
      <w:proofErr w:type="spellEnd"/>
      <w:r w:rsidRPr="00845244">
        <w:rPr>
          <w:rFonts w:ascii="Segoe UI" w:hAnsi="Segoe UI" w:cs="Segoe UI"/>
          <w:b w:val="0"/>
          <w:bCs w:val="0"/>
          <w:color w:val="3C76A6" w:themeColor="accent5"/>
          <w:kern w:val="0"/>
          <w:sz w:val="22"/>
          <w:szCs w:val="22"/>
        </w:rPr>
        <w:t>/</w:t>
      </w:r>
      <w:proofErr w:type="spellStart"/>
      <w:r w:rsidRPr="00845244">
        <w:rPr>
          <w:rFonts w:ascii="Segoe UI" w:hAnsi="Segoe UI" w:cs="Segoe UI"/>
          <w:b w:val="0"/>
          <w:bCs w:val="0"/>
          <w:color w:val="3C76A6" w:themeColor="accent5"/>
          <w:kern w:val="0"/>
          <w:sz w:val="22"/>
          <w:szCs w:val="22"/>
        </w:rPr>
        <w:t>systemd</w:t>
      </w:r>
      <w:proofErr w:type="spellEnd"/>
      <w:r w:rsidRPr="00845244">
        <w:rPr>
          <w:rFonts w:ascii="Segoe UI" w:hAnsi="Segoe UI" w:cs="Segoe UI"/>
          <w:b w:val="0"/>
          <w:bCs w:val="0"/>
          <w:color w:val="3C76A6" w:themeColor="accent5"/>
          <w:kern w:val="0"/>
          <w:sz w:val="22"/>
          <w:szCs w:val="22"/>
        </w:rPr>
        <w:t>/system/</w:t>
      </w:r>
      <w:proofErr w:type="spellStart"/>
      <w:r w:rsidRPr="00845244">
        <w:rPr>
          <w:rFonts w:ascii="Segoe UI" w:hAnsi="Segoe UI" w:cs="Segoe UI"/>
          <w:b w:val="0"/>
          <w:bCs w:val="0"/>
          <w:color w:val="3C76A6" w:themeColor="accent5"/>
          <w:kern w:val="0"/>
          <w:sz w:val="22"/>
          <w:szCs w:val="22"/>
        </w:rPr>
        <w:t>docker.service</w:t>
      </w:r>
      <w:proofErr w:type="spellEnd"/>
      <w:r w:rsidRPr="00845244">
        <w:rPr>
          <w:rFonts w:ascii="Segoe UI" w:hAnsi="Segoe UI" w:cs="Segoe UI"/>
          <w:b w:val="0"/>
          <w:bCs w:val="0"/>
          <w:color w:val="3C76A6" w:themeColor="accent5"/>
          <w:kern w:val="0"/>
          <w:sz w:val="22"/>
          <w:szCs w:val="22"/>
        </w:rPr>
        <w:t xml:space="preserve"> to the following</w:t>
      </w:r>
    </w:p>
    <w:p w14:paraId="3B3EAAB7" w14:textId="35561AD9" w:rsidR="00C27476" w:rsidRPr="00845244" w:rsidRDefault="00C27476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22"/>
          <w:szCs w:val="22"/>
        </w:rPr>
      </w:pPr>
    </w:p>
    <w:p w14:paraId="5AC706CC" w14:textId="77777777" w:rsidR="00210FFF" w:rsidRPr="00210FFF" w:rsidRDefault="00210FFF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210FFF">
        <w:rPr>
          <w:rFonts w:ascii="Courier New" w:hAnsi="Courier New" w:cs="Courier New"/>
          <w:sz w:val="20"/>
          <w:szCs w:val="20"/>
          <w:lang w:val="en-IN" w:eastAsia="en-IN"/>
        </w:rPr>
        <w:t>[Unit]</w:t>
      </w:r>
    </w:p>
    <w:p w14:paraId="205CB047" w14:textId="77777777" w:rsidR="00210FFF" w:rsidRPr="00210FFF" w:rsidRDefault="00210FFF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210FFF">
        <w:rPr>
          <w:rFonts w:ascii="Courier New" w:hAnsi="Courier New" w:cs="Courier New"/>
          <w:sz w:val="20"/>
          <w:szCs w:val="20"/>
          <w:lang w:val="en-IN" w:eastAsia="en-IN"/>
        </w:rPr>
        <w:t>Description=Docker Application Container Engine</w:t>
      </w:r>
    </w:p>
    <w:p w14:paraId="1EE36A6A" w14:textId="77777777" w:rsidR="00210FFF" w:rsidRPr="00210FFF" w:rsidRDefault="00210FFF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210FFF">
        <w:rPr>
          <w:rFonts w:ascii="Courier New" w:hAnsi="Courier New" w:cs="Courier New"/>
          <w:sz w:val="20"/>
          <w:szCs w:val="20"/>
          <w:lang w:val="en-IN" w:eastAsia="en-IN"/>
        </w:rPr>
        <w:t>Documentation=http://docs.docker.io</w:t>
      </w:r>
    </w:p>
    <w:p w14:paraId="15761716" w14:textId="77777777" w:rsidR="00210FFF" w:rsidRPr="00210FFF" w:rsidRDefault="00210FFF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210FFF">
        <w:rPr>
          <w:rFonts w:ascii="Courier New" w:hAnsi="Courier New" w:cs="Courier New"/>
          <w:sz w:val="20"/>
          <w:szCs w:val="20"/>
          <w:lang w:val="en-IN" w:eastAsia="en-IN"/>
        </w:rPr>
        <w:t>[Service]</w:t>
      </w:r>
    </w:p>
    <w:p w14:paraId="6E6071C5" w14:textId="77777777" w:rsidR="00210FFF" w:rsidRPr="00210FFF" w:rsidRDefault="00210FFF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proofErr w:type="spellStart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ExecStart</w:t>
      </w:r>
      <w:proofErr w:type="spellEnd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=/</w:t>
      </w:r>
      <w:proofErr w:type="spellStart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usr</w:t>
      </w:r>
      <w:proofErr w:type="spellEnd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/local/bin/</w:t>
      </w:r>
      <w:proofErr w:type="spellStart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dockerd</w:t>
      </w:r>
      <w:proofErr w:type="spellEnd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 xml:space="preserve"> </w:t>
      </w:r>
    </w:p>
    <w:p w14:paraId="04F9770D" w14:textId="77777777" w:rsidR="00210FFF" w:rsidRPr="00210FFF" w:rsidRDefault="00210FFF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proofErr w:type="spellStart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ExecStartPost</w:t>
      </w:r>
      <w:proofErr w:type="spellEnd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=/</w:t>
      </w:r>
      <w:proofErr w:type="spellStart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sbin</w:t>
      </w:r>
      <w:proofErr w:type="spellEnd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/iptables -I FORWARD -s 0.0.0.0/0 -j ACCEPT</w:t>
      </w:r>
    </w:p>
    <w:p w14:paraId="7158D129" w14:textId="77777777" w:rsidR="00210FFF" w:rsidRPr="00210FFF" w:rsidRDefault="00210FFF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proofErr w:type="spellStart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ExecReload</w:t>
      </w:r>
      <w:proofErr w:type="spellEnd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=/bin/kill -s HUP $MAINPID</w:t>
      </w:r>
    </w:p>
    <w:p w14:paraId="775D0EDF" w14:textId="77777777" w:rsidR="00210FFF" w:rsidRPr="00210FFF" w:rsidRDefault="00210FFF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210FFF">
        <w:rPr>
          <w:rFonts w:ascii="Courier New" w:hAnsi="Courier New" w:cs="Courier New"/>
          <w:sz w:val="20"/>
          <w:szCs w:val="20"/>
          <w:lang w:val="en-IN" w:eastAsia="en-IN"/>
        </w:rPr>
        <w:t>Restart=on-failure</w:t>
      </w:r>
    </w:p>
    <w:p w14:paraId="48108051" w14:textId="77777777" w:rsidR="00210FFF" w:rsidRPr="00210FFF" w:rsidRDefault="00210FFF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proofErr w:type="spellStart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RestartSec</w:t>
      </w:r>
      <w:proofErr w:type="spellEnd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=5</w:t>
      </w:r>
    </w:p>
    <w:p w14:paraId="3C176E48" w14:textId="77777777" w:rsidR="00210FFF" w:rsidRPr="00210FFF" w:rsidRDefault="00210FFF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proofErr w:type="spellStart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LimitNOFILE</w:t>
      </w:r>
      <w:proofErr w:type="spellEnd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=infinity</w:t>
      </w:r>
    </w:p>
    <w:p w14:paraId="69EE853D" w14:textId="77777777" w:rsidR="00210FFF" w:rsidRPr="00210FFF" w:rsidRDefault="00210FFF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proofErr w:type="spellStart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LimitNPROC</w:t>
      </w:r>
      <w:proofErr w:type="spellEnd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=infinity</w:t>
      </w:r>
    </w:p>
    <w:p w14:paraId="7E7A6121" w14:textId="77777777" w:rsidR="00210FFF" w:rsidRPr="00210FFF" w:rsidRDefault="00210FFF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proofErr w:type="spellStart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LimitCORE</w:t>
      </w:r>
      <w:proofErr w:type="spellEnd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=infinity</w:t>
      </w:r>
    </w:p>
    <w:p w14:paraId="37ED2560" w14:textId="77777777" w:rsidR="00210FFF" w:rsidRPr="00210FFF" w:rsidRDefault="00210FFF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210FFF">
        <w:rPr>
          <w:rFonts w:ascii="Courier New" w:hAnsi="Courier New" w:cs="Courier New"/>
          <w:sz w:val="20"/>
          <w:szCs w:val="20"/>
          <w:lang w:val="en-IN" w:eastAsia="en-IN"/>
        </w:rPr>
        <w:t>Delegate=yes</w:t>
      </w:r>
    </w:p>
    <w:p w14:paraId="1FBFAD6B" w14:textId="77777777" w:rsidR="00210FFF" w:rsidRPr="00210FFF" w:rsidRDefault="00210FFF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proofErr w:type="spellStart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KillMode</w:t>
      </w:r>
      <w:proofErr w:type="spellEnd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=process</w:t>
      </w:r>
    </w:p>
    <w:p w14:paraId="176C97AC" w14:textId="77777777" w:rsidR="00210FFF" w:rsidRPr="00210FFF" w:rsidRDefault="00210FFF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210FFF">
        <w:rPr>
          <w:rFonts w:ascii="Courier New" w:hAnsi="Courier New" w:cs="Courier New"/>
          <w:sz w:val="20"/>
          <w:szCs w:val="20"/>
          <w:lang w:val="en-IN" w:eastAsia="en-IN"/>
        </w:rPr>
        <w:t>[Install]</w:t>
      </w:r>
    </w:p>
    <w:p w14:paraId="3C0364FF" w14:textId="64F036C6" w:rsidR="00210FFF" w:rsidRDefault="00210FFF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proofErr w:type="spellStart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WantedBy</w:t>
      </w:r>
      <w:proofErr w:type="spellEnd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=multi-</w:t>
      </w:r>
      <w:proofErr w:type="spellStart"/>
      <w:r w:rsidRPr="00210FFF">
        <w:rPr>
          <w:rFonts w:ascii="Courier New" w:hAnsi="Courier New" w:cs="Courier New"/>
          <w:sz w:val="20"/>
          <w:szCs w:val="20"/>
          <w:lang w:val="en-IN" w:eastAsia="en-IN"/>
        </w:rPr>
        <w:t>user.target</w:t>
      </w:r>
      <w:proofErr w:type="spellEnd"/>
    </w:p>
    <w:p w14:paraId="6E72476F" w14:textId="312B50AE" w:rsidR="00210FFF" w:rsidRDefault="00210FFF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65C2F7A7" w14:textId="3305E14D" w:rsidR="00210FFF" w:rsidRDefault="00210FFF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7BF1418F" w14:textId="77777777" w:rsidR="00281BC3" w:rsidRPr="00281BC3" w:rsidRDefault="00281BC3" w:rsidP="00281B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281BC3">
        <w:rPr>
          <w:rFonts w:ascii="Courier New" w:hAnsi="Courier New" w:cs="Courier New"/>
          <w:sz w:val="20"/>
          <w:szCs w:val="20"/>
          <w:lang w:val="en-IN" w:eastAsia="en-IN"/>
        </w:rPr>
        <w:t xml:space="preserve"># </w:t>
      </w:r>
      <w:proofErr w:type="spellStart"/>
      <w:r w:rsidRPr="00281BC3">
        <w:rPr>
          <w:rFonts w:ascii="Courier New" w:hAnsi="Courier New" w:cs="Courier New"/>
          <w:sz w:val="20"/>
          <w:szCs w:val="20"/>
          <w:lang w:val="en-IN" w:eastAsia="en-IN"/>
        </w:rPr>
        <w:t>systemctl</w:t>
      </w:r>
      <w:proofErr w:type="spellEnd"/>
      <w:r w:rsidRPr="00281BC3">
        <w:rPr>
          <w:rFonts w:ascii="Courier New" w:hAnsi="Courier New" w:cs="Courier New"/>
          <w:sz w:val="20"/>
          <w:szCs w:val="20"/>
          <w:lang w:val="en-IN" w:eastAsia="en-IN"/>
        </w:rPr>
        <w:t xml:space="preserve"> daemon-reload </w:t>
      </w:r>
    </w:p>
    <w:p w14:paraId="716D0AED" w14:textId="77777777" w:rsidR="00281BC3" w:rsidRPr="00281BC3" w:rsidRDefault="00281BC3" w:rsidP="00281B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281BC3">
        <w:rPr>
          <w:rFonts w:ascii="Courier New" w:hAnsi="Courier New" w:cs="Courier New"/>
          <w:sz w:val="20"/>
          <w:szCs w:val="20"/>
          <w:lang w:val="en-IN" w:eastAsia="en-IN"/>
        </w:rPr>
        <w:t xml:space="preserve"># </w:t>
      </w:r>
      <w:proofErr w:type="spellStart"/>
      <w:r w:rsidRPr="00281BC3">
        <w:rPr>
          <w:rFonts w:ascii="Courier New" w:hAnsi="Courier New" w:cs="Courier New"/>
          <w:sz w:val="20"/>
          <w:szCs w:val="20"/>
          <w:lang w:val="en-IN" w:eastAsia="en-IN"/>
        </w:rPr>
        <w:t>systemctl</w:t>
      </w:r>
      <w:proofErr w:type="spellEnd"/>
      <w:r w:rsidRPr="00281BC3">
        <w:rPr>
          <w:rFonts w:ascii="Courier New" w:hAnsi="Courier New" w:cs="Courier New"/>
          <w:sz w:val="20"/>
          <w:szCs w:val="20"/>
          <w:lang w:val="en-IN" w:eastAsia="en-IN"/>
        </w:rPr>
        <w:t xml:space="preserve"> enable docker </w:t>
      </w:r>
    </w:p>
    <w:p w14:paraId="7F490939" w14:textId="77777777" w:rsidR="00281BC3" w:rsidRPr="00281BC3" w:rsidRDefault="00281BC3" w:rsidP="00281B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281BC3">
        <w:rPr>
          <w:rFonts w:ascii="Courier New" w:hAnsi="Courier New" w:cs="Courier New"/>
          <w:sz w:val="20"/>
          <w:szCs w:val="20"/>
          <w:lang w:val="en-IN" w:eastAsia="en-IN"/>
        </w:rPr>
        <w:t xml:space="preserve"># </w:t>
      </w:r>
      <w:proofErr w:type="spellStart"/>
      <w:r w:rsidRPr="00281BC3">
        <w:rPr>
          <w:rFonts w:ascii="Courier New" w:hAnsi="Courier New" w:cs="Courier New"/>
          <w:sz w:val="20"/>
          <w:szCs w:val="20"/>
          <w:lang w:val="en-IN" w:eastAsia="en-IN"/>
        </w:rPr>
        <w:t>systemctl</w:t>
      </w:r>
      <w:proofErr w:type="spellEnd"/>
      <w:r w:rsidRPr="00281BC3">
        <w:rPr>
          <w:rFonts w:ascii="Courier New" w:hAnsi="Courier New" w:cs="Courier New"/>
          <w:sz w:val="20"/>
          <w:szCs w:val="20"/>
          <w:lang w:val="en-IN" w:eastAsia="en-IN"/>
        </w:rPr>
        <w:t xml:space="preserve"> restart docker</w:t>
      </w:r>
    </w:p>
    <w:p w14:paraId="03A11594" w14:textId="30530941" w:rsidR="00281BC3" w:rsidRDefault="00281BC3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7C96C61F" w14:textId="3F3B865A" w:rsidR="00281BC3" w:rsidRDefault="00281BC3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699E0488" w14:textId="6E20CD70" w:rsidR="00281BC3" w:rsidRDefault="00281BC3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20A935FB" w14:textId="77777777" w:rsidR="00845244" w:rsidRDefault="00845244" w:rsidP="00281BC3">
      <w:pPr>
        <w:pStyle w:val="HTMLPreformatted"/>
        <w:rPr>
          <w:rFonts w:ascii="Courier New" w:hAnsi="Courier New" w:cs="Courier New"/>
          <w:sz w:val="20"/>
          <w:lang w:val="en-IN" w:eastAsia="en-IN"/>
        </w:rPr>
      </w:pPr>
    </w:p>
    <w:p w14:paraId="13878CB2" w14:textId="77777777" w:rsidR="00845244" w:rsidRDefault="00845244" w:rsidP="00281BC3">
      <w:pPr>
        <w:pStyle w:val="HTMLPreformatted"/>
        <w:rPr>
          <w:rFonts w:ascii="Courier New" w:hAnsi="Courier New" w:cs="Courier New"/>
          <w:sz w:val="20"/>
          <w:lang w:val="en-IN" w:eastAsia="en-IN"/>
        </w:rPr>
      </w:pPr>
    </w:p>
    <w:p w14:paraId="7AB3A295" w14:textId="2C15A681" w:rsidR="00281BC3" w:rsidRDefault="00845244" w:rsidP="00281BC3">
      <w:pPr>
        <w:pStyle w:val="HTMLPreformatted"/>
        <w:rPr>
          <w:rFonts w:ascii="Courier New" w:hAnsi="Courier New" w:cs="Courier New"/>
          <w:sz w:val="20"/>
          <w:lang w:val="en-IN" w:eastAsia="en-IN"/>
        </w:rPr>
      </w:pPr>
      <w:r>
        <w:rPr>
          <w:rFonts w:ascii="Courier New" w:hAnsi="Courier New" w:cs="Courier New"/>
          <w:sz w:val="20"/>
          <w:lang w:val="en-IN" w:eastAsia="en-IN"/>
        </w:rPr>
        <w:t>v</w:t>
      </w:r>
      <w:r w:rsidR="00281BC3">
        <w:rPr>
          <w:rFonts w:ascii="Courier New" w:hAnsi="Courier New" w:cs="Courier New"/>
          <w:sz w:val="20"/>
          <w:lang w:val="en-IN" w:eastAsia="en-IN"/>
        </w:rPr>
        <w:t xml:space="preserve">i </w:t>
      </w:r>
      <w:r w:rsidR="00281BC3" w:rsidRPr="00281BC3">
        <w:rPr>
          <w:rFonts w:ascii="Courier New" w:hAnsi="Courier New" w:cs="Courier New"/>
          <w:sz w:val="20"/>
          <w:lang w:val="en-IN" w:eastAsia="en-IN"/>
        </w:rPr>
        <w:t>/etc/</w:t>
      </w:r>
      <w:proofErr w:type="spellStart"/>
      <w:r w:rsidR="00281BC3" w:rsidRPr="00281BC3">
        <w:rPr>
          <w:rFonts w:ascii="Courier New" w:hAnsi="Courier New" w:cs="Courier New"/>
          <w:sz w:val="20"/>
          <w:lang w:val="en-IN" w:eastAsia="en-IN"/>
        </w:rPr>
        <w:t>yum.repos.d</w:t>
      </w:r>
      <w:proofErr w:type="spellEnd"/>
      <w:r w:rsidR="00281BC3" w:rsidRPr="00281BC3">
        <w:rPr>
          <w:rFonts w:ascii="Courier New" w:hAnsi="Courier New" w:cs="Courier New"/>
          <w:sz w:val="20"/>
          <w:lang w:val="en-IN" w:eastAsia="en-IN"/>
        </w:rPr>
        <w:t>/</w:t>
      </w:r>
      <w:proofErr w:type="spellStart"/>
      <w:r w:rsidR="00281BC3" w:rsidRPr="00281BC3">
        <w:rPr>
          <w:rFonts w:ascii="Courier New" w:hAnsi="Courier New" w:cs="Courier New"/>
          <w:sz w:val="20"/>
          <w:lang w:val="en-IN" w:eastAsia="en-IN"/>
        </w:rPr>
        <w:t>kubernetes.repo</w:t>
      </w:r>
      <w:proofErr w:type="spellEnd"/>
    </w:p>
    <w:p w14:paraId="2259888C" w14:textId="5FD83774" w:rsidR="00F86367" w:rsidRDefault="00F86367" w:rsidP="00281BC3">
      <w:pPr>
        <w:pStyle w:val="HTMLPreformatted"/>
        <w:rPr>
          <w:rFonts w:ascii="Courier New" w:hAnsi="Courier New" w:cs="Courier New"/>
          <w:sz w:val="20"/>
          <w:lang w:val="en-IN" w:eastAsia="en-IN"/>
        </w:rPr>
      </w:pPr>
    </w:p>
    <w:p w14:paraId="61C3402F" w14:textId="77777777" w:rsidR="00F86367" w:rsidRPr="00F86367" w:rsidRDefault="00F86367" w:rsidP="00F863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F86367">
        <w:rPr>
          <w:rFonts w:ascii="Courier New" w:hAnsi="Courier New" w:cs="Courier New"/>
          <w:sz w:val="20"/>
          <w:szCs w:val="20"/>
          <w:lang w:val="en-IN" w:eastAsia="en-IN"/>
        </w:rPr>
        <w:t>[</w:t>
      </w:r>
      <w:proofErr w:type="spellStart"/>
      <w:r w:rsidRPr="00F86367">
        <w:rPr>
          <w:rFonts w:ascii="Courier New" w:hAnsi="Courier New" w:cs="Courier New"/>
          <w:sz w:val="20"/>
          <w:szCs w:val="20"/>
          <w:lang w:val="en-IN" w:eastAsia="en-IN"/>
        </w:rPr>
        <w:t>kubernetes</w:t>
      </w:r>
      <w:proofErr w:type="spellEnd"/>
      <w:r w:rsidRPr="00F86367">
        <w:rPr>
          <w:rFonts w:ascii="Courier New" w:hAnsi="Courier New" w:cs="Courier New"/>
          <w:sz w:val="20"/>
          <w:szCs w:val="20"/>
          <w:lang w:val="en-IN" w:eastAsia="en-IN"/>
        </w:rPr>
        <w:t>]</w:t>
      </w:r>
    </w:p>
    <w:p w14:paraId="1A82243E" w14:textId="77777777" w:rsidR="00F86367" w:rsidRPr="00F86367" w:rsidRDefault="00F86367" w:rsidP="00F863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F86367">
        <w:rPr>
          <w:rFonts w:ascii="Courier New" w:hAnsi="Courier New" w:cs="Courier New"/>
          <w:sz w:val="20"/>
          <w:szCs w:val="20"/>
          <w:lang w:val="en-IN" w:eastAsia="en-IN"/>
        </w:rPr>
        <w:t>name=Kubernetes</w:t>
      </w:r>
    </w:p>
    <w:p w14:paraId="0DB517D9" w14:textId="77777777" w:rsidR="00F86367" w:rsidRPr="00F86367" w:rsidRDefault="00F86367" w:rsidP="00F863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F86367">
        <w:rPr>
          <w:rFonts w:ascii="Courier New" w:hAnsi="Courier New" w:cs="Courier New"/>
          <w:sz w:val="20"/>
          <w:szCs w:val="20"/>
          <w:lang w:val="en-IN" w:eastAsia="en-IN"/>
        </w:rPr>
        <w:t>baseurl=https://packages.cloud.google.com/yum/repos/kubernetes-el7-x86_64</w:t>
      </w:r>
    </w:p>
    <w:p w14:paraId="77609195" w14:textId="77777777" w:rsidR="00F86367" w:rsidRPr="00F86367" w:rsidRDefault="00F86367" w:rsidP="00F863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F86367">
        <w:rPr>
          <w:rFonts w:ascii="Courier New" w:hAnsi="Courier New" w:cs="Courier New"/>
          <w:sz w:val="20"/>
          <w:szCs w:val="20"/>
          <w:lang w:val="en-IN" w:eastAsia="en-IN"/>
        </w:rPr>
        <w:t>enabled=1</w:t>
      </w:r>
    </w:p>
    <w:p w14:paraId="4EBDF258" w14:textId="77777777" w:rsidR="00F86367" w:rsidRPr="00F86367" w:rsidRDefault="00F86367" w:rsidP="00F863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proofErr w:type="spellStart"/>
      <w:r w:rsidRPr="00F86367">
        <w:rPr>
          <w:rFonts w:ascii="Courier New" w:hAnsi="Courier New" w:cs="Courier New"/>
          <w:sz w:val="20"/>
          <w:szCs w:val="20"/>
          <w:lang w:val="en-IN" w:eastAsia="en-IN"/>
        </w:rPr>
        <w:t>gpgcheck</w:t>
      </w:r>
      <w:proofErr w:type="spellEnd"/>
      <w:r w:rsidRPr="00F86367">
        <w:rPr>
          <w:rFonts w:ascii="Courier New" w:hAnsi="Courier New" w:cs="Courier New"/>
          <w:sz w:val="20"/>
          <w:szCs w:val="20"/>
          <w:lang w:val="en-IN" w:eastAsia="en-IN"/>
        </w:rPr>
        <w:t>=1</w:t>
      </w:r>
    </w:p>
    <w:p w14:paraId="6807057D" w14:textId="77777777" w:rsidR="00F86367" w:rsidRPr="00F86367" w:rsidRDefault="00F86367" w:rsidP="00F863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proofErr w:type="spellStart"/>
      <w:r w:rsidRPr="00F86367">
        <w:rPr>
          <w:rFonts w:ascii="Courier New" w:hAnsi="Courier New" w:cs="Courier New"/>
          <w:sz w:val="20"/>
          <w:szCs w:val="20"/>
          <w:lang w:val="en-IN" w:eastAsia="en-IN"/>
        </w:rPr>
        <w:t>repo_gpgcheck</w:t>
      </w:r>
      <w:proofErr w:type="spellEnd"/>
      <w:r w:rsidRPr="00F86367">
        <w:rPr>
          <w:rFonts w:ascii="Courier New" w:hAnsi="Courier New" w:cs="Courier New"/>
          <w:sz w:val="20"/>
          <w:szCs w:val="20"/>
          <w:lang w:val="en-IN" w:eastAsia="en-IN"/>
        </w:rPr>
        <w:t>=1</w:t>
      </w:r>
    </w:p>
    <w:p w14:paraId="706A7F59" w14:textId="77777777" w:rsidR="00F86367" w:rsidRPr="00F86367" w:rsidRDefault="00F86367" w:rsidP="00F863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proofErr w:type="spellStart"/>
      <w:r w:rsidRPr="00F86367">
        <w:rPr>
          <w:rFonts w:ascii="Courier New" w:hAnsi="Courier New" w:cs="Courier New"/>
          <w:sz w:val="20"/>
          <w:szCs w:val="20"/>
          <w:lang w:val="en-IN" w:eastAsia="en-IN"/>
        </w:rPr>
        <w:t>gpgkey</w:t>
      </w:r>
      <w:proofErr w:type="spellEnd"/>
      <w:r w:rsidRPr="00F86367">
        <w:rPr>
          <w:rFonts w:ascii="Courier New" w:hAnsi="Courier New" w:cs="Courier New"/>
          <w:sz w:val="20"/>
          <w:szCs w:val="20"/>
          <w:lang w:val="en-IN" w:eastAsia="en-IN"/>
        </w:rPr>
        <w:t>=https://packages.cloud.google.com/yum/doc/yum-key.gpg https://packages.cloud.google.com/yum/doc/rpm-package-key.gpg</w:t>
      </w:r>
    </w:p>
    <w:p w14:paraId="04D439C2" w14:textId="77777777" w:rsidR="00F86367" w:rsidRPr="00281BC3" w:rsidRDefault="00F86367" w:rsidP="00281BC3">
      <w:pPr>
        <w:pStyle w:val="HTMLPreformatted"/>
        <w:rPr>
          <w:rFonts w:ascii="Courier New" w:hAnsi="Courier New" w:cs="Courier New"/>
          <w:sz w:val="20"/>
          <w:lang w:val="en-IN" w:eastAsia="en-IN"/>
        </w:rPr>
      </w:pPr>
    </w:p>
    <w:p w14:paraId="7B764170" w14:textId="6D51E569" w:rsidR="00281BC3" w:rsidRDefault="00281BC3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79DADCDC" w14:textId="5C57DD87" w:rsidR="009A6D14" w:rsidRDefault="009A6D14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31DA7CC1" w14:textId="25F0C37E" w:rsidR="009A6D14" w:rsidRDefault="009A6D14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02AFF3DE" w14:textId="77777777" w:rsidR="00AB627D" w:rsidRPr="00AB627D" w:rsidRDefault="00AB627D" w:rsidP="00AB6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AB627D">
        <w:rPr>
          <w:rFonts w:ascii="Courier New" w:hAnsi="Courier New" w:cs="Courier New"/>
          <w:sz w:val="20"/>
          <w:szCs w:val="20"/>
          <w:lang w:val="en-IN" w:eastAsia="en-IN"/>
        </w:rPr>
        <w:t xml:space="preserve">yum </w:t>
      </w:r>
      <w:proofErr w:type="spellStart"/>
      <w:r w:rsidRPr="00AB627D">
        <w:rPr>
          <w:rFonts w:ascii="Courier New" w:hAnsi="Courier New" w:cs="Courier New"/>
          <w:sz w:val="20"/>
          <w:szCs w:val="20"/>
          <w:lang w:val="en-IN" w:eastAsia="en-IN"/>
        </w:rPr>
        <w:t>makecache</w:t>
      </w:r>
      <w:proofErr w:type="spellEnd"/>
      <w:r w:rsidRPr="00AB627D">
        <w:rPr>
          <w:rFonts w:ascii="Courier New" w:hAnsi="Courier New" w:cs="Courier New"/>
          <w:sz w:val="20"/>
          <w:szCs w:val="20"/>
          <w:lang w:val="en-IN" w:eastAsia="en-IN"/>
        </w:rPr>
        <w:t xml:space="preserve"> fast </w:t>
      </w:r>
    </w:p>
    <w:p w14:paraId="09026230" w14:textId="5F2DA163" w:rsidR="00AB627D" w:rsidRDefault="00AB627D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74954860" w14:textId="69399273" w:rsidR="00AB627D" w:rsidRDefault="007A01A3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7A01A3">
        <w:rPr>
          <w:rFonts w:ascii="Courier New" w:hAnsi="Courier New" w:cs="Courier New"/>
          <w:sz w:val="20"/>
          <w:szCs w:val="20"/>
          <w:lang w:val="en-IN" w:eastAsia="en-IN"/>
        </w:rPr>
        <w:t xml:space="preserve">yum install -y -q </w:t>
      </w:r>
      <w:proofErr w:type="spellStart"/>
      <w:r w:rsidRPr="007A01A3">
        <w:rPr>
          <w:rFonts w:ascii="Courier New" w:hAnsi="Courier New" w:cs="Courier New"/>
          <w:sz w:val="20"/>
          <w:szCs w:val="20"/>
          <w:lang w:val="en-IN" w:eastAsia="en-IN"/>
        </w:rPr>
        <w:t>kubeadm</w:t>
      </w:r>
      <w:proofErr w:type="spellEnd"/>
      <w:r w:rsidRPr="007A01A3">
        <w:rPr>
          <w:rFonts w:ascii="Courier New" w:hAnsi="Courier New" w:cs="Courier New"/>
          <w:sz w:val="20"/>
          <w:szCs w:val="20"/>
          <w:lang w:val="en-IN" w:eastAsia="en-IN"/>
        </w:rPr>
        <w:t xml:space="preserve"> </w:t>
      </w:r>
      <w:proofErr w:type="spellStart"/>
      <w:r w:rsidRPr="007A01A3">
        <w:rPr>
          <w:rFonts w:ascii="Courier New" w:hAnsi="Courier New" w:cs="Courier New"/>
          <w:sz w:val="20"/>
          <w:szCs w:val="20"/>
          <w:lang w:val="en-IN" w:eastAsia="en-IN"/>
        </w:rPr>
        <w:t>kubelet</w:t>
      </w:r>
      <w:proofErr w:type="spellEnd"/>
      <w:r w:rsidRPr="007A01A3">
        <w:rPr>
          <w:rFonts w:ascii="Courier New" w:hAnsi="Courier New" w:cs="Courier New"/>
          <w:sz w:val="20"/>
          <w:szCs w:val="20"/>
          <w:lang w:val="en-IN" w:eastAsia="en-IN"/>
        </w:rPr>
        <w:t xml:space="preserve"> </w:t>
      </w:r>
      <w:proofErr w:type="spellStart"/>
      <w:r w:rsidRPr="007A01A3">
        <w:rPr>
          <w:rFonts w:ascii="Courier New" w:hAnsi="Courier New" w:cs="Courier New"/>
          <w:sz w:val="20"/>
          <w:szCs w:val="20"/>
          <w:lang w:val="en-IN" w:eastAsia="en-IN"/>
        </w:rPr>
        <w:t>kubectl</w:t>
      </w:r>
      <w:proofErr w:type="spellEnd"/>
    </w:p>
    <w:p w14:paraId="4925E981" w14:textId="77777777" w:rsidR="00916D82" w:rsidRDefault="00916D82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077DD219" w14:textId="58928B9D" w:rsidR="00485BF7" w:rsidRDefault="00485BF7" w:rsidP="00916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485BF7">
        <w:rPr>
          <w:rFonts w:ascii="Courier New" w:hAnsi="Courier New" w:cs="Courier New"/>
          <w:sz w:val="20"/>
          <w:szCs w:val="20"/>
          <w:lang w:val="en-IN" w:eastAsia="en-IN"/>
        </w:rPr>
        <w:t>vi /</w:t>
      </w:r>
      <w:proofErr w:type="spellStart"/>
      <w:r w:rsidRPr="00485BF7">
        <w:rPr>
          <w:rFonts w:ascii="Courier New" w:hAnsi="Courier New" w:cs="Courier New"/>
          <w:sz w:val="20"/>
          <w:szCs w:val="20"/>
          <w:lang w:val="en-IN" w:eastAsia="en-IN"/>
        </w:rPr>
        <w:t>usr</w:t>
      </w:r>
      <w:proofErr w:type="spellEnd"/>
      <w:r w:rsidRPr="00485BF7">
        <w:rPr>
          <w:rFonts w:ascii="Courier New" w:hAnsi="Courier New" w:cs="Courier New"/>
          <w:sz w:val="20"/>
          <w:szCs w:val="20"/>
          <w:lang w:val="en-IN" w:eastAsia="en-IN"/>
        </w:rPr>
        <w:t>/lib/</w:t>
      </w:r>
      <w:proofErr w:type="spellStart"/>
      <w:r w:rsidRPr="00485BF7">
        <w:rPr>
          <w:rFonts w:ascii="Courier New" w:hAnsi="Courier New" w:cs="Courier New"/>
          <w:sz w:val="20"/>
          <w:szCs w:val="20"/>
          <w:lang w:val="en-IN" w:eastAsia="en-IN"/>
        </w:rPr>
        <w:t>systemd</w:t>
      </w:r>
      <w:proofErr w:type="spellEnd"/>
      <w:r w:rsidRPr="00485BF7">
        <w:rPr>
          <w:rFonts w:ascii="Courier New" w:hAnsi="Courier New" w:cs="Courier New"/>
          <w:sz w:val="20"/>
          <w:szCs w:val="20"/>
          <w:lang w:val="en-IN" w:eastAsia="en-IN"/>
        </w:rPr>
        <w:t>/system/</w:t>
      </w:r>
      <w:proofErr w:type="spellStart"/>
      <w:r w:rsidRPr="00485BF7">
        <w:rPr>
          <w:rFonts w:ascii="Courier New" w:hAnsi="Courier New" w:cs="Courier New"/>
          <w:sz w:val="20"/>
          <w:szCs w:val="20"/>
          <w:lang w:val="en-IN" w:eastAsia="en-IN"/>
        </w:rPr>
        <w:t>kubelet.service.d</w:t>
      </w:r>
      <w:proofErr w:type="spellEnd"/>
      <w:r w:rsidRPr="00485BF7">
        <w:rPr>
          <w:rFonts w:ascii="Courier New" w:hAnsi="Courier New" w:cs="Courier New"/>
          <w:sz w:val="20"/>
          <w:szCs w:val="20"/>
          <w:lang w:val="en-IN" w:eastAsia="en-IN"/>
        </w:rPr>
        <w:t>/10-kubeadm.conf</w:t>
      </w:r>
    </w:p>
    <w:p w14:paraId="160A90F2" w14:textId="2E674C56" w:rsidR="00EE53F2" w:rsidRDefault="00EE53F2" w:rsidP="00916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19894A10" w14:textId="77777777" w:rsidR="007E6279" w:rsidRPr="007E6279" w:rsidRDefault="007E6279" w:rsidP="007E62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7E6279">
        <w:rPr>
          <w:rFonts w:ascii="Courier New" w:hAnsi="Courier New" w:cs="Courier New"/>
          <w:sz w:val="20"/>
          <w:szCs w:val="20"/>
          <w:lang w:val="en-IN" w:eastAsia="en-IN"/>
        </w:rPr>
        <w:t>Environment="KUBELET_CGROUP_ARGS=--</w:t>
      </w:r>
      <w:proofErr w:type="spellStart"/>
      <w:r w:rsidRPr="007E6279">
        <w:rPr>
          <w:rFonts w:ascii="Courier New" w:hAnsi="Courier New" w:cs="Courier New"/>
          <w:sz w:val="20"/>
          <w:szCs w:val="20"/>
          <w:lang w:val="en-IN" w:eastAsia="en-IN"/>
        </w:rPr>
        <w:t>cgroup</w:t>
      </w:r>
      <w:proofErr w:type="spellEnd"/>
      <w:r w:rsidRPr="007E6279">
        <w:rPr>
          <w:rFonts w:ascii="Courier New" w:hAnsi="Courier New" w:cs="Courier New"/>
          <w:sz w:val="20"/>
          <w:szCs w:val="20"/>
          <w:lang w:val="en-IN" w:eastAsia="en-IN"/>
        </w:rPr>
        <w:t>-driver=</w:t>
      </w:r>
      <w:proofErr w:type="spellStart"/>
      <w:r w:rsidRPr="007E6279">
        <w:rPr>
          <w:rFonts w:ascii="Courier New" w:hAnsi="Courier New" w:cs="Courier New"/>
          <w:sz w:val="20"/>
          <w:szCs w:val="20"/>
          <w:lang w:val="en-IN" w:eastAsia="en-IN"/>
        </w:rPr>
        <w:t>cgroupfs</w:t>
      </w:r>
      <w:proofErr w:type="spellEnd"/>
      <w:r w:rsidRPr="007E6279">
        <w:rPr>
          <w:rFonts w:ascii="Courier New" w:hAnsi="Courier New" w:cs="Courier New"/>
          <w:sz w:val="20"/>
          <w:szCs w:val="20"/>
          <w:lang w:val="en-IN" w:eastAsia="en-IN"/>
        </w:rPr>
        <w:t>"</w:t>
      </w:r>
    </w:p>
    <w:p w14:paraId="4BE85077" w14:textId="09530CCC" w:rsidR="00EE53F2" w:rsidRDefault="00EE53F2" w:rsidP="00916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521E9658" w14:textId="7A7A9C8F" w:rsidR="003B1986" w:rsidRDefault="003B1986" w:rsidP="00916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1C2D519C" w14:textId="77777777" w:rsidR="00485BF7" w:rsidRPr="00485BF7" w:rsidRDefault="00485BF7" w:rsidP="00485B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proofErr w:type="spellStart"/>
      <w:r w:rsidRPr="00485BF7">
        <w:rPr>
          <w:rFonts w:ascii="Courier New" w:hAnsi="Courier New" w:cs="Courier New"/>
          <w:sz w:val="20"/>
          <w:szCs w:val="20"/>
          <w:lang w:val="en-IN" w:eastAsia="en-IN"/>
        </w:rPr>
        <w:t>systemctl</w:t>
      </w:r>
      <w:proofErr w:type="spellEnd"/>
      <w:r w:rsidRPr="00485BF7">
        <w:rPr>
          <w:rFonts w:ascii="Courier New" w:hAnsi="Courier New" w:cs="Courier New"/>
          <w:sz w:val="20"/>
          <w:szCs w:val="20"/>
          <w:lang w:val="en-IN" w:eastAsia="en-IN"/>
        </w:rPr>
        <w:t xml:space="preserve"> daemon-reload </w:t>
      </w:r>
    </w:p>
    <w:p w14:paraId="5348096D" w14:textId="2C20B711" w:rsidR="00485BF7" w:rsidRDefault="00485BF7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07379D59" w14:textId="77777777" w:rsidR="00B0265A" w:rsidRPr="00B0265A" w:rsidRDefault="00B0265A" w:rsidP="00B0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proofErr w:type="spellStart"/>
      <w:r w:rsidRPr="00B0265A">
        <w:rPr>
          <w:rFonts w:ascii="Courier New" w:hAnsi="Courier New" w:cs="Courier New"/>
          <w:sz w:val="20"/>
          <w:szCs w:val="20"/>
          <w:lang w:val="en-IN" w:eastAsia="en-IN"/>
        </w:rPr>
        <w:t>systemctl</w:t>
      </w:r>
      <w:proofErr w:type="spellEnd"/>
      <w:r w:rsidRPr="00B0265A">
        <w:rPr>
          <w:rFonts w:ascii="Courier New" w:hAnsi="Courier New" w:cs="Courier New"/>
          <w:sz w:val="20"/>
          <w:szCs w:val="20"/>
          <w:lang w:val="en-IN" w:eastAsia="en-IN"/>
        </w:rPr>
        <w:t xml:space="preserve"> enable </w:t>
      </w:r>
      <w:proofErr w:type="spellStart"/>
      <w:r w:rsidRPr="00B0265A">
        <w:rPr>
          <w:rFonts w:ascii="Courier New" w:hAnsi="Courier New" w:cs="Courier New"/>
          <w:sz w:val="20"/>
          <w:szCs w:val="20"/>
          <w:lang w:val="en-IN" w:eastAsia="en-IN"/>
        </w:rPr>
        <w:t>kubelet</w:t>
      </w:r>
      <w:proofErr w:type="spellEnd"/>
      <w:r w:rsidRPr="00B0265A">
        <w:rPr>
          <w:rFonts w:ascii="Courier New" w:hAnsi="Courier New" w:cs="Courier New"/>
          <w:sz w:val="20"/>
          <w:szCs w:val="20"/>
          <w:lang w:val="en-IN" w:eastAsia="en-IN"/>
        </w:rPr>
        <w:t xml:space="preserve"> </w:t>
      </w:r>
    </w:p>
    <w:p w14:paraId="7E1BD300" w14:textId="03233285" w:rsidR="00485BF7" w:rsidRDefault="00485BF7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46476C69" w14:textId="3D16DE92" w:rsidR="00C55C43" w:rsidRDefault="00C55C43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66155395" w14:textId="26EE9531" w:rsidR="00C55C43" w:rsidRDefault="00C55C43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02F34CC6" w14:textId="77777777" w:rsidR="003B1986" w:rsidRPr="003B1986" w:rsidRDefault="003B1986" w:rsidP="003B1986">
      <w:pPr>
        <w:spacing w:before="100" w:beforeAutospacing="1" w:after="100" w:afterAutospacing="1" w:line="240" w:lineRule="auto"/>
        <w:ind w:left="0"/>
        <w:rPr>
          <w:rFonts w:ascii="Segoe UI" w:hAnsi="Segoe UI" w:cs="Segoe UI"/>
          <w:color w:val="3C76A6" w:themeColor="accent5"/>
          <w:sz w:val="22"/>
          <w:szCs w:val="22"/>
        </w:rPr>
      </w:pPr>
      <w:r w:rsidRPr="003B1986">
        <w:rPr>
          <w:rFonts w:ascii="Segoe UI" w:hAnsi="Segoe UI" w:cs="Segoe UI"/>
          <w:color w:val="3C76A6" w:themeColor="accent5"/>
          <w:sz w:val="22"/>
          <w:szCs w:val="22"/>
        </w:rPr>
        <w:t>Download Cloudflare's PKI and TLS toolkit</w:t>
      </w:r>
    </w:p>
    <w:p w14:paraId="4AD4E9CC" w14:textId="77777777" w:rsidR="003B1986" w:rsidRPr="003B1986" w:rsidRDefault="003B1986" w:rsidP="003B19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651A14D8" w14:textId="77777777" w:rsidR="003B1986" w:rsidRPr="003B1986" w:rsidRDefault="003B1986" w:rsidP="003B19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3B1986">
        <w:rPr>
          <w:rFonts w:ascii="Courier New" w:hAnsi="Courier New" w:cs="Courier New"/>
          <w:sz w:val="20"/>
          <w:szCs w:val="20"/>
          <w:lang w:val="en-IN" w:eastAsia="en-IN"/>
        </w:rPr>
        <w:t># curl -o /</w:t>
      </w:r>
      <w:proofErr w:type="spellStart"/>
      <w:r w:rsidRPr="003B1986">
        <w:rPr>
          <w:rFonts w:ascii="Courier New" w:hAnsi="Courier New" w:cs="Courier New"/>
          <w:sz w:val="20"/>
          <w:szCs w:val="20"/>
          <w:lang w:val="en-IN" w:eastAsia="en-IN"/>
        </w:rPr>
        <w:t>usr</w:t>
      </w:r>
      <w:proofErr w:type="spellEnd"/>
      <w:r w:rsidRPr="003B1986">
        <w:rPr>
          <w:rFonts w:ascii="Courier New" w:hAnsi="Courier New" w:cs="Courier New"/>
          <w:sz w:val="20"/>
          <w:szCs w:val="20"/>
          <w:lang w:val="en-IN" w:eastAsia="en-IN"/>
        </w:rPr>
        <w:t>/local/bin/</w:t>
      </w:r>
      <w:proofErr w:type="spellStart"/>
      <w:r w:rsidRPr="003B1986">
        <w:rPr>
          <w:rFonts w:ascii="Courier New" w:hAnsi="Courier New" w:cs="Courier New"/>
          <w:sz w:val="20"/>
          <w:szCs w:val="20"/>
          <w:lang w:val="en-IN" w:eastAsia="en-IN"/>
        </w:rPr>
        <w:t>cfssl</w:t>
      </w:r>
      <w:proofErr w:type="spellEnd"/>
      <w:r w:rsidRPr="003B1986">
        <w:rPr>
          <w:rFonts w:ascii="Courier New" w:hAnsi="Courier New" w:cs="Courier New"/>
          <w:sz w:val="20"/>
          <w:szCs w:val="20"/>
          <w:lang w:val="en-IN" w:eastAsia="en-IN"/>
        </w:rPr>
        <w:t xml:space="preserve"> https://pkg.cfssl.org/R1.2/cfssl_linux-amd64</w:t>
      </w:r>
    </w:p>
    <w:p w14:paraId="349E9C3A" w14:textId="77777777" w:rsidR="003B1986" w:rsidRPr="003B1986" w:rsidRDefault="003B1986" w:rsidP="003B19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3B1986">
        <w:rPr>
          <w:rFonts w:ascii="Courier New" w:hAnsi="Courier New" w:cs="Courier New"/>
          <w:sz w:val="20"/>
          <w:szCs w:val="20"/>
          <w:lang w:val="en-IN" w:eastAsia="en-IN"/>
        </w:rPr>
        <w:t># curl -o /</w:t>
      </w:r>
      <w:proofErr w:type="spellStart"/>
      <w:r w:rsidRPr="003B1986">
        <w:rPr>
          <w:rFonts w:ascii="Courier New" w:hAnsi="Courier New" w:cs="Courier New"/>
          <w:sz w:val="20"/>
          <w:szCs w:val="20"/>
          <w:lang w:val="en-IN" w:eastAsia="en-IN"/>
        </w:rPr>
        <w:t>usr</w:t>
      </w:r>
      <w:proofErr w:type="spellEnd"/>
      <w:r w:rsidRPr="003B1986">
        <w:rPr>
          <w:rFonts w:ascii="Courier New" w:hAnsi="Courier New" w:cs="Courier New"/>
          <w:sz w:val="20"/>
          <w:szCs w:val="20"/>
          <w:lang w:val="en-IN" w:eastAsia="en-IN"/>
        </w:rPr>
        <w:t>/local/bin/</w:t>
      </w:r>
      <w:proofErr w:type="spellStart"/>
      <w:r w:rsidRPr="003B1986">
        <w:rPr>
          <w:rFonts w:ascii="Courier New" w:hAnsi="Courier New" w:cs="Courier New"/>
          <w:sz w:val="20"/>
          <w:szCs w:val="20"/>
          <w:lang w:val="en-IN" w:eastAsia="en-IN"/>
        </w:rPr>
        <w:t>cfssljson</w:t>
      </w:r>
      <w:proofErr w:type="spellEnd"/>
      <w:r w:rsidRPr="003B1986">
        <w:rPr>
          <w:rFonts w:ascii="Courier New" w:hAnsi="Courier New" w:cs="Courier New"/>
          <w:sz w:val="20"/>
          <w:szCs w:val="20"/>
          <w:lang w:val="en-IN" w:eastAsia="en-IN"/>
        </w:rPr>
        <w:t xml:space="preserve"> https://pkg.cfssl.org/R1.2/cfssljson_linux-amd64</w:t>
      </w:r>
    </w:p>
    <w:p w14:paraId="43DC3D47" w14:textId="77777777" w:rsidR="003B1986" w:rsidRPr="003B1986" w:rsidRDefault="003B1986" w:rsidP="003B19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3B1986">
        <w:rPr>
          <w:rFonts w:ascii="Courier New" w:hAnsi="Courier New" w:cs="Courier New"/>
          <w:sz w:val="20"/>
          <w:szCs w:val="20"/>
          <w:lang w:val="en-IN" w:eastAsia="en-IN"/>
        </w:rPr>
        <w:t xml:space="preserve"># </w:t>
      </w:r>
      <w:proofErr w:type="spellStart"/>
      <w:r w:rsidRPr="003B1986">
        <w:rPr>
          <w:rFonts w:ascii="Courier New" w:hAnsi="Courier New" w:cs="Courier New"/>
          <w:sz w:val="20"/>
          <w:szCs w:val="20"/>
          <w:lang w:val="en-IN" w:eastAsia="en-IN"/>
        </w:rPr>
        <w:t>chmod</w:t>
      </w:r>
      <w:proofErr w:type="spellEnd"/>
      <w:r w:rsidRPr="003B1986">
        <w:rPr>
          <w:rFonts w:ascii="Courier New" w:hAnsi="Courier New" w:cs="Courier New"/>
          <w:sz w:val="20"/>
          <w:szCs w:val="20"/>
          <w:lang w:val="en-IN" w:eastAsia="en-IN"/>
        </w:rPr>
        <w:t xml:space="preserve"> +x /</w:t>
      </w:r>
      <w:proofErr w:type="spellStart"/>
      <w:r w:rsidRPr="003B1986">
        <w:rPr>
          <w:rFonts w:ascii="Courier New" w:hAnsi="Courier New" w:cs="Courier New"/>
          <w:sz w:val="20"/>
          <w:szCs w:val="20"/>
          <w:lang w:val="en-IN" w:eastAsia="en-IN"/>
        </w:rPr>
        <w:t>usr</w:t>
      </w:r>
      <w:proofErr w:type="spellEnd"/>
      <w:r w:rsidRPr="003B1986">
        <w:rPr>
          <w:rFonts w:ascii="Courier New" w:hAnsi="Courier New" w:cs="Courier New"/>
          <w:sz w:val="20"/>
          <w:szCs w:val="20"/>
          <w:lang w:val="en-IN" w:eastAsia="en-IN"/>
        </w:rPr>
        <w:t>/local/bin/</w:t>
      </w:r>
      <w:proofErr w:type="spellStart"/>
      <w:r w:rsidRPr="003B1986">
        <w:rPr>
          <w:rFonts w:ascii="Courier New" w:hAnsi="Courier New" w:cs="Courier New"/>
          <w:sz w:val="20"/>
          <w:szCs w:val="20"/>
          <w:lang w:val="en-IN" w:eastAsia="en-IN"/>
        </w:rPr>
        <w:t>cfssl</w:t>
      </w:r>
      <w:proofErr w:type="spellEnd"/>
      <w:r w:rsidRPr="003B1986">
        <w:rPr>
          <w:rFonts w:ascii="Courier New" w:hAnsi="Courier New" w:cs="Courier New"/>
          <w:sz w:val="20"/>
          <w:szCs w:val="20"/>
          <w:lang w:val="en-IN" w:eastAsia="en-IN"/>
        </w:rPr>
        <w:t>*</w:t>
      </w:r>
    </w:p>
    <w:p w14:paraId="7327AF52" w14:textId="77777777" w:rsidR="003B1986" w:rsidRPr="003B1986" w:rsidRDefault="003B1986" w:rsidP="003B19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29DE42AF" w14:textId="77777777" w:rsidR="003B1986" w:rsidRDefault="003B1986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04E0F360" w14:textId="3EEB44AE" w:rsidR="004D1086" w:rsidRPr="00A82CEF" w:rsidRDefault="00275B45" w:rsidP="00A82CEF">
      <w:pPr>
        <w:spacing w:before="100" w:beforeAutospacing="1" w:after="100" w:afterAutospacing="1" w:line="240" w:lineRule="auto"/>
        <w:ind w:left="0"/>
        <w:rPr>
          <w:rFonts w:ascii="Segoe UI" w:hAnsi="Segoe UI" w:cs="Segoe UI"/>
          <w:color w:val="3C76A6" w:themeColor="accent5"/>
          <w:sz w:val="22"/>
          <w:szCs w:val="22"/>
        </w:rPr>
      </w:pPr>
      <w:r w:rsidRPr="00A82CEF">
        <w:rPr>
          <w:rFonts w:ascii="Segoe UI" w:hAnsi="Segoe UI" w:cs="Segoe UI"/>
          <w:color w:val="3C76A6" w:themeColor="accent5"/>
          <w:sz w:val="22"/>
          <w:szCs w:val="22"/>
        </w:rPr>
        <w:t>Create a certificates folder</w:t>
      </w:r>
    </w:p>
    <w:p w14:paraId="6AEAD02C" w14:textId="4D411B13" w:rsidR="001D209B" w:rsidRDefault="001D209B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55B881BE" w14:textId="77777777" w:rsidR="001D209B" w:rsidRDefault="001D209B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44201DC3" w14:textId="1F228DD2" w:rsidR="007436E8" w:rsidRDefault="007436E8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0BA76BD0" w14:textId="30DFB8B8" w:rsidR="007436E8" w:rsidRDefault="007436E8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11BE407D" w14:textId="6D1EE2DE" w:rsidR="007436E8" w:rsidRDefault="007436E8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</w:pPr>
      <w:proofErr w:type="spellStart"/>
      <w:r>
        <w:t>kubeadm-config.yaml</w:t>
      </w:r>
      <w:proofErr w:type="spellEnd"/>
    </w:p>
    <w:p w14:paraId="54F25E2D" w14:textId="7113C42E" w:rsidR="007436E8" w:rsidRDefault="007436E8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</w:pPr>
    </w:p>
    <w:p w14:paraId="1E59FEC4" w14:textId="7D8F67F6" w:rsidR="007436E8" w:rsidRDefault="007436E8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</w:pPr>
    </w:p>
    <w:p w14:paraId="71CA6D0E" w14:textId="77777777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apiVersion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: kubeadm.k8s.io/v1alpha1</w:t>
      </w:r>
    </w:p>
    <w:p w14:paraId="7DC6B701" w14:textId="77777777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7436E8">
        <w:rPr>
          <w:rFonts w:ascii="Courier New" w:hAnsi="Courier New" w:cs="Courier New"/>
          <w:sz w:val="20"/>
          <w:szCs w:val="20"/>
          <w:lang w:val="en-IN" w:eastAsia="en-IN"/>
        </w:rPr>
        <w:t xml:space="preserve">kind: 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MasterConfiguration</w:t>
      </w:r>
      <w:proofErr w:type="spellEnd"/>
    </w:p>
    <w:p w14:paraId="4B67AA8E" w14:textId="77777777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api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:</w:t>
      </w:r>
    </w:p>
    <w:p w14:paraId="6306F9E7" w14:textId="4D8CF8A9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7436E8">
        <w:rPr>
          <w:rFonts w:ascii="Courier New" w:hAnsi="Courier New" w:cs="Courier New"/>
          <w:sz w:val="20"/>
          <w:szCs w:val="20"/>
          <w:lang w:val="en-IN" w:eastAsia="en-IN"/>
        </w:rPr>
        <w:lastRenderedPageBreak/>
        <w:t xml:space="preserve">  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advertiseAddress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: 1</w:t>
      </w:r>
      <w:r>
        <w:rPr>
          <w:rFonts w:ascii="Courier New" w:hAnsi="Courier New" w:cs="Courier New"/>
          <w:sz w:val="20"/>
          <w:szCs w:val="20"/>
          <w:lang w:val="en-IN" w:eastAsia="en-IN"/>
        </w:rPr>
        <w:t>7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2.</w:t>
      </w:r>
      <w:r>
        <w:rPr>
          <w:rFonts w:ascii="Courier New" w:hAnsi="Courier New" w:cs="Courier New"/>
          <w:sz w:val="20"/>
          <w:szCs w:val="20"/>
          <w:lang w:val="en-IN" w:eastAsia="en-IN"/>
        </w:rPr>
        <w:t>42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.</w:t>
      </w:r>
      <w:r>
        <w:rPr>
          <w:rFonts w:ascii="Courier New" w:hAnsi="Courier New" w:cs="Courier New"/>
          <w:sz w:val="20"/>
          <w:szCs w:val="20"/>
          <w:lang w:val="en-IN" w:eastAsia="en-IN"/>
        </w:rPr>
        <w:t>42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.</w:t>
      </w:r>
      <w:r>
        <w:rPr>
          <w:rFonts w:ascii="Courier New" w:hAnsi="Courier New" w:cs="Courier New"/>
          <w:sz w:val="20"/>
          <w:szCs w:val="20"/>
          <w:lang w:val="en-IN" w:eastAsia="en-IN"/>
        </w:rPr>
        <w:t>151</w:t>
      </w:r>
    </w:p>
    <w:p w14:paraId="1DADF779" w14:textId="77777777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etcd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:</w:t>
      </w:r>
    </w:p>
    <w:p w14:paraId="35FBADA8" w14:textId="77777777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7436E8">
        <w:rPr>
          <w:rFonts w:ascii="Courier New" w:hAnsi="Courier New" w:cs="Courier New"/>
          <w:sz w:val="20"/>
          <w:szCs w:val="20"/>
          <w:lang w:val="en-IN" w:eastAsia="en-IN"/>
        </w:rPr>
        <w:t xml:space="preserve">  endpoints:</w:t>
      </w:r>
    </w:p>
    <w:p w14:paraId="1341D190" w14:textId="7EE8D916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7436E8">
        <w:rPr>
          <w:rFonts w:ascii="Courier New" w:hAnsi="Courier New" w:cs="Courier New"/>
          <w:sz w:val="20"/>
          <w:szCs w:val="20"/>
          <w:lang w:val="en-IN" w:eastAsia="en-IN"/>
        </w:rPr>
        <w:t xml:space="preserve">  - https://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 xml:space="preserve"> 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1</w:t>
      </w:r>
      <w:r>
        <w:rPr>
          <w:rFonts w:ascii="Courier New" w:hAnsi="Courier New" w:cs="Courier New"/>
          <w:sz w:val="20"/>
          <w:szCs w:val="20"/>
          <w:lang w:val="en-IN" w:eastAsia="en-IN"/>
        </w:rPr>
        <w:t>7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2.</w:t>
      </w:r>
      <w:r>
        <w:rPr>
          <w:rFonts w:ascii="Courier New" w:hAnsi="Courier New" w:cs="Courier New"/>
          <w:sz w:val="20"/>
          <w:szCs w:val="20"/>
          <w:lang w:val="en-IN" w:eastAsia="en-IN"/>
        </w:rPr>
        <w:t>42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.</w:t>
      </w:r>
      <w:r>
        <w:rPr>
          <w:rFonts w:ascii="Courier New" w:hAnsi="Courier New" w:cs="Courier New"/>
          <w:sz w:val="20"/>
          <w:szCs w:val="20"/>
          <w:lang w:val="en-IN" w:eastAsia="en-IN"/>
        </w:rPr>
        <w:t>42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.</w:t>
      </w:r>
      <w:r>
        <w:rPr>
          <w:rFonts w:ascii="Courier New" w:hAnsi="Courier New" w:cs="Courier New"/>
          <w:sz w:val="20"/>
          <w:szCs w:val="20"/>
          <w:lang w:val="en-IN" w:eastAsia="en-IN"/>
        </w:rPr>
        <w:t>151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:2379</w:t>
      </w:r>
    </w:p>
    <w:p w14:paraId="5F113862" w14:textId="20036080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7436E8">
        <w:rPr>
          <w:rFonts w:ascii="Courier New" w:hAnsi="Courier New" w:cs="Courier New"/>
          <w:sz w:val="20"/>
          <w:szCs w:val="20"/>
          <w:lang w:val="en-IN" w:eastAsia="en-IN"/>
        </w:rPr>
        <w:t xml:space="preserve">  - https://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 xml:space="preserve"> 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1</w:t>
      </w:r>
      <w:r>
        <w:rPr>
          <w:rFonts w:ascii="Courier New" w:hAnsi="Courier New" w:cs="Courier New"/>
          <w:sz w:val="20"/>
          <w:szCs w:val="20"/>
          <w:lang w:val="en-IN" w:eastAsia="en-IN"/>
        </w:rPr>
        <w:t>7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2.</w:t>
      </w:r>
      <w:r>
        <w:rPr>
          <w:rFonts w:ascii="Courier New" w:hAnsi="Courier New" w:cs="Courier New"/>
          <w:sz w:val="20"/>
          <w:szCs w:val="20"/>
          <w:lang w:val="en-IN" w:eastAsia="en-IN"/>
        </w:rPr>
        <w:t>42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.</w:t>
      </w:r>
      <w:r>
        <w:rPr>
          <w:rFonts w:ascii="Courier New" w:hAnsi="Courier New" w:cs="Courier New"/>
          <w:sz w:val="20"/>
          <w:szCs w:val="20"/>
          <w:lang w:val="en-IN" w:eastAsia="en-IN"/>
        </w:rPr>
        <w:t>42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.</w:t>
      </w:r>
      <w:r>
        <w:rPr>
          <w:rFonts w:ascii="Courier New" w:hAnsi="Courier New" w:cs="Courier New"/>
          <w:sz w:val="20"/>
          <w:szCs w:val="20"/>
          <w:lang w:val="en-IN" w:eastAsia="en-IN"/>
        </w:rPr>
        <w:t>15</w:t>
      </w:r>
      <w:r>
        <w:rPr>
          <w:rFonts w:ascii="Courier New" w:hAnsi="Courier New" w:cs="Courier New"/>
          <w:sz w:val="20"/>
          <w:szCs w:val="20"/>
          <w:lang w:val="en-IN" w:eastAsia="en-IN"/>
        </w:rPr>
        <w:t>2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:2379</w:t>
      </w:r>
    </w:p>
    <w:p w14:paraId="3039FC3A" w14:textId="60A03942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7436E8">
        <w:rPr>
          <w:rFonts w:ascii="Courier New" w:hAnsi="Courier New" w:cs="Courier New"/>
          <w:sz w:val="20"/>
          <w:szCs w:val="20"/>
          <w:lang w:val="en-IN" w:eastAsia="en-IN"/>
        </w:rPr>
        <w:t xml:space="preserve">  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caFile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: /etc/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etcd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/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ssl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/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ca.pem</w:t>
      </w:r>
      <w:proofErr w:type="spellEnd"/>
    </w:p>
    <w:p w14:paraId="3B8E1D47" w14:textId="77777777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7436E8">
        <w:rPr>
          <w:rFonts w:ascii="Courier New" w:hAnsi="Courier New" w:cs="Courier New"/>
          <w:sz w:val="20"/>
          <w:szCs w:val="20"/>
          <w:lang w:val="en-IN" w:eastAsia="en-IN"/>
        </w:rPr>
        <w:t xml:space="preserve">  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certFile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: /etc/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etcd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/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ssl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/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etcd.pem</w:t>
      </w:r>
      <w:proofErr w:type="spellEnd"/>
    </w:p>
    <w:p w14:paraId="56060F53" w14:textId="77777777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7436E8">
        <w:rPr>
          <w:rFonts w:ascii="Courier New" w:hAnsi="Courier New" w:cs="Courier New"/>
          <w:sz w:val="20"/>
          <w:szCs w:val="20"/>
          <w:lang w:val="en-IN" w:eastAsia="en-IN"/>
        </w:rPr>
        <w:t xml:space="preserve">  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keyFile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: /etc/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etcd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/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ssl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/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etcd-key.pem</w:t>
      </w:r>
      <w:proofErr w:type="spellEnd"/>
    </w:p>
    <w:p w14:paraId="4186B786" w14:textId="77777777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networking:</w:t>
      </w:r>
    </w:p>
    <w:p w14:paraId="683B5762" w14:textId="57571328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7436E8">
        <w:rPr>
          <w:rFonts w:ascii="Courier New" w:hAnsi="Courier New" w:cs="Courier New"/>
          <w:sz w:val="20"/>
          <w:szCs w:val="20"/>
          <w:lang w:val="en-IN" w:eastAsia="en-IN"/>
        </w:rPr>
        <w:t xml:space="preserve">  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podSubnet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: 192.168.0.0/16</w:t>
      </w:r>
    </w:p>
    <w:p w14:paraId="47944449" w14:textId="77777777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apiServerCertSANs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:</w:t>
      </w:r>
    </w:p>
    <w:p w14:paraId="1E0C7DC3" w14:textId="76D1DEAF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- 1</w:t>
      </w:r>
      <w:r>
        <w:rPr>
          <w:rFonts w:ascii="Courier New" w:hAnsi="Courier New" w:cs="Courier New"/>
          <w:sz w:val="20"/>
          <w:szCs w:val="20"/>
          <w:lang w:val="en-IN" w:eastAsia="en-IN"/>
        </w:rPr>
        <w:t>7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2.</w:t>
      </w:r>
      <w:r>
        <w:rPr>
          <w:rFonts w:ascii="Courier New" w:hAnsi="Courier New" w:cs="Courier New"/>
          <w:sz w:val="20"/>
          <w:szCs w:val="20"/>
          <w:lang w:val="en-IN" w:eastAsia="en-IN"/>
        </w:rPr>
        <w:t>42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.</w:t>
      </w:r>
      <w:r>
        <w:rPr>
          <w:rFonts w:ascii="Courier New" w:hAnsi="Courier New" w:cs="Courier New"/>
          <w:sz w:val="20"/>
          <w:szCs w:val="20"/>
          <w:lang w:val="en-IN" w:eastAsia="en-IN"/>
        </w:rPr>
        <w:t>42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.</w:t>
      </w:r>
      <w:r>
        <w:rPr>
          <w:rFonts w:ascii="Courier New" w:hAnsi="Courier New" w:cs="Courier New"/>
          <w:sz w:val="20"/>
          <w:szCs w:val="20"/>
          <w:lang w:val="en-IN" w:eastAsia="en-IN"/>
        </w:rPr>
        <w:t>151</w:t>
      </w:r>
    </w:p>
    <w:p w14:paraId="60416220" w14:textId="0DC29F54" w:rsid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- 1</w:t>
      </w:r>
      <w:r>
        <w:rPr>
          <w:rFonts w:ascii="Courier New" w:hAnsi="Courier New" w:cs="Courier New"/>
          <w:sz w:val="20"/>
          <w:szCs w:val="20"/>
          <w:lang w:val="en-IN" w:eastAsia="en-IN"/>
        </w:rPr>
        <w:t>7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2.</w:t>
      </w:r>
      <w:r>
        <w:rPr>
          <w:rFonts w:ascii="Courier New" w:hAnsi="Courier New" w:cs="Courier New"/>
          <w:sz w:val="20"/>
          <w:szCs w:val="20"/>
          <w:lang w:val="en-IN" w:eastAsia="en-IN"/>
        </w:rPr>
        <w:t>42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.</w:t>
      </w:r>
      <w:r>
        <w:rPr>
          <w:rFonts w:ascii="Courier New" w:hAnsi="Courier New" w:cs="Courier New"/>
          <w:sz w:val="20"/>
          <w:szCs w:val="20"/>
          <w:lang w:val="en-IN" w:eastAsia="en-IN"/>
        </w:rPr>
        <w:t>42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.</w:t>
      </w:r>
      <w:r>
        <w:rPr>
          <w:rFonts w:ascii="Courier New" w:hAnsi="Courier New" w:cs="Courier New"/>
          <w:sz w:val="20"/>
          <w:szCs w:val="20"/>
          <w:lang w:val="en-IN" w:eastAsia="en-IN"/>
        </w:rPr>
        <w:t>15</w:t>
      </w:r>
      <w:r>
        <w:rPr>
          <w:rFonts w:ascii="Courier New" w:hAnsi="Courier New" w:cs="Courier New"/>
          <w:sz w:val="20"/>
          <w:szCs w:val="20"/>
          <w:lang w:val="en-IN" w:eastAsia="en-IN"/>
        </w:rPr>
        <w:t>2</w:t>
      </w:r>
    </w:p>
    <w:p w14:paraId="4D62852F" w14:textId="48C23F78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- 1</w:t>
      </w:r>
      <w:r>
        <w:rPr>
          <w:rFonts w:ascii="Courier New" w:hAnsi="Courier New" w:cs="Courier New"/>
          <w:sz w:val="20"/>
          <w:szCs w:val="20"/>
          <w:lang w:val="en-IN" w:eastAsia="en-IN"/>
        </w:rPr>
        <w:t>7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2.</w:t>
      </w:r>
      <w:r>
        <w:rPr>
          <w:rFonts w:ascii="Courier New" w:hAnsi="Courier New" w:cs="Courier New"/>
          <w:sz w:val="20"/>
          <w:szCs w:val="20"/>
          <w:lang w:val="en-IN" w:eastAsia="en-IN"/>
        </w:rPr>
        <w:t>42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.</w:t>
      </w:r>
      <w:r>
        <w:rPr>
          <w:rFonts w:ascii="Courier New" w:hAnsi="Courier New" w:cs="Courier New"/>
          <w:sz w:val="20"/>
          <w:szCs w:val="20"/>
          <w:lang w:val="en-IN" w:eastAsia="en-IN"/>
        </w:rPr>
        <w:t>42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.</w:t>
      </w:r>
      <w:r>
        <w:rPr>
          <w:rFonts w:ascii="Courier New" w:hAnsi="Courier New" w:cs="Courier New"/>
          <w:sz w:val="20"/>
          <w:szCs w:val="20"/>
          <w:lang w:val="en-IN" w:eastAsia="en-IN"/>
        </w:rPr>
        <w:t>1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60</w:t>
      </w:r>
    </w:p>
    <w:p w14:paraId="7E672112" w14:textId="77777777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13D7C0DC" w14:textId="77777777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apiServerExtraArgs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:</w:t>
      </w:r>
    </w:p>
    <w:p w14:paraId="570E68ED" w14:textId="116A2BD0" w:rsid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7436E8">
        <w:rPr>
          <w:rFonts w:ascii="Courier New" w:hAnsi="Courier New" w:cs="Courier New"/>
          <w:sz w:val="20"/>
          <w:szCs w:val="20"/>
          <w:lang w:val="en-IN" w:eastAsia="en-IN"/>
        </w:rPr>
        <w:t xml:space="preserve">  endpoint-reconciler-type: lease</w:t>
      </w:r>
    </w:p>
    <w:p w14:paraId="311F8A54" w14:textId="220A8219" w:rsid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082DBACC" w14:textId="5D63E30C" w:rsid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5C0A3360" w14:textId="0E61D8EC" w:rsid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47750412" w14:textId="77777777" w:rsidR="007436E8" w:rsidRPr="007436E8" w:rsidRDefault="007436E8" w:rsidP="007436E8">
      <w:pPr>
        <w:spacing w:before="100" w:beforeAutospacing="1" w:after="100" w:afterAutospacing="1" w:line="240" w:lineRule="auto"/>
        <w:ind w:left="0"/>
        <w:rPr>
          <w:rFonts w:ascii="Times New Roman" w:hAnsi="Times New Roman"/>
          <w:lang w:val="en-IN" w:eastAsia="en-IN"/>
        </w:rPr>
      </w:pPr>
      <w:r w:rsidRPr="007436E8">
        <w:rPr>
          <w:rFonts w:ascii="Times New Roman" w:hAnsi="Times New Roman"/>
          <w:lang w:val="en-IN" w:eastAsia="en-IN"/>
        </w:rPr>
        <w:t xml:space="preserve">Copy </w:t>
      </w:r>
      <w:proofErr w:type="spellStart"/>
      <w:r w:rsidRPr="007436E8">
        <w:rPr>
          <w:rFonts w:ascii="Times New Roman" w:hAnsi="Times New Roman"/>
          <w:lang w:val="en-IN" w:eastAsia="en-IN"/>
        </w:rPr>
        <w:t>pki</w:t>
      </w:r>
      <w:proofErr w:type="spellEnd"/>
      <w:r w:rsidRPr="007436E8">
        <w:rPr>
          <w:rFonts w:ascii="Times New Roman" w:hAnsi="Times New Roman"/>
          <w:lang w:val="en-IN" w:eastAsia="en-IN"/>
        </w:rPr>
        <w:t xml:space="preserve"> files to all other master nodes</w:t>
      </w:r>
    </w:p>
    <w:p w14:paraId="6F2A059F" w14:textId="77777777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3A2691DC" w14:textId="33A4DA70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7436E8">
        <w:rPr>
          <w:rFonts w:ascii="Courier New" w:hAnsi="Courier New" w:cs="Courier New"/>
          <w:sz w:val="20"/>
          <w:szCs w:val="20"/>
          <w:lang w:val="en-IN" w:eastAsia="en-IN"/>
        </w:rPr>
        <w:t xml:space="preserve"># 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scp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 xml:space="preserve"> -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rp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 xml:space="preserve"> /etc/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kubernetes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/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pki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 xml:space="preserve"> 1</w:t>
      </w:r>
      <w:r>
        <w:rPr>
          <w:rFonts w:ascii="Courier New" w:hAnsi="Courier New" w:cs="Courier New"/>
          <w:sz w:val="20"/>
          <w:szCs w:val="20"/>
          <w:lang w:val="en-IN" w:eastAsia="en-IN"/>
        </w:rPr>
        <w:t>7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2.</w:t>
      </w:r>
      <w:r>
        <w:rPr>
          <w:rFonts w:ascii="Courier New" w:hAnsi="Courier New" w:cs="Courier New"/>
          <w:sz w:val="20"/>
          <w:szCs w:val="20"/>
          <w:lang w:val="en-IN" w:eastAsia="en-IN"/>
        </w:rPr>
        <w:t>42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.</w:t>
      </w:r>
      <w:r>
        <w:rPr>
          <w:rFonts w:ascii="Courier New" w:hAnsi="Courier New" w:cs="Courier New"/>
          <w:sz w:val="20"/>
          <w:szCs w:val="20"/>
          <w:lang w:val="en-IN" w:eastAsia="en-IN"/>
        </w:rPr>
        <w:t>42</w:t>
      </w:r>
      <w:r>
        <w:rPr>
          <w:rFonts w:ascii="Courier New" w:hAnsi="Courier New" w:cs="Courier New"/>
          <w:sz w:val="20"/>
          <w:szCs w:val="20"/>
          <w:lang w:val="en-IN" w:eastAsia="en-IN"/>
        </w:rPr>
        <w:t>.151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:/etc/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kubernetes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/</w:t>
      </w:r>
    </w:p>
    <w:p w14:paraId="74B66A61" w14:textId="48EE5FCC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7436E8">
        <w:rPr>
          <w:rFonts w:ascii="Courier New" w:hAnsi="Courier New" w:cs="Courier New"/>
          <w:sz w:val="20"/>
          <w:szCs w:val="20"/>
          <w:lang w:val="en-IN" w:eastAsia="en-IN"/>
        </w:rPr>
        <w:t xml:space="preserve"># 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scp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 xml:space="preserve"> -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rp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 xml:space="preserve"> /etc/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kubernetes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/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pki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 xml:space="preserve"> 1</w:t>
      </w:r>
      <w:r>
        <w:rPr>
          <w:rFonts w:ascii="Courier New" w:hAnsi="Courier New" w:cs="Courier New"/>
          <w:sz w:val="20"/>
          <w:szCs w:val="20"/>
          <w:lang w:val="en-IN" w:eastAsia="en-IN"/>
        </w:rPr>
        <w:t>7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2.</w:t>
      </w:r>
      <w:r>
        <w:rPr>
          <w:rFonts w:ascii="Courier New" w:hAnsi="Courier New" w:cs="Courier New"/>
          <w:sz w:val="20"/>
          <w:szCs w:val="20"/>
          <w:lang w:val="en-IN" w:eastAsia="en-IN"/>
        </w:rPr>
        <w:t>42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.</w:t>
      </w:r>
      <w:r>
        <w:rPr>
          <w:rFonts w:ascii="Courier New" w:hAnsi="Courier New" w:cs="Courier New"/>
          <w:sz w:val="20"/>
          <w:szCs w:val="20"/>
          <w:lang w:val="en-IN" w:eastAsia="en-IN"/>
        </w:rPr>
        <w:t>42.15</w:t>
      </w:r>
      <w:r>
        <w:rPr>
          <w:rFonts w:ascii="Courier New" w:hAnsi="Courier New" w:cs="Courier New"/>
          <w:sz w:val="20"/>
          <w:szCs w:val="20"/>
          <w:lang w:val="en-IN" w:eastAsia="en-IN"/>
        </w:rPr>
        <w:t>2</w:t>
      </w:r>
      <w:r w:rsidRPr="007436E8">
        <w:rPr>
          <w:rFonts w:ascii="Courier New" w:hAnsi="Courier New" w:cs="Courier New"/>
          <w:sz w:val="20"/>
          <w:szCs w:val="20"/>
          <w:lang w:val="en-IN" w:eastAsia="en-IN"/>
        </w:rPr>
        <w:t>:/etc/</w:t>
      </w:r>
      <w:proofErr w:type="spellStart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kubernetes</w:t>
      </w:r>
      <w:proofErr w:type="spellEnd"/>
      <w:r w:rsidRPr="007436E8">
        <w:rPr>
          <w:rFonts w:ascii="Courier New" w:hAnsi="Courier New" w:cs="Courier New"/>
          <w:sz w:val="20"/>
          <w:szCs w:val="20"/>
          <w:lang w:val="en-IN" w:eastAsia="en-IN"/>
        </w:rPr>
        <w:t>/</w:t>
      </w:r>
    </w:p>
    <w:p w14:paraId="151BF3B1" w14:textId="77777777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5ACB908D" w14:textId="77777777" w:rsidR="007436E8" w:rsidRPr="007436E8" w:rsidRDefault="007436E8" w:rsidP="0074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01944281" w14:textId="77777777" w:rsidR="007436E8" w:rsidRPr="00210FFF" w:rsidRDefault="007436E8" w:rsidP="00210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4350C069" w14:textId="77777777" w:rsidR="00C27476" w:rsidRDefault="00C27476" w:rsidP="00F37A43">
      <w:pPr>
        <w:pStyle w:val="Heading1"/>
        <w:jc w:val="left"/>
      </w:pPr>
    </w:p>
    <w:p w14:paraId="0DAC47CE" w14:textId="254B640F" w:rsidR="00C27476" w:rsidRDefault="00C27476" w:rsidP="00F37A43">
      <w:pPr>
        <w:pStyle w:val="Heading1"/>
        <w:jc w:val="left"/>
      </w:pPr>
    </w:p>
    <w:p w14:paraId="584A4C18" w14:textId="77777777" w:rsidR="00C27476" w:rsidRDefault="00C27476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3BDBE0A" w14:textId="77777777" w:rsidR="00DB65A1" w:rsidRPr="005636D7" w:rsidRDefault="00DB65A1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BCDC2CE" w14:textId="17030109" w:rsidR="00F37A43" w:rsidRPr="005636D7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[ec2-user@ip-xx-xx-xx-xx ~]$ </w:t>
      </w:r>
    </w:p>
    <w:p w14:paraId="6FB70232" w14:textId="77777777" w:rsidR="00F37A43" w:rsidRPr="005636D7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ADC1C31" w14:textId="419597FB" w:rsidR="00F37A43" w:rsidRPr="005636D7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="00791D7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="00791D7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yum update -y</w:t>
      </w:r>
    </w:p>
    <w:p w14:paraId="49327086" w14:textId="000335F4" w:rsidR="00F37A43" w:rsidRPr="005636D7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="00791D7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="00791D7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yum install -y docker </w:t>
      </w:r>
    </w:p>
    <w:p w14:paraId="2F138DA9" w14:textId="77777777" w:rsidR="00F37A43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C2E6317" w14:textId="77777777" w:rsidR="00F37A43" w:rsidRPr="00322F78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Expected output</w:t>
      </w:r>
    </w:p>
    <w:p w14:paraId="3A9C22E7" w14:textId="77777777" w:rsidR="00F37A43" w:rsidRPr="00322F78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</w:p>
    <w:p w14:paraId="12F3BE94" w14:textId="77777777" w:rsidR="00F37A43" w:rsidRPr="00322F78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Installed:</w:t>
      </w:r>
    </w:p>
    <w:p w14:paraId="2BE2F242" w14:textId="77777777" w:rsidR="00F37A43" w:rsidRPr="00322F78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  docker.x86…</w:t>
      </w:r>
    </w:p>
    <w:p w14:paraId="3C74942F" w14:textId="77777777" w:rsidR="00F37A43" w:rsidRPr="00322F78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</w:p>
    <w:p w14:paraId="5F65B07B" w14:textId="77777777" w:rsidR="00F37A43" w:rsidRPr="00322F78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Dependency Installed:</w:t>
      </w:r>
    </w:p>
    <w:p w14:paraId="5B303D9E" w14:textId="77777777" w:rsidR="00F37A43" w:rsidRPr="00322F78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  </w:t>
      </w:r>
      <w:proofErr w:type="spellStart"/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Containerd</w:t>
      </w:r>
      <w:proofErr w:type="spellEnd"/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ab/>
      </w: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ab/>
        <w:t>libcgroup.x86_64</w:t>
      </w:r>
    </w:p>
    <w:p w14:paraId="64B8B58E" w14:textId="77777777" w:rsidR="00F37A43" w:rsidRPr="00322F78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  runc.x86_64</w:t>
      </w: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ab/>
      </w: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ab/>
        <w:t>pigz.x86_64</w:t>
      </w:r>
    </w:p>
    <w:p w14:paraId="1D19FCA7" w14:textId="77777777" w:rsidR="00F37A43" w:rsidRPr="00322F78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</w:p>
    <w:p w14:paraId="08FE5402" w14:textId="77777777" w:rsidR="00F37A43" w:rsidRPr="00322F78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Complete!</w:t>
      </w:r>
    </w:p>
    <w:p w14:paraId="1FE99331" w14:textId="77777777" w:rsidR="00F37A43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89677D6" w14:textId="77777777" w:rsidR="00F37A43" w:rsidRPr="00322F78" w:rsidRDefault="00F37A43" w:rsidP="00F37A43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322F78">
        <w:rPr>
          <w:rFonts w:ascii="Segoe UI" w:hAnsi="Segoe UI" w:cs="Segoe UI"/>
          <w:color w:val="3C76A6" w:themeColor="accent5"/>
          <w:sz w:val="22"/>
          <w:szCs w:val="22"/>
        </w:rPr>
        <w:t xml:space="preserve">Start </w:t>
      </w:r>
      <w:r>
        <w:rPr>
          <w:rFonts w:ascii="Segoe UI" w:hAnsi="Segoe UI" w:cs="Segoe UI"/>
          <w:color w:val="3C76A6" w:themeColor="accent5"/>
          <w:sz w:val="22"/>
          <w:szCs w:val="22"/>
        </w:rPr>
        <w:t xml:space="preserve">and Enable </w:t>
      </w:r>
      <w:r w:rsidRPr="00322F78">
        <w:rPr>
          <w:rFonts w:ascii="Segoe UI" w:hAnsi="Segoe UI" w:cs="Segoe UI"/>
          <w:color w:val="3C76A6" w:themeColor="accent5"/>
          <w:sz w:val="22"/>
          <w:szCs w:val="22"/>
        </w:rPr>
        <w:t>the docker service</w:t>
      </w:r>
    </w:p>
    <w:p w14:paraId="5F80192B" w14:textId="77777777" w:rsidR="00F37A43" w:rsidRPr="005636D7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0526AF3" w14:textId="77777777" w:rsidR="00F37A43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service docker start</w:t>
      </w:r>
    </w:p>
    <w:p w14:paraId="04DDCE70" w14:textId="31CA2021" w:rsidR="00F37A43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service docker status </w:t>
      </w:r>
    </w:p>
    <w:p w14:paraId="323F61B7" w14:textId="5BCCC083" w:rsidR="00335B98" w:rsidRDefault="00335B98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A5A86D5" w14:textId="77777777" w:rsidR="0068794D" w:rsidRPr="00322F78" w:rsidRDefault="0068794D" w:rsidP="0068794D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Make sure the service is Active: active (running)</w:t>
      </w:r>
    </w:p>
    <w:p w14:paraId="59025A99" w14:textId="0DF37EC3" w:rsidR="0068794D" w:rsidRDefault="0068794D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02C0FF5" w14:textId="2B3DF97A" w:rsidR="00335B98" w:rsidRDefault="00335B98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80437F">
        <w:rPr>
          <w:rFonts w:ascii="Segoe UI" w:hAnsi="Segoe UI" w:cs="Segoe UI"/>
          <w:b w:val="0"/>
          <w:bCs w:val="0"/>
          <w:color w:val="FF0000"/>
          <w:sz w:val="22"/>
          <w:szCs w:val="22"/>
        </w:rPr>
        <w:t>Only If docker group is not available. To verify run</w:t>
      </w:r>
      <w:r w:rsidR="00D13D6E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  </w:t>
      </w:r>
      <w:r w:rsidRPr="0080437F">
        <w:rPr>
          <w:rFonts w:ascii="Segoe UI" w:hAnsi="Segoe UI" w:cs="Segoe UI"/>
          <w:b w:val="0"/>
          <w:bCs w:val="0"/>
          <w:color w:val="FF0000"/>
          <w:sz w:val="22"/>
          <w:szCs w:val="22"/>
        </w:rPr>
        <w:t>cat /</w:t>
      </w:r>
      <w:proofErr w:type="spellStart"/>
      <w:r w:rsidRPr="0080437F">
        <w:rPr>
          <w:rFonts w:ascii="Segoe UI" w:hAnsi="Segoe UI" w:cs="Segoe UI"/>
          <w:b w:val="0"/>
          <w:bCs w:val="0"/>
          <w:color w:val="FF0000"/>
          <w:sz w:val="22"/>
          <w:szCs w:val="22"/>
        </w:rPr>
        <w:t>etc</w:t>
      </w:r>
      <w:proofErr w:type="spellEnd"/>
      <w:r w:rsidRPr="0080437F">
        <w:rPr>
          <w:rFonts w:ascii="Segoe UI" w:hAnsi="Segoe UI" w:cs="Segoe UI"/>
          <w:b w:val="0"/>
          <w:bCs w:val="0"/>
          <w:color w:val="FF0000"/>
          <w:sz w:val="22"/>
          <w:szCs w:val="22"/>
        </w:rPr>
        <w:t>/group | grep -</w:t>
      </w:r>
      <w:proofErr w:type="spellStart"/>
      <w:r w:rsidRPr="0080437F">
        <w:rPr>
          <w:rFonts w:ascii="Segoe UI" w:hAnsi="Segoe UI" w:cs="Segoe UI"/>
          <w:b w:val="0"/>
          <w:bCs w:val="0"/>
          <w:color w:val="FF0000"/>
          <w:sz w:val="22"/>
          <w:szCs w:val="22"/>
        </w:rPr>
        <w:t>i</w:t>
      </w:r>
      <w:proofErr w:type="spellEnd"/>
      <w:r w:rsidRPr="0080437F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docker</w:t>
      </w:r>
      <w:r w:rsidR="00BF460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</w:t>
      </w:r>
    </w:p>
    <w:p w14:paraId="4C455037" w14:textId="0820027D" w:rsidR="00F37A43" w:rsidRPr="00D5702F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D5702F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$ </w:t>
      </w:r>
      <w:proofErr w:type="spellStart"/>
      <w:r w:rsidRPr="00D5702F">
        <w:rPr>
          <w:rFonts w:ascii="Segoe UI" w:hAnsi="Segoe UI" w:cs="Segoe UI"/>
          <w:b w:val="0"/>
          <w:bCs w:val="0"/>
          <w:color w:val="FF0000"/>
          <w:sz w:val="22"/>
          <w:szCs w:val="22"/>
        </w:rPr>
        <w:t>sudo</w:t>
      </w:r>
      <w:proofErr w:type="spellEnd"/>
      <w:r w:rsidRPr="00D5702F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</w:t>
      </w:r>
      <w:proofErr w:type="spellStart"/>
      <w:r w:rsidRPr="00D5702F">
        <w:rPr>
          <w:rFonts w:ascii="Segoe UI" w:hAnsi="Segoe UI" w:cs="Segoe UI"/>
          <w:b w:val="0"/>
          <w:bCs w:val="0"/>
          <w:color w:val="FF0000"/>
          <w:sz w:val="22"/>
          <w:szCs w:val="22"/>
        </w:rPr>
        <w:t>groupadd</w:t>
      </w:r>
      <w:proofErr w:type="spellEnd"/>
      <w:r w:rsidRPr="00D5702F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docker </w:t>
      </w:r>
    </w:p>
    <w:p w14:paraId="4F0C2297" w14:textId="77777777" w:rsidR="00335B98" w:rsidRDefault="00335B98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6E56964" w14:textId="77777777" w:rsidR="00F37A43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$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usermod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-a -G docker ec2-user</w:t>
      </w:r>
    </w:p>
    <w:p w14:paraId="0A091253" w14:textId="77777777" w:rsidR="00F37A43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$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systemctl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enable docker </w:t>
      </w:r>
    </w:p>
    <w:p w14:paraId="1910AA55" w14:textId="77777777" w:rsidR="00F37A43" w:rsidRPr="005636D7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F6350DA" w14:textId="77777777" w:rsidR="00F37A43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0218A19" w14:textId="77777777" w:rsidR="00F37A43" w:rsidRPr="00322F78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Run the following command to activate the changes to groups:</w:t>
      </w:r>
    </w:p>
    <w:p w14:paraId="71BB9ED2" w14:textId="77777777" w:rsidR="00F37A43" w:rsidRPr="005636D7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5C8D1E7" w14:textId="77777777" w:rsidR="00F37A43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newgrp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docker</w:t>
      </w:r>
    </w:p>
    <w:p w14:paraId="44296F3F" w14:textId="77777777" w:rsidR="00F37A43" w:rsidRPr="00F74541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$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hello-world</w:t>
      </w:r>
    </w:p>
    <w:p w14:paraId="049DA60C" w14:textId="77777777" w:rsidR="00F37A43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</w:p>
    <w:p w14:paraId="2EF7CBE3" w14:textId="77777777" w:rsidR="00F37A43" w:rsidRDefault="00F37A43" w:rsidP="00F37A43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Expected output:  Hello world message from the application.</w:t>
      </w:r>
    </w:p>
    <w:p w14:paraId="5CF11295" w14:textId="77777777" w:rsidR="00F37A43" w:rsidRDefault="00F37A43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610B9BCC" w14:textId="161B2DDA" w:rsidR="00051C84" w:rsidRDefault="00051C8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38E977F7" w14:textId="55533080" w:rsidR="00ED6316" w:rsidRDefault="00CA7A16" w:rsidP="00940FAF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  <w:r w:rsidRPr="002A27E8">
        <w:rPr>
          <w:rFonts w:ascii="Segoe UI" w:hAnsi="Segoe UI" w:cs="Segoe UI"/>
          <w:color w:val="3C76A6" w:themeColor="accent5"/>
          <w:sz w:val="26"/>
          <w:szCs w:val="26"/>
        </w:rPr>
        <w:lastRenderedPageBreak/>
        <w:t>Kubernetes</w:t>
      </w:r>
      <w:r w:rsidR="00ED6316" w:rsidRPr="002A27E8">
        <w:rPr>
          <w:rFonts w:ascii="Segoe UI" w:hAnsi="Segoe UI" w:cs="Segoe UI"/>
          <w:color w:val="3C76A6" w:themeColor="accent5"/>
          <w:sz w:val="26"/>
          <w:szCs w:val="26"/>
        </w:rPr>
        <w:t xml:space="preserve"> Installation</w:t>
      </w:r>
    </w:p>
    <w:p w14:paraId="7378744B" w14:textId="6F125143" w:rsidR="000176A3" w:rsidRDefault="000176A3" w:rsidP="00940FAF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395998D0" w14:textId="6B55CA3E" w:rsidR="000176A3" w:rsidRPr="000176A3" w:rsidRDefault="00645D16" w:rsidP="00940FAF">
      <w:pPr>
        <w:pStyle w:val="Heading1"/>
        <w:jc w:val="left"/>
        <w:rPr>
          <w:rFonts w:ascii="Segoe UI" w:hAnsi="Segoe UI" w:cs="Segoe UI"/>
          <w:color w:val="FF0000"/>
          <w:sz w:val="20"/>
          <w:szCs w:val="20"/>
        </w:rPr>
      </w:pPr>
      <w:r>
        <w:rPr>
          <w:rFonts w:ascii="Segoe UI" w:hAnsi="Segoe UI" w:cs="Segoe UI"/>
          <w:color w:val="FF0000"/>
          <w:sz w:val="20"/>
          <w:szCs w:val="20"/>
        </w:rPr>
        <w:t>B</w:t>
      </w:r>
      <w:r w:rsidR="000176A3" w:rsidRPr="000176A3">
        <w:rPr>
          <w:rFonts w:ascii="Segoe UI" w:hAnsi="Segoe UI" w:cs="Segoe UI"/>
          <w:color w:val="FF0000"/>
          <w:sz w:val="20"/>
          <w:szCs w:val="20"/>
        </w:rPr>
        <w:t>elow steps need to be executed in both Kubernetes master and worker nodes</w:t>
      </w:r>
    </w:p>
    <w:p w14:paraId="4EA6CA98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>$ login as: ec2-user</w:t>
      </w:r>
    </w:p>
    <w:p w14:paraId="5B5EE3B9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$ </w:t>
      </w:r>
      <w:proofErr w:type="spellStart"/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>sudo</w:t>
      </w:r>
      <w:proofErr w:type="spellEnd"/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>su</w:t>
      </w:r>
      <w:proofErr w:type="spellEnd"/>
    </w:p>
    <w:p w14:paraId="567BE249" w14:textId="0287B69C" w:rsid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B751D78" w14:textId="7FA3D1E2" w:rsidR="004F76BD" w:rsidRPr="004F76BD" w:rsidRDefault="004F76BD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FF0000"/>
          <w:kern w:val="32"/>
          <w:sz w:val="22"/>
          <w:szCs w:val="22"/>
        </w:rPr>
      </w:pPr>
      <w:r w:rsidRPr="004F76BD">
        <w:rPr>
          <w:rFonts w:ascii="Segoe UI" w:hAnsi="Segoe UI" w:cs="Segoe UI"/>
          <w:color w:val="FF0000"/>
          <w:kern w:val="32"/>
          <w:sz w:val="22"/>
          <w:szCs w:val="22"/>
        </w:rPr>
        <w:t xml:space="preserve">NB:- </w:t>
      </w:r>
      <w:r w:rsidR="00A65444">
        <w:rPr>
          <w:rFonts w:ascii="Segoe UI" w:hAnsi="Segoe UI" w:cs="Segoe UI"/>
          <w:color w:val="FF0000"/>
          <w:kern w:val="32"/>
          <w:sz w:val="22"/>
          <w:szCs w:val="22"/>
        </w:rPr>
        <w:t>Please m</w:t>
      </w:r>
      <w:r w:rsidRPr="004F76BD">
        <w:rPr>
          <w:rFonts w:ascii="Segoe UI" w:hAnsi="Segoe UI" w:cs="Segoe UI"/>
          <w:color w:val="FF0000"/>
          <w:kern w:val="32"/>
          <w:sz w:val="22"/>
          <w:szCs w:val="22"/>
        </w:rPr>
        <w:t xml:space="preserve">ake sure </w:t>
      </w:r>
      <w:r w:rsidR="00A65444">
        <w:rPr>
          <w:rFonts w:ascii="Segoe UI" w:hAnsi="Segoe UI" w:cs="Segoe UI"/>
          <w:color w:val="FF0000"/>
          <w:kern w:val="32"/>
          <w:sz w:val="22"/>
          <w:szCs w:val="22"/>
        </w:rPr>
        <w:t xml:space="preserve">the </w:t>
      </w:r>
      <w:r w:rsidRPr="004F76BD">
        <w:rPr>
          <w:rFonts w:ascii="Segoe UI" w:hAnsi="Segoe UI" w:cs="Segoe UI"/>
          <w:color w:val="FF0000"/>
          <w:kern w:val="32"/>
          <w:sz w:val="22"/>
          <w:szCs w:val="22"/>
        </w:rPr>
        <w:t>“</w:t>
      </w:r>
      <w:proofErr w:type="spellStart"/>
      <w:r w:rsidRPr="004F76BD">
        <w:rPr>
          <w:rFonts w:ascii="Segoe UI" w:hAnsi="Segoe UI" w:cs="Segoe UI"/>
          <w:color w:val="FF0000"/>
          <w:kern w:val="32"/>
          <w:sz w:val="22"/>
          <w:szCs w:val="22"/>
        </w:rPr>
        <w:t>gpgkey</w:t>
      </w:r>
      <w:proofErr w:type="spellEnd"/>
      <w:r w:rsidRPr="004F76BD">
        <w:rPr>
          <w:rFonts w:ascii="Segoe UI" w:hAnsi="Segoe UI" w:cs="Segoe UI"/>
          <w:color w:val="FF0000"/>
          <w:kern w:val="32"/>
          <w:sz w:val="22"/>
          <w:szCs w:val="22"/>
        </w:rPr>
        <w:t>” is not split into two lines</w:t>
      </w:r>
      <w:r w:rsidR="00A65444">
        <w:rPr>
          <w:rFonts w:ascii="Segoe UI" w:hAnsi="Segoe UI" w:cs="Segoe UI"/>
          <w:color w:val="FF0000"/>
          <w:kern w:val="32"/>
          <w:sz w:val="22"/>
          <w:szCs w:val="22"/>
        </w:rPr>
        <w:t xml:space="preserve"> (</w:t>
      </w:r>
      <w:r w:rsidR="00A65444" w:rsidRPr="004F76BD">
        <w:rPr>
          <w:rFonts w:ascii="Segoe UI" w:hAnsi="Segoe UI" w:cs="Segoe UI"/>
          <w:color w:val="FF0000"/>
          <w:kern w:val="32"/>
          <w:sz w:val="22"/>
          <w:szCs w:val="22"/>
        </w:rPr>
        <w:t>Copy paste the below entries in a notepad</w:t>
      </w:r>
      <w:r w:rsidR="00A65444">
        <w:rPr>
          <w:rFonts w:ascii="Segoe UI" w:hAnsi="Segoe UI" w:cs="Segoe UI"/>
          <w:color w:val="FF0000"/>
          <w:kern w:val="32"/>
          <w:sz w:val="22"/>
          <w:szCs w:val="22"/>
        </w:rPr>
        <w:t xml:space="preserve"> and confirm before saving it)</w:t>
      </w:r>
      <w:r w:rsidRPr="004F76BD">
        <w:rPr>
          <w:rFonts w:ascii="Segoe UI" w:hAnsi="Segoe UI" w:cs="Segoe UI"/>
          <w:color w:val="FF0000"/>
          <w:kern w:val="32"/>
          <w:sz w:val="22"/>
          <w:szCs w:val="22"/>
        </w:rPr>
        <w:t>. If should come in the same line. Also please make sure no special characters get copied while pasting it.</w:t>
      </w:r>
    </w:p>
    <w:p w14:paraId="3F4EE7E4" w14:textId="43CA7C97" w:rsidR="004F76BD" w:rsidRDefault="004F76BD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A1A905C" w14:textId="77F9EF88" w:rsidR="006E08CA" w:rsidRDefault="00157422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157422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Kubernetes packages are not available in the default CentOS 7 &amp; RHEL 7 repositories, Use below command to configure its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Kubernetes </w:t>
      </w:r>
      <w:r w:rsidRPr="00157422">
        <w:rPr>
          <w:rFonts w:ascii="Segoe UI" w:hAnsi="Segoe UI" w:cs="Segoe UI"/>
          <w:color w:val="3C76A6" w:themeColor="accent5"/>
          <w:kern w:val="32"/>
          <w:sz w:val="22"/>
          <w:szCs w:val="22"/>
        </w:rPr>
        <w:t>package repositories.</w:t>
      </w:r>
    </w:p>
    <w:p w14:paraId="4A672C97" w14:textId="77777777" w:rsidR="00732865" w:rsidRDefault="00732865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8A3A9CA" w14:textId="21E7D8FB" w:rsidR="00246C30" w:rsidRPr="00AE17B5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15"/>
          <w:szCs w:val="15"/>
        </w:rPr>
      </w:pPr>
      <w:r w:rsidRPr="00AE17B5">
        <w:rPr>
          <w:rFonts w:ascii="Segoe UI" w:hAnsi="Segoe UI" w:cs="Segoe UI"/>
          <w:color w:val="3C76A6" w:themeColor="accent5"/>
          <w:kern w:val="32"/>
          <w:sz w:val="15"/>
          <w:szCs w:val="15"/>
        </w:rPr>
        <w:t>$ cat &lt;&lt;EOF &gt; /</w:t>
      </w:r>
      <w:proofErr w:type="spellStart"/>
      <w:r w:rsidRPr="00AE17B5">
        <w:rPr>
          <w:rFonts w:ascii="Segoe UI" w:hAnsi="Segoe UI" w:cs="Segoe UI"/>
          <w:color w:val="3C76A6" w:themeColor="accent5"/>
          <w:kern w:val="32"/>
          <w:sz w:val="15"/>
          <w:szCs w:val="15"/>
        </w:rPr>
        <w:t>etc</w:t>
      </w:r>
      <w:proofErr w:type="spellEnd"/>
      <w:r w:rsidRPr="00AE17B5">
        <w:rPr>
          <w:rFonts w:ascii="Segoe UI" w:hAnsi="Segoe UI" w:cs="Segoe UI"/>
          <w:color w:val="3C76A6" w:themeColor="accent5"/>
          <w:kern w:val="32"/>
          <w:sz w:val="15"/>
          <w:szCs w:val="15"/>
        </w:rPr>
        <w:t>/</w:t>
      </w:r>
      <w:proofErr w:type="spellStart"/>
      <w:r w:rsidRPr="00AE17B5">
        <w:rPr>
          <w:rFonts w:ascii="Segoe UI" w:hAnsi="Segoe UI" w:cs="Segoe UI"/>
          <w:color w:val="3C76A6" w:themeColor="accent5"/>
          <w:kern w:val="32"/>
          <w:sz w:val="15"/>
          <w:szCs w:val="15"/>
        </w:rPr>
        <w:t>yum.repos.d</w:t>
      </w:r>
      <w:proofErr w:type="spellEnd"/>
      <w:r w:rsidRPr="00AE17B5">
        <w:rPr>
          <w:rFonts w:ascii="Segoe UI" w:hAnsi="Segoe UI" w:cs="Segoe UI"/>
          <w:color w:val="3C76A6" w:themeColor="accent5"/>
          <w:kern w:val="32"/>
          <w:sz w:val="15"/>
          <w:szCs w:val="15"/>
        </w:rPr>
        <w:t>/</w:t>
      </w:r>
      <w:proofErr w:type="spellStart"/>
      <w:r w:rsidRPr="00AE17B5">
        <w:rPr>
          <w:rFonts w:ascii="Segoe UI" w:hAnsi="Segoe UI" w:cs="Segoe UI"/>
          <w:color w:val="3C76A6" w:themeColor="accent5"/>
          <w:kern w:val="32"/>
          <w:sz w:val="15"/>
          <w:szCs w:val="15"/>
        </w:rPr>
        <w:t>kubernetes.repo</w:t>
      </w:r>
      <w:proofErr w:type="spellEnd"/>
    </w:p>
    <w:p w14:paraId="29B5717E" w14:textId="77777777" w:rsidR="00246C30" w:rsidRPr="00AE17B5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15"/>
          <w:szCs w:val="15"/>
        </w:rPr>
      </w:pPr>
      <w:r w:rsidRPr="00AE17B5">
        <w:rPr>
          <w:rFonts w:ascii="Segoe UI" w:hAnsi="Segoe UI" w:cs="Segoe UI"/>
          <w:color w:val="3C76A6" w:themeColor="accent5"/>
          <w:kern w:val="32"/>
          <w:sz w:val="15"/>
          <w:szCs w:val="15"/>
        </w:rPr>
        <w:t>[</w:t>
      </w:r>
      <w:proofErr w:type="spellStart"/>
      <w:r w:rsidRPr="00AE17B5">
        <w:rPr>
          <w:rFonts w:ascii="Segoe UI" w:hAnsi="Segoe UI" w:cs="Segoe UI"/>
          <w:color w:val="3C76A6" w:themeColor="accent5"/>
          <w:kern w:val="32"/>
          <w:sz w:val="15"/>
          <w:szCs w:val="15"/>
        </w:rPr>
        <w:t>kubernetes</w:t>
      </w:r>
      <w:proofErr w:type="spellEnd"/>
      <w:r w:rsidRPr="00AE17B5">
        <w:rPr>
          <w:rFonts w:ascii="Segoe UI" w:hAnsi="Segoe UI" w:cs="Segoe UI"/>
          <w:color w:val="3C76A6" w:themeColor="accent5"/>
          <w:kern w:val="32"/>
          <w:sz w:val="15"/>
          <w:szCs w:val="15"/>
        </w:rPr>
        <w:t>]</w:t>
      </w:r>
    </w:p>
    <w:p w14:paraId="30CFB0B6" w14:textId="77777777" w:rsidR="00246C30" w:rsidRPr="00AE17B5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15"/>
          <w:szCs w:val="15"/>
        </w:rPr>
      </w:pPr>
      <w:r w:rsidRPr="00AE17B5">
        <w:rPr>
          <w:rFonts w:ascii="Segoe UI" w:hAnsi="Segoe UI" w:cs="Segoe UI"/>
          <w:color w:val="3C76A6" w:themeColor="accent5"/>
          <w:kern w:val="32"/>
          <w:sz w:val="15"/>
          <w:szCs w:val="15"/>
        </w:rPr>
        <w:t>name=Kubernetes</w:t>
      </w:r>
    </w:p>
    <w:p w14:paraId="2ABB09F7" w14:textId="77777777" w:rsidR="00246C30" w:rsidRPr="00AE17B5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15"/>
          <w:szCs w:val="15"/>
        </w:rPr>
      </w:pPr>
      <w:r w:rsidRPr="00AE17B5">
        <w:rPr>
          <w:rFonts w:ascii="Segoe UI" w:hAnsi="Segoe UI" w:cs="Segoe UI"/>
          <w:color w:val="3C76A6" w:themeColor="accent5"/>
          <w:kern w:val="32"/>
          <w:sz w:val="15"/>
          <w:szCs w:val="15"/>
        </w:rPr>
        <w:t>baseurl=https://packages.cloud.google.com/yum/repos/kubernetes-el7-x86_64</w:t>
      </w:r>
    </w:p>
    <w:p w14:paraId="647A0605" w14:textId="77777777" w:rsidR="00246C30" w:rsidRPr="00AE17B5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15"/>
          <w:szCs w:val="15"/>
        </w:rPr>
      </w:pPr>
      <w:r w:rsidRPr="00AE17B5">
        <w:rPr>
          <w:rFonts w:ascii="Segoe UI" w:hAnsi="Segoe UI" w:cs="Segoe UI"/>
          <w:color w:val="3C76A6" w:themeColor="accent5"/>
          <w:kern w:val="32"/>
          <w:sz w:val="15"/>
          <w:szCs w:val="15"/>
        </w:rPr>
        <w:t>enabled=1</w:t>
      </w:r>
    </w:p>
    <w:p w14:paraId="3845DDFC" w14:textId="77777777" w:rsidR="00246C30" w:rsidRPr="00AE17B5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15"/>
          <w:szCs w:val="15"/>
        </w:rPr>
      </w:pPr>
      <w:proofErr w:type="spellStart"/>
      <w:r w:rsidRPr="00AE17B5">
        <w:rPr>
          <w:rFonts w:ascii="Segoe UI" w:hAnsi="Segoe UI" w:cs="Segoe UI"/>
          <w:color w:val="3C76A6" w:themeColor="accent5"/>
          <w:kern w:val="32"/>
          <w:sz w:val="15"/>
          <w:szCs w:val="15"/>
        </w:rPr>
        <w:t>gpgcheck</w:t>
      </w:r>
      <w:proofErr w:type="spellEnd"/>
      <w:r w:rsidRPr="00AE17B5">
        <w:rPr>
          <w:rFonts w:ascii="Segoe UI" w:hAnsi="Segoe UI" w:cs="Segoe UI"/>
          <w:color w:val="3C76A6" w:themeColor="accent5"/>
          <w:kern w:val="32"/>
          <w:sz w:val="15"/>
          <w:szCs w:val="15"/>
        </w:rPr>
        <w:t>=1</w:t>
      </w:r>
    </w:p>
    <w:p w14:paraId="6B61E329" w14:textId="77777777" w:rsidR="00246C30" w:rsidRPr="00AE17B5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15"/>
          <w:szCs w:val="15"/>
        </w:rPr>
      </w:pPr>
      <w:proofErr w:type="spellStart"/>
      <w:r w:rsidRPr="00AE17B5">
        <w:rPr>
          <w:rFonts w:ascii="Segoe UI" w:hAnsi="Segoe UI" w:cs="Segoe UI"/>
          <w:color w:val="3C76A6" w:themeColor="accent5"/>
          <w:kern w:val="32"/>
          <w:sz w:val="15"/>
          <w:szCs w:val="15"/>
        </w:rPr>
        <w:t>repo_gpgcheck</w:t>
      </w:r>
      <w:proofErr w:type="spellEnd"/>
      <w:r w:rsidRPr="00AE17B5">
        <w:rPr>
          <w:rFonts w:ascii="Segoe UI" w:hAnsi="Segoe UI" w:cs="Segoe UI"/>
          <w:color w:val="3C76A6" w:themeColor="accent5"/>
          <w:kern w:val="32"/>
          <w:sz w:val="15"/>
          <w:szCs w:val="15"/>
        </w:rPr>
        <w:t>=0</w:t>
      </w:r>
    </w:p>
    <w:p w14:paraId="25549B33" w14:textId="77777777" w:rsidR="00246C30" w:rsidRPr="00AE17B5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15"/>
          <w:szCs w:val="15"/>
        </w:rPr>
      </w:pPr>
      <w:proofErr w:type="spellStart"/>
      <w:r w:rsidRPr="00AE17B5">
        <w:rPr>
          <w:rFonts w:ascii="Segoe UI" w:hAnsi="Segoe UI" w:cs="Segoe UI"/>
          <w:color w:val="3C76A6" w:themeColor="accent5"/>
          <w:kern w:val="32"/>
          <w:sz w:val="15"/>
          <w:szCs w:val="15"/>
          <w:highlight w:val="yellow"/>
        </w:rPr>
        <w:t>gpgkey</w:t>
      </w:r>
      <w:proofErr w:type="spellEnd"/>
      <w:r w:rsidRPr="00AE17B5">
        <w:rPr>
          <w:rFonts w:ascii="Segoe UI" w:hAnsi="Segoe UI" w:cs="Segoe UI"/>
          <w:color w:val="3C76A6" w:themeColor="accent5"/>
          <w:kern w:val="32"/>
          <w:sz w:val="15"/>
          <w:szCs w:val="15"/>
          <w:highlight w:val="yellow"/>
        </w:rPr>
        <w:t>=https://packages.cloud.google.com/yum/doc/yum-key.gpg https://packages.cloud.google.com/yum/doc/rpm-package-key.gpg</w:t>
      </w:r>
    </w:p>
    <w:p w14:paraId="64DE7AAF" w14:textId="27D4903C" w:rsid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15"/>
          <w:szCs w:val="15"/>
        </w:rPr>
      </w:pPr>
      <w:r w:rsidRPr="00AE17B5">
        <w:rPr>
          <w:rFonts w:ascii="Segoe UI" w:hAnsi="Segoe UI" w:cs="Segoe UI"/>
          <w:color w:val="3C76A6" w:themeColor="accent5"/>
          <w:kern w:val="32"/>
          <w:sz w:val="15"/>
          <w:szCs w:val="15"/>
        </w:rPr>
        <w:t>EOF</w:t>
      </w:r>
    </w:p>
    <w:p w14:paraId="20AE252A" w14:textId="296B74FF" w:rsidR="008E21CF" w:rsidRDefault="008E21CF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15"/>
          <w:szCs w:val="15"/>
        </w:rPr>
      </w:pPr>
    </w:p>
    <w:p w14:paraId="1A741CF3" w14:textId="0A084DFF" w:rsidR="004E3F51" w:rsidRPr="004E3F51" w:rsidRDefault="004E3F51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E</w:t>
      </w:r>
      <w:r w:rsidRPr="004E3F51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nsure </w:t>
      </w:r>
      <w:proofErr w:type="spellStart"/>
      <w:r w:rsidRPr="004E3F51">
        <w:rPr>
          <w:rFonts w:ascii="Segoe UI" w:hAnsi="Segoe UI" w:cs="Segoe UI"/>
          <w:color w:val="3C76A6" w:themeColor="accent5"/>
          <w:kern w:val="32"/>
          <w:sz w:val="22"/>
          <w:szCs w:val="22"/>
        </w:rPr>
        <w:t>net.bridge.bridge</w:t>
      </w:r>
      <w:proofErr w:type="spellEnd"/>
      <w:r w:rsidRPr="004E3F51">
        <w:rPr>
          <w:rFonts w:ascii="Segoe UI" w:hAnsi="Segoe UI" w:cs="Segoe UI"/>
          <w:color w:val="3C76A6" w:themeColor="accent5"/>
          <w:kern w:val="32"/>
          <w:sz w:val="22"/>
          <w:szCs w:val="22"/>
        </w:rPr>
        <w:t>-</w:t>
      </w:r>
      <w:proofErr w:type="spellStart"/>
      <w:r w:rsidRPr="004E3F51">
        <w:rPr>
          <w:rFonts w:ascii="Segoe UI" w:hAnsi="Segoe UI" w:cs="Segoe UI"/>
          <w:color w:val="3C76A6" w:themeColor="accent5"/>
          <w:kern w:val="32"/>
          <w:sz w:val="22"/>
          <w:szCs w:val="22"/>
        </w:rPr>
        <w:t>nf</w:t>
      </w:r>
      <w:proofErr w:type="spellEnd"/>
      <w:r w:rsidRPr="004E3F51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-call-iptables is set to 1 in your </w:t>
      </w:r>
      <w:proofErr w:type="spellStart"/>
      <w:r w:rsidRPr="004E3F51">
        <w:rPr>
          <w:rFonts w:ascii="Segoe UI" w:hAnsi="Segoe UI" w:cs="Segoe UI"/>
          <w:color w:val="3C76A6" w:themeColor="accent5"/>
          <w:kern w:val="32"/>
          <w:sz w:val="22"/>
          <w:szCs w:val="22"/>
        </w:rPr>
        <w:t>sysctl</w:t>
      </w:r>
      <w:proofErr w:type="spellEnd"/>
      <w:r w:rsidRPr="004E3F51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config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to make sure the </w:t>
      </w:r>
      <w:r w:rsidRPr="004E3F51">
        <w:rPr>
          <w:rFonts w:ascii="Segoe UI" w:hAnsi="Segoe UI" w:cs="Segoe UI"/>
          <w:color w:val="3C76A6" w:themeColor="accent5"/>
          <w:kern w:val="32"/>
          <w:sz w:val="22"/>
          <w:szCs w:val="22"/>
        </w:rPr>
        <w:t>packets traversing the bridge are sent to iptables for processing</w:t>
      </w:r>
    </w:p>
    <w:p w14:paraId="409805E2" w14:textId="77777777" w:rsidR="00246C30" w:rsidRPr="00EF746C" w:rsidRDefault="00246C30" w:rsidP="00246C30">
      <w:pPr>
        <w:pStyle w:val="HTMLPreformatted"/>
        <w:rPr>
          <w:rFonts w:ascii="Segoe UI" w:hAnsi="Segoe UI" w:cs="Segoe UI"/>
          <w:color w:val="3C76A6" w:themeColor="accent5"/>
          <w:kern w:val="32"/>
          <w:sz w:val="18"/>
          <w:szCs w:val="18"/>
        </w:rPr>
      </w:pPr>
      <w:r w:rsidRPr="00246C30">
        <w:rPr>
          <w:rFonts w:ascii="Segoe UI" w:hAnsi="Segoe UI" w:cs="Segoe UI"/>
          <w:color w:val="3C76A6" w:themeColor="accent5"/>
          <w:kern w:val="32"/>
          <w:szCs w:val="22"/>
        </w:rPr>
        <w:t xml:space="preserve">$ </w:t>
      </w:r>
      <w:r w:rsidRPr="00EF746C">
        <w:rPr>
          <w:rFonts w:ascii="Segoe UI" w:hAnsi="Segoe UI" w:cs="Segoe UI"/>
          <w:color w:val="3C76A6" w:themeColor="accent5"/>
          <w:kern w:val="32"/>
          <w:sz w:val="18"/>
          <w:szCs w:val="18"/>
        </w:rPr>
        <w:t>cat &lt;&lt;EOF &gt;  /</w:t>
      </w:r>
      <w:proofErr w:type="spellStart"/>
      <w:r w:rsidRPr="00EF746C">
        <w:rPr>
          <w:rFonts w:ascii="Segoe UI" w:hAnsi="Segoe UI" w:cs="Segoe UI"/>
          <w:color w:val="3C76A6" w:themeColor="accent5"/>
          <w:kern w:val="32"/>
          <w:sz w:val="18"/>
          <w:szCs w:val="18"/>
        </w:rPr>
        <w:t>etc</w:t>
      </w:r>
      <w:proofErr w:type="spellEnd"/>
      <w:r w:rsidRPr="00EF746C">
        <w:rPr>
          <w:rFonts w:ascii="Segoe UI" w:hAnsi="Segoe UI" w:cs="Segoe UI"/>
          <w:color w:val="3C76A6" w:themeColor="accent5"/>
          <w:kern w:val="32"/>
          <w:sz w:val="18"/>
          <w:szCs w:val="18"/>
        </w:rPr>
        <w:t>/</w:t>
      </w:r>
      <w:proofErr w:type="spellStart"/>
      <w:r w:rsidRPr="00EF746C">
        <w:rPr>
          <w:rFonts w:ascii="Segoe UI" w:hAnsi="Segoe UI" w:cs="Segoe UI"/>
          <w:color w:val="3C76A6" w:themeColor="accent5"/>
          <w:kern w:val="32"/>
          <w:sz w:val="18"/>
          <w:szCs w:val="18"/>
        </w:rPr>
        <w:t>sysctl.d</w:t>
      </w:r>
      <w:proofErr w:type="spellEnd"/>
      <w:r w:rsidRPr="00EF746C">
        <w:rPr>
          <w:rFonts w:ascii="Segoe UI" w:hAnsi="Segoe UI" w:cs="Segoe UI"/>
          <w:color w:val="3C76A6" w:themeColor="accent5"/>
          <w:kern w:val="32"/>
          <w:sz w:val="18"/>
          <w:szCs w:val="18"/>
        </w:rPr>
        <w:t>/k8s.conf</w:t>
      </w:r>
    </w:p>
    <w:p w14:paraId="232688A5" w14:textId="77777777" w:rsidR="00246C30" w:rsidRPr="00EF746C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18"/>
          <w:szCs w:val="18"/>
        </w:rPr>
      </w:pPr>
      <w:r w:rsidRPr="00EF746C">
        <w:rPr>
          <w:rFonts w:ascii="Segoe UI" w:hAnsi="Segoe UI" w:cs="Segoe UI"/>
          <w:color w:val="3C76A6" w:themeColor="accent5"/>
          <w:kern w:val="32"/>
          <w:sz w:val="18"/>
          <w:szCs w:val="18"/>
        </w:rPr>
        <w:t>net.bridge.bridge-nf-call-ip6tables = 1</w:t>
      </w:r>
    </w:p>
    <w:p w14:paraId="1854D7BE" w14:textId="77777777" w:rsidR="00246C30" w:rsidRPr="00EF746C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18"/>
          <w:szCs w:val="18"/>
        </w:rPr>
      </w:pPr>
      <w:proofErr w:type="spellStart"/>
      <w:r w:rsidRPr="00EF746C">
        <w:rPr>
          <w:rFonts w:ascii="Segoe UI" w:hAnsi="Segoe UI" w:cs="Segoe UI"/>
          <w:color w:val="3C76A6" w:themeColor="accent5"/>
          <w:kern w:val="32"/>
          <w:sz w:val="18"/>
          <w:szCs w:val="18"/>
        </w:rPr>
        <w:t>net.bridge.bridge</w:t>
      </w:r>
      <w:proofErr w:type="spellEnd"/>
      <w:r w:rsidRPr="00EF746C">
        <w:rPr>
          <w:rFonts w:ascii="Segoe UI" w:hAnsi="Segoe UI" w:cs="Segoe UI"/>
          <w:color w:val="3C76A6" w:themeColor="accent5"/>
          <w:kern w:val="32"/>
          <w:sz w:val="18"/>
          <w:szCs w:val="18"/>
        </w:rPr>
        <w:t>-</w:t>
      </w:r>
      <w:proofErr w:type="spellStart"/>
      <w:r w:rsidRPr="00EF746C">
        <w:rPr>
          <w:rFonts w:ascii="Segoe UI" w:hAnsi="Segoe UI" w:cs="Segoe UI"/>
          <w:color w:val="3C76A6" w:themeColor="accent5"/>
          <w:kern w:val="32"/>
          <w:sz w:val="18"/>
          <w:szCs w:val="18"/>
        </w:rPr>
        <w:t>nf</w:t>
      </w:r>
      <w:proofErr w:type="spellEnd"/>
      <w:r w:rsidRPr="00EF746C">
        <w:rPr>
          <w:rFonts w:ascii="Segoe UI" w:hAnsi="Segoe UI" w:cs="Segoe UI"/>
          <w:color w:val="3C76A6" w:themeColor="accent5"/>
          <w:kern w:val="32"/>
          <w:sz w:val="18"/>
          <w:szCs w:val="18"/>
        </w:rPr>
        <w:t>-call-iptables = 1</w:t>
      </w:r>
    </w:p>
    <w:p w14:paraId="09E5578A" w14:textId="2B0757B4" w:rsidR="00246C30" w:rsidRPr="00FA7DC7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0"/>
          <w:szCs w:val="20"/>
        </w:rPr>
      </w:pPr>
      <w:r w:rsidRPr="00EF746C">
        <w:rPr>
          <w:rFonts w:ascii="Segoe UI" w:hAnsi="Segoe UI" w:cs="Segoe UI"/>
          <w:color w:val="3C76A6" w:themeColor="accent5"/>
          <w:kern w:val="32"/>
          <w:sz w:val="18"/>
          <w:szCs w:val="18"/>
        </w:rPr>
        <w:t>EOF</w:t>
      </w:r>
    </w:p>
    <w:p w14:paraId="778792E9" w14:textId="77777777" w:rsidR="00EF746C" w:rsidRDefault="00EF746C" w:rsidP="00246C30">
      <w:pPr>
        <w:pStyle w:val="HTMLPreformatted"/>
        <w:rPr>
          <w:rFonts w:ascii="Segoe UI" w:hAnsi="Segoe UI" w:cs="Segoe UI"/>
          <w:color w:val="3C76A6" w:themeColor="accent5"/>
          <w:kern w:val="32"/>
          <w:szCs w:val="22"/>
        </w:rPr>
      </w:pPr>
    </w:p>
    <w:p w14:paraId="67FFB4F9" w14:textId="3265695B" w:rsidR="00246C30" w:rsidRPr="00246C30" w:rsidRDefault="00246C30" w:rsidP="00246C30">
      <w:pPr>
        <w:pStyle w:val="HTMLPreformatted"/>
        <w:rPr>
          <w:rFonts w:ascii="Segoe UI" w:hAnsi="Segoe UI" w:cs="Segoe UI"/>
          <w:color w:val="3C76A6" w:themeColor="accent5"/>
          <w:kern w:val="3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Cs w:val="22"/>
        </w:rPr>
        <w:t xml:space="preserve">$ </w:t>
      </w:r>
      <w:proofErr w:type="spellStart"/>
      <w:r w:rsidRPr="00246C30">
        <w:rPr>
          <w:rFonts w:ascii="Segoe UI" w:hAnsi="Segoe UI" w:cs="Segoe UI"/>
          <w:color w:val="3C76A6" w:themeColor="accent5"/>
          <w:kern w:val="32"/>
          <w:szCs w:val="22"/>
        </w:rPr>
        <w:t>sysctl</w:t>
      </w:r>
      <w:proofErr w:type="spellEnd"/>
      <w:r w:rsidRPr="00246C30">
        <w:rPr>
          <w:rFonts w:ascii="Segoe UI" w:hAnsi="Segoe UI" w:cs="Segoe UI"/>
          <w:color w:val="3C76A6" w:themeColor="accent5"/>
          <w:kern w:val="32"/>
          <w:szCs w:val="22"/>
        </w:rPr>
        <w:t xml:space="preserve"> --system</w:t>
      </w:r>
    </w:p>
    <w:p w14:paraId="13BBF559" w14:textId="2BF613A7" w:rsidR="0063016D" w:rsidRPr="00337447" w:rsidRDefault="0063016D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</w:pPr>
      <w:r w:rsidRPr="00337447"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  <w:t>Expected Output</w:t>
      </w:r>
    </w:p>
    <w:p w14:paraId="2EBC372A" w14:textId="77777777" w:rsidR="00246C30" w:rsidRPr="00337447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</w:pPr>
      <w:r w:rsidRPr="00337447"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  <w:t>* Applying /</w:t>
      </w:r>
      <w:proofErr w:type="spellStart"/>
      <w:r w:rsidRPr="00337447"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  <w:t>etc</w:t>
      </w:r>
      <w:proofErr w:type="spellEnd"/>
      <w:r w:rsidRPr="00337447"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  <w:t>/</w:t>
      </w:r>
      <w:proofErr w:type="spellStart"/>
      <w:r w:rsidRPr="00337447"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  <w:t>sysctl.d</w:t>
      </w:r>
      <w:proofErr w:type="spellEnd"/>
      <w:r w:rsidRPr="00337447"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  <w:t>/00-defaults.conf ...</w:t>
      </w:r>
    </w:p>
    <w:p w14:paraId="7627A4CC" w14:textId="77777777" w:rsidR="00246C30" w:rsidRPr="00337447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</w:pPr>
      <w:r w:rsidRPr="00337447"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  <w:t>* Applying /</w:t>
      </w:r>
      <w:proofErr w:type="spellStart"/>
      <w:r w:rsidRPr="00337447"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  <w:t>etc</w:t>
      </w:r>
      <w:proofErr w:type="spellEnd"/>
      <w:r w:rsidRPr="00337447"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  <w:t>/</w:t>
      </w:r>
      <w:proofErr w:type="spellStart"/>
      <w:r w:rsidRPr="00337447"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  <w:t>sysctl.d</w:t>
      </w:r>
      <w:proofErr w:type="spellEnd"/>
      <w:r w:rsidRPr="00337447"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  <w:t>/k8s.conf ...</w:t>
      </w:r>
    </w:p>
    <w:p w14:paraId="69EA1873" w14:textId="77777777" w:rsidR="00246C30" w:rsidRPr="00337447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</w:pPr>
      <w:r w:rsidRPr="00337447"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  <w:lastRenderedPageBreak/>
        <w:t>net.bridge.bridge-nf-call-ip6tables = 1</w:t>
      </w:r>
    </w:p>
    <w:p w14:paraId="54B8D4CF" w14:textId="77777777" w:rsidR="00246C30" w:rsidRPr="00337447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</w:pPr>
      <w:proofErr w:type="spellStart"/>
      <w:r w:rsidRPr="00337447"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  <w:t>net.bridge.bridge</w:t>
      </w:r>
      <w:proofErr w:type="spellEnd"/>
      <w:r w:rsidRPr="00337447"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  <w:t>-</w:t>
      </w:r>
      <w:proofErr w:type="spellStart"/>
      <w:r w:rsidRPr="00337447"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  <w:t>nf</w:t>
      </w:r>
      <w:proofErr w:type="spellEnd"/>
      <w:r w:rsidRPr="00337447"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  <w:t>-call-iptables = 1</w:t>
      </w:r>
    </w:p>
    <w:p w14:paraId="51C8EBA7" w14:textId="77777777" w:rsidR="00246C30" w:rsidRPr="00337447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0"/>
          <w:szCs w:val="20"/>
          <w:highlight w:val="lightGray"/>
        </w:rPr>
      </w:pPr>
      <w:r w:rsidRPr="00337447"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  <w:t>* Applying /</w:t>
      </w:r>
      <w:proofErr w:type="spellStart"/>
      <w:r w:rsidRPr="00337447"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  <w:t>etc</w:t>
      </w:r>
      <w:proofErr w:type="spellEnd"/>
      <w:r w:rsidRPr="00337447"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  <w:t>/</w:t>
      </w:r>
      <w:proofErr w:type="spellStart"/>
      <w:r w:rsidRPr="00337447"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  <w:t>sysctl.conf</w:t>
      </w:r>
      <w:proofErr w:type="spellEnd"/>
      <w:r w:rsidRPr="00337447">
        <w:rPr>
          <w:rFonts w:asciiTheme="majorHAnsi" w:eastAsiaTheme="majorEastAsia" w:hAnsiTheme="majorHAnsi" w:cstheme="majorBidi"/>
          <w:color w:val="00B050"/>
          <w:sz w:val="20"/>
          <w:szCs w:val="20"/>
          <w:highlight w:val="yellow"/>
        </w:rPr>
        <w:t xml:space="preserve"> ...</w:t>
      </w:r>
    </w:p>
    <w:p w14:paraId="774A3FB8" w14:textId="77777777" w:rsidR="00C6180B" w:rsidRDefault="00C6180B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C44C326" w14:textId="1262E725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$ </w:t>
      </w:r>
      <w:proofErr w:type="spellStart"/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>setenforce</w:t>
      </w:r>
      <w:proofErr w:type="spellEnd"/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0</w:t>
      </w:r>
    </w:p>
    <w:p w14:paraId="74FF821C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proofErr w:type="spellStart"/>
      <w:r w:rsidRPr="0063016D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setenforce</w:t>
      </w:r>
      <w:proofErr w:type="spellEnd"/>
      <w:r w:rsidRPr="0063016D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 xml:space="preserve">: </w:t>
      </w:r>
      <w:proofErr w:type="spellStart"/>
      <w:r w:rsidRPr="0063016D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SELinux</w:t>
      </w:r>
      <w:proofErr w:type="spellEnd"/>
      <w:r w:rsidRPr="0063016D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 xml:space="preserve"> is disabled</w:t>
      </w:r>
    </w:p>
    <w:p w14:paraId="7BD06B72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$ yum install -y </w:t>
      </w:r>
      <w:proofErr w:type="spellStart"/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kubelet</w:t>
      </w:r>
      <w:proofErr w:type="spellEnd"/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kubeadm</w:t>
      </w:r>
      <w:proofErr w:type="spellEnd"/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</w:p>
    <w:p w14:paraId="56184BA0" w14:textId="77777777" w:rsidR="00246C30" w:rsidRPr="0063016D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</w:pPr>
      <w:r w:rsidRPr="0063016D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Installed:</w:t>
      </w:r>
    </w:p>
    <w:p w14:paraId="7D1A1FC6" w14:textId="023FA364" w:rsid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63016D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 xml:space="preserve">  kubeadm.x86_64 0:1.18.0-0                kubectl.x86_64 0:1.18.0-0                kubelet.x86_64 0:1.18.0-0</w:t>
      </w:r>
    </w:p>
    <w:p w14:paraId="7B00DB4A" w14:textId="77777777" w:rsidR="00263AA5" w:rsidRDefault="00263AA5" w:rsidP="00246C30">
      <w:pPr>
        <w:pStyle w:val="HTMLPreformatted"/>
        <w:rPr>
          <w:rFonts w:ascii="Segoe UI" w:hAnsi="Segoe UI" w:cs="Segoe UI"/>
          <w:color w:val="3C76A6" w:themeColor="accent5"/>
          <w:kern w:val="32"/>
          <w:szCs w:val="22"/>
        </w:rPr>
      </w:pPr>
    </w:p>
    <w:p w14:paraId="6E41E949" w14:textId="65514CEC" w:rsidR="00246C30" w:rsidRPr="00246C30" w:rsidRDefault="00246C30" w:rsidP="00246C30">
      <w:pPr>
        <w:pStyle w:val="HTMLPreformatted"/>
        <w:rPr>
          <w:rFonts w:ascii="Segoe UI" w:hAnsi="Segoe UI" w:cs="Segoe UI"/>
          <w:color w:val="3C76A6" w:themeColor="accent5"/>
          <w:kern w:val="3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Cs w:val="22"/>
        </w:rPr>
        <w:t xml:space="preserve">$ </w:t>
      </w:r>
      <w:proofErr w:type="spellStart"/>
      <w:r w:rsidRPr="00246C30">
        <w:rPr>
          <w:rFonts w:ascii="Segoe UI" w:hAnsi="Segoe UI" w:cs="Segoe UI"/>
          <w:color w:val="3C76A6" w:themeColor="accent5"/>
          <w:kern w:val="32"/>
          <w:szCs w:val="22"/>
        </w:rPr>
        <w:t>systemctl</w:t>
      </w:r>
      <w:proofErr w:type="spellEnd"/>
      <w:r w:rsidRPr="00246C30">
        <w:rPr>
          <w:rFonts w:ascii="Segoe UI" w:hAnsi="Segoe UI" w:cs="Segoe UI"/>
          <w:color w:val="3C76A6" w:themeColor="accent5"/>
          <w:kern w:val="32"/>
          <w:szCs w:val="22"/>
        </w:rPr>
        <w:t xml:space="preserve"> enable </w:t>
      </w:r>
      <w:proofErr w:type="spellStart"/>
      <w:r w:rsidRPr="00246C30">
        <w:rPr>
          <w:rFonts w:ascii="Segoe UI" w:hAnsi="Segoe UI" w:cs="Segoe UI"/>
          <w:color w:val="3C76A6" w:themeColor="accent5"/>
          <w:kern w:val="32"/>
          <w:szCs w:val="22"/>
        </w:rPr>
        <w:t>kubelet</w:t>
      </w:r>
      <w:proofErr w:type="spellEnd"/>
      <w:r w:rsidRPr="00246C30">
        <w:rPr>
          <w:rFonts w:ascii="Segoe UI" w:hAnsi="Segoe UI" w:cs="Segoe UI"/>
          <w:color w:val="3C76A6" w:themeColor="accent5"/>
          <w:kern w:val="32"/>
          <w:szCs w:val="22"/>
        </w:rPr>
        <w:t xml:space="preserve"> &amp;&amp; </w:t>
      </w:r>
      <w:proofErr w:type="spellStart"/>
      <w:r w:rsidRPr="00246C30">
        <w:rPr>
          <w:rFonts w:ascii="Segoe UI" w:hAnsi="Segoe UI" w:cs="Segoe UI"/>
          <w:color w:val="3C76A6" w:themeColor="accent5"/>
          <w:kern w:val="32"/>
          <w:szCs w:val="22"/>
        </w:rPr>
        <w:t>systemctl</w:t>
      </w:r>
      <w:proofErr w:type="spellEnd"/>
      <w:r w:rsidRPr="00246C30">
        <w:rPr>
          <w:rFonts w:ascii="Segoe UI" w:hAnsi="Segoe UI" w:cs="Segoe UI"/>
          <w:color w:val="3C76A6" w:themeColor="accent5"/>
          <w:kern w:val="32"/>
          <w:szCs w:val="22"/>
        </w:rPr>
        <w:t xml:space="preserve"> start </w:t>
      </w:r>
      <w:proofErr w:type="spellStart"/>
      <w:r w:rsidRPr="00246C30">
        <w:rPr>
          <w:rFonts w:ascii="Segoe UI" w:hAnsi="Segoe UI" w:cs="Segoe UI"/>
          <w:color w:val="3C76A6" w:themeColor="accent5"/>
          <w:kern w:val="32"/>
          <w:szCs w:val="22"/>
        </w:rPr>
        <w:t>kubelet</w:t>
      </w:r>
      <w:proofErr w:type="spellEnd"/>
    </w:p>
    <w:p w14:paraId="719F872F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</w:p>
    <w:p w14:paraId="1012050C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25085B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 xml:space="preserve">Created </w:t>
      </w:r>
      <w:proofErr w:type="spellStart"/>
      <w:r w:rsidRPr="0025085B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symlink</w:t>
      </w:r>
      <w:proofErr w:type="spellEnd"/>
      <w:r w:rsidRPr="0025085B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 xml:space="preserve"> from /</w:t>
      </w:r>
      <w:proofErr w:type="spellStart"/>
      <w:r w:rsidRPr="0025085B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etc</w:t>
      </w:r>
      <w:proofErr w:type="spellEnd"/>
      <w:r w:rsidRPr="0025085B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/</w:t>
      </w:r>
      <w:proofErr w:type="spellStart"/>
      <w:r w:rsidRPr="0025085B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systemd</w:t>
      </w:r>
      <w:proofErr w:type="spellEnd"/>
      <w:r w:rsidRPr="0025085B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/system/multi-</w:t>
      </w:r>
      <w:proofErr w:type="spellStart"/>
      <w:r w:rsidRPr="0025085B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user.target.wants</w:t>
      </w:r>
      <w:proofErr w:type="spellEnd"/>
      <w:r w:rsidRPr="0025085B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/</w:t>
      </w:r>
      <w:proofErr w:type="spellStart"/>
      <w:r w:rsidRPr="0025085B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kubelet.service</w:t>
      </w:r>
      <w:proofErr w:type="spellEnd"/>
      <w:r w:rsidRPr="0025085B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 xml:space="preserve"> to /</w:t>
      </w:r>
      <w:proofErr w:type="spellStart"/>
      <w:r w:rsidRPr="0025085B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usr</w:t>
      </w:r>
      <w:proofErr w:type="spellEnd"/>
      <w:r w:rsidRPr="0025085B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/lib/</w:t>
      </w:r>
      <w:proofErr w:type="spellStart"/>
      <w:r w:rsidRPr="0025085B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systemd</w:t>
      </w:r>
      <w:proofErr w:type="spellEnd"/>
      <w:r w:rsidRPr="0025085B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/system/</w:t>
      </w:r>
      <w:proofErr w:type="spellStart"/>
      <w:r w:rsidRPr="0025085B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kubelet.service</w:t>
      </w:r>
      <w:proofErr w:type="spellEnd"/>
      <w:r w:rsidRPr="0025085B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.</w:t>
      </w:r>
    </w:p>
    <w:p w14:paraId="1E585149" w14:textId="77777777" w:rsidR="00246C30" w:rsidRPr="00246C30" w:rsidRDefault="00246C30" w:rsidP="00246C30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702A7E3D" w14:textId="3E138AE5" w:rsidR="00246C30" w:rsidRDefault="00246C30" w:rsidP="00C6180B">
      <w:pPr>
        <w:pStyle w:val="Heading1"/>
        <w:ind w:firstLine="173"/>
        <w:jc w:val="left"/>
        <w:rPr>
          <w:rFonts w:ascii="Segoe UI" w:hAnsi="Segoe UI" w:cs="Segoe UI"/>
          <w:color w:val="FF0000"/>
          <w:sz w:val="20"/>
          <w:szCs w:val="20"/>
        </w:rPr>
      </w:pPr>
      <w:r w:rsidRPr="00067468">
        <w:rPr>
          <w:rFonts w:ascii="Segoe UI" w:hAnsi="Segoe UI" w:cs="Segoe UI"/>
          <w:color w:val="FF0000"/>
          <w:sz w:val="20"/>
          <w:szCs w:val="20"/>
        </w:rPr>
        <w:t>Kubernetes Master Node</w:t>
      </w:r>
    </w:p>
    <w:p w14:paraId="0EC4488A" w14:textId="1B1F8557" w:rsidR="00A67B48" w:rsidRDefault="00A67B48" w:rsidP="00C6180B">
      <w:pPr>
        <w:pStyle w:val="Heading1"/>
        <w:ind w:firstLine="173"/>
        <w:jc w:val="left"/>
        <w:rPr>
          <w:rFonts w:ascii="Segoe UI" w:hAnsi="Segoe UI" w:cs="Segoe UI"/>
          <w:color w:val="FF0000"/>
          <w:sz w:val="20"/>
          <w:szCs w:val="20"/>
        </w:rPr>
      </w:pPr>
    </w:p>
    <w:p w14:paraId="234B1EB8" w14:textId="13E63098" w:rsidR="00A67B48" w:rsidRDefault="00A67B48" w:rsidP="00C6180B">
      <w:pPr>
        <w:pStyle w:val="Heading1"/>
        <w:ind w:firstLine="173"/>
        <w:jc w:val="left"/>
        <w:rPr>
          <w:rFonts w:ascii="Segoe UI" w:hAnsi="Segoe UI" w:cs="Segoe UI"/>
          <w:color w:val="FF0000"/>
          <w:sz w:val="20"/>
          <w:szCs w:val="20"/>
        </w:rPr>
      </w:pPr>
    </w:p>
    <w:p w14:paraId="00E2F018" w14:textId="13E875F9" w:rsidR="00A67B48" w:rsidRPr="00A67B48" w:rsidRDefault="00A67B48" w:rsidP="00A67B48">
      <w:pPr>
        <w:pStyle w:val="Heading1"/>
        <w:ind w:left="173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Initialize the Kubernetes master using the below command. This indicate</w:t>
      </w:r>
      <w:r w:rsidRPr="00A67B4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the</w:t>
      </w:r>
      <w:r w:rsidRPr="00A67B4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9A20D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PODS</w:t>
      </w:r>
      <w:r w:rsidRPr="00A67B4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are going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get the</w:t>
      </w:r>
      <w:r w:rsidRPr="00A67B4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IP addresses in the range out of the CIDR 192.168.0.0/16</w:t>
      </w:r>
      <w:r w:rsidR="00A5533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. </w:t>
      </w:r>
    </w:p>
    <w:p w14:paraId="4A5B444D" w14:textId="77777777" w:rsidR="00246C30" w:rsidRPr="00246C30" w:rsidRDefault="00246C30" w:rsidP="00246C30">
      <w:pPr>
        <w:pStyle w:val="HTMLPreformatted"/>
        <w:rPr>
          <w:rFonts w:ascii="Segoe UI" w:hAnsi="Segoe UI" w:cs="Segoe UI"/>
          <w:color w:val="3C76A6" w:themeColor="accent5"/>
          <w:kern w:val="3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Cs w:val="22"/>
        </w:rPr>
        <w:t xml:space="preserve">$ </w:t>
      </w:r>
      <w:proofErr w:type="spellStart"/>
      <w:r w:rsidRPr="00246C30">
        <w:rPr>
          <w:rFonts w:ascii="Segoe UI" w:hAnsi="Segoe UI" w:cs="Segoe UI"/>
          <w:color w:val="3C76A6" w:themeColor="accent5"/>
          <w:kern w:val="32"/>
          <w:szCs w:val="22"/>
        </w:rPr>
        <w:t>sudo</w:t>
      </w:r>
      <w:proofErr w:type="spellEnd"/>
      <w:r w:rsidRPr="00246C30">
        <w:rPr>
          <w:rFonts w:ascii="Segoe UI" w:hAnsi="Segoe UI" w:cs="Segoe UI"/>
          <w:color w:val="3C76A6" w:themeColor="accent5"/>
          <w:kern w:val="32"/>
          <w:szCs w:val="22"/>
        </w:rPr>
        <w:t xml:space="preserve"> </w:t>
      </w:r>
      <w:proofErr w:type="spellStart"/>
      <w:r w:rsidRPr="00246C30">
        <w:rPr>
          <w:rFonts w:ascii="Segoe UI" w:hAnsi="Segoe UI" w:cs="Segoe UI"/>
          <w:color w:val="3C76A6" w:themeColor="accent5"/>
          <w:kern w:val="32"/>
          <w:szCs w:val="22"/>
        </w:rPr>
        <w:t>kubeadm</w:t>
      </w:r>
      <w:proofErr w:type="spellEnd"/>
      <w:r w:rsidRPr="00246C30">
        <w:rPr>
          <w:rFonts w:ascii="Segoe UI" w:hAnsi="Segoe UI" w:cs="Segoe UI"/>
          <w:color w:val="3C76A6" w:themeColor="accent5"/>
          <w:kern w:val="32"/>
          <w:szCs w:val="22"/>
        </w:rPr>
        <w:t xml:space="preserve"> </w:t>
      </w:r>
      <w:proofErr w:type="spellStart"/>
      <w:r w:rsidRPr="00246C30">
        <w:rPr>
          <w:rFonts w:ascii="Segoe UI" w:hAnsi="Segoe UI" w:cs="Segoe UI"/>
          <w:color w:val="3C76A6" w:themeColor="accent5"/>
          <w:kern w:val="32"/>
          <w:szCs w:val="22"/>
        </w:rPr>
        <w:t>init</w:t>
      </w:r>
      <w:proofErr w:type="spellEnd"/>
      <w:r w:rsidRPr="00246C30">
        <w:rPr>
          <w:rFonts w:ascii="Segoe UI" w:hAnsi="Segoe UI" w:cs="Segoe UI"/>
          <w:color w:val="3C76A6" w:themeColor="accent5"/>
          <w:kern w:val="32"/>
          <w:szCs w:val="22"/>
        </w:rPr>
        <w:t xml:space="preserve"> --pod-network-</w:t>
      </w:r>
      <w:proofErr w:type="spellStart"/>
      <w:r w:rsidRPr="00246C30">
        <w:rPr>
          <w:rFonts w:ascii="Segoe UI" w:hAnsi="Segoe UI" w:cs="Segoe UI"/>
          <w:color w:val="3C76A6" w:themeColor="accent5"/>
          <w:kern w:val="32"/>
          <w:szCs w:val="22"/>
        </w:rPr>
        <w:t>cidr</w:t>
      </w:r>
      <w:proofErr w:type="spellEnd"/>
      <w:r w:rsidRPr="00246C30">
        <w:rPr>
          <w:rFonts w:ascii="Segoe UI" w:hAnsi="Segoe UI" w:cs="Segoe UI"/>
          <w:color w:val="3C76A6" w:themeColor="accent5"/>
          <w:kern w:val="32"/>
          <w:szCs w:val="22"/>
        </w:rPr>
        <w:t>=192.168.0.0/16 --ignore-preflight-errors=</w:t>
      </w:r>
      <w:proofErr w:type="spellStart"/>
      <w:r w:rsidRPr="00246C30">
        <w:rPr>
          <w:rFonts w:ascii="Segoe UI" w:hAnsi="Segoe UI" w:cs="Segoe UI"/>
          <w:color w:val="3C76A6" w:themeColor="accent5"/>
          <w:kern w:val="32"/>
          <w:szCs w:val="22"/>
        </w:rPr>
        <w:t>NumCPU</w:t>
      </w:r>
      <w:proofErr w:type="spellEnd"/>
    </w:p>
    <w:p w14:paraId="2A5821DB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lightGray"/>
        </w:rPr>
      </w:pPr>
    </w:p>
    <w:p w14:paraId="2B9F3C89" w14:textId="77777777" w:rsidR="00246C30" w:rsidRPr="00B82816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18"/>
          <w:szCs w:val="18"/>
          <w:highlight w:val="yellow"/>
        </w:rPr>
      </w:pPr>
      <w:r w:rsidRPr="00B82816">
        <w:rPr>
          <w:rFonts w:ascii="Segoe UI" w:hAnsi="Segoe UI" w:cs="Segoe UI"/>
          <w:color w:val="3C76A6" w:themeColor="accent5"/>
          <w:kern w:val="32"/>
          <w:sz w:val="18"/>
          <w:szCs w:val="18"/>
          <w:highlight w:val="yellow"/>
        </w:rPr>
        <w:t>Your Kubernetes control-plane has initialized successfully!</w:t>
      </w:r>
    </w:p>
    <w:p w14:paraId="16E22DD6" w14:textId="77777777" w:rsidR="00246C30" w:rsidRPr="00B82816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18"/>
          <w:szCs w:val="18"/>
          <w:highlight w:val="yellow"/>
        </w:rPr>
      </w:pPr>
      <w:r w:rsidRPr="00B82816">
        <w:rPr>
          <w:rFonts w:ascii="Segoe UI" w:hAnsi="Segoe UI" w:cs="Segoe UI"/>
          <w:color w:val="3C76A6" w:themeColor="accent5"/>
          <w:kern w:val="32"/>
          <w:sz w:val="18"/>
          <w:szCs w:val="18"/>
          <w:highlight w:val="yellow"/>
        </w:rPr>
        <w:t>……</w:t>
      </w:r>
    </w:p>
    <w:p w14:paraId="274DC608" w14:textId="77777777" w:rsidR="00246C30" w:rsidRPr="00B82816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18"/>
          <w:szCs w:val="18"/>
          <w:highlight w:val="yellow"/>
        </w:rPr>
      </w:pPr>
      <w:r w:rsidRPr="00B82816">
        <w:rPr>
          <w:rFonts w:ascii="Segoe UI" w:hAnsi="Segoe UI" w:cs="Segoe UI"/>
          <w:color w:val="3C76A6" w:themeColor="accent5"/>
          <w:kern w:val="32"/>
          <w:sz w:val="18"/>
          <w:szCs w:val="18"/>
          <w:highlight w:val="yellow"/>
        </w:rPr>
        <w:t>Then you can join any number of worker nodes by running the following on each as root:</w:t>
      </w:r>
    </w:p>
    <w:p w14:paraId="04B7D52B" w14:textId="77777777" w:rsidR="00246C30" w:rsidRPr="00333A62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b/>
          <w:bCs/>
          <w:color w:val="FF0000"/>
          <w:kern w:val="32"/>
          <w:sz w:val="18"/>
          <w:szCs w:val="18"/>
          <w:highlight w:val="yellow"/>
        </w:rPr>
      </w:pPr>
      <w:proofErr w:type="spellStart"/>
      <w:r w:rsidRPr="00333A62">
        <w:rPr>
          <w:rFonts w:ascii="Segoe UI" w:hAnsi="Segoe UI" w:cs="Segoe UI"/>
          <w:b/>
          <w:bCs/>
          <w:color w:val="FF0000"/>
          <w:kern w:val="32"/>
          <w:sz w:val="18"/>
          <w:szCs w:val="18"/>
          <w:highlight w:val="yellow"/>
        </w:rPr>
        <w:t>kubeadm</w:t>
      </w:r>
      <w:proofErr w:type="spellEnd"/>
      <w:r w:rsidRPr="00333A62">
        <w:rPr>
          <w:rFonts w:ascii="Segoe UI" w:hAnsi="Segoe UI" w:cs="Segoe UI"/>
          <w:b/>
          <w:bCs/>
          <w:color w:val="FF0000"/>
          <w:kern w:val="32"/>
          <w:sz w:val="18"/>
          <w:szCs w:val="18"/>
          <w:highlight w:val="yellow"/>
        </w:rPr>
        <w:t xml:space="preserve"> join 172.31.41.123:6443 --token 7oy7kg.g2u9wmhewgxyl0zn \</w:t>
      </w:r>
    </w:p>
    <w:p w14:paraId="1B79874C" w14:textId="1BEC5D99" w:rsid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b/>
          <w:bCs/>
          <w:color w:val="FF0000"/>
          <w:kern w:val="32"/>
          <w:sz w:val="18"/>
          <w:szCs w:val="18"/>
        </w:rPr>
      </w:pPr>
      <w:r w:rsidRPr="00333A62">
        <w:rPr>
          <w:rFonts w:ascii="Segoe UI" w:hAnsi="Segoe UI" w:cs="Segoe UI"/>
          <w:b/>
          <w:bCs/>
          <w:color w:val="FF0000"/>
          <w:kern w:val="32"/>
          <w:sz w:val="18"/>
          <w:szCs w:val="18"/>
          <w:highlight w:val="yellow"/>
        </w:rPr>
        <w:t xml:space="preserve">    --discovery-token-ca-cert-hash sha256:9e94b12d9391d5afa78bf32beece20ae129f8cff8d3a81b2085ff718a9274879</w:t>
      </w:r>
    </w:p>
    <w:p w14:paraId="55CF83AF" w14:textId="14FBA6E5" w:rsidR="00A67B48" w:rsidRDefault="00A67B48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b/>
          <w:bCs/>
          <w:color w:val="FF0000"/>
          <w:kern w:val="32"/>
          <w:sz w:val="18"/>
          <w:szCs w:val="18"/>
        </w:rPr>
      </w:pPr>
    </w:p>
    <w:p w14:paraId="153E5C43" w14:textId="14662B3E" w:rsidR="00A67B48" w:rsidRDefault="00A67B48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b/>
          <w:bCs/>
          <w:color w:val="FF0000"/>
          <w:kern w:val="32"/>
          <w:sz w:val="18"/>
          <w:szCs w:val="18"/>
        </w:rPr>
      </w:pPr>
    </w:p>
    <w:p w14:paraId="2E95A624" w14:textId="77777777" w:rsidR="00A67B48" w:rsidRPr="00B82816" w:rsidRDefault="00A67B48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18"/>
          <w:szCs w:val="18"/>
        </w:rPr>
      </w:pPr>
    </w:p>
    <w:p w14:paraId="5B5C38C6" w14:textId="1D2FBEE4" w:rsidR="002B7BF8" w:rsidRDefault="002B7BF8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BBAE6B4" w14:textId="5C3151DE" w:rsidR="00E14A79" w:rsidRDefault="00E14A79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6B1EA09D" w14:textId="787DB6CA" w:rsidR="00E14A79" w:rsidRDefault="00E14A79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1A590B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root</w:t>
      </w:r>
      <w:r w:rsidRPr="001A590B">
        <w:rPr>
          <w:rFonts w:ascii="Segoe UI" w:hAnsi="Segoe UI" w:cs="Segoe UI"/>
          <w:color w:val="3C76A6" w:themeColor="accent5"/>
          <w:kern w:val="32"/>
          <w:sz w:val="22"/>
          <w:szCs w:val="22"/>
        </w:rPr>
        <w:t>@ip-172-31-38-38 ~]$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exit</w:t>
      </w:r>
    </w:p>
    <w:p w14:paraId="37B06555" w14:textId="3EDDECFA" w:rsidR="00246C30" w:rsidRPr="00F829E8" w:rsidRDefault="001A590B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1A590B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r w:rsidR="00E14A79">
        <w:rPr>
          <w:rFonts w:ascii="Segoe UI" w:hAnsi="Segoe UI" w:cs="Segoe UI"/>
          <w:color w:val="3C76A6" w:themeColor="accent5"/>
          <w:kern w:val="32"/>
          <w:sz w:val="22"/>
          <w:szCs w:val="22"/>
        </w:rPr>
        <w:t>ec2-user</w:t>
      </w:r>
      <w:r w:rsidRPr="001A590B">
        <w:rPr>
          <w:rFonts w:ascii="Segoe UI" w:hAnsi="Segoe UI" w:cs="Segoe UI"/>
          <w:color w:val="3C76A6" w:themeColor="accent5"/>
          <w:kern w:val="32"/>
          <w:sz w:val="22"/>
          <w:szCs w:val="22"/>
        </w:rPr>
        <w:t>@ip-172-31-38-38 ~]$</w:t>
      </w:r>
      <w:r w:rsidR="00940FAF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>mkdir</w:t>
      </w:r>
      <w:proofErr w:type="spellEnd"/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-p $HOME/.</w:t>
      </w:r>
      <w:proofErr w:type="spellStart"/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>kube</w:t>
      </w:r>
      <w:proofErr w:type="spellEnd"/>
    </w:p>
    <w:p w14:paraId="052C4E04" w14:textId="17F25DA3" w:rsidR="00246C30" w:rsidRPr="00F829E8" w:rsidRDefault="001A590B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1A590B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r w:rsidR="00E14A79">
        <w:rPr>
          <w:rFonts w:ascii="Segoe UI" w:hAnsi="Segoe UI" w:cs="Segoe UI"/>
          <w:color w:val="3C76A6" w:themeColor="accent5"/>
          <w:kern w:val="32"/>
          <w:sz w:val="22"/>
          <w:szCs w:val="22"/>
        </w:rPr>
        <w:t>ec2-user</w:t>
      </w:r>
      <w:r w:rsidR="00E14A79" w:rsidRPr="001A590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1A590B">
        <w:rPr>
          <w:rFonts w:ascii="Segoe UI" w:hAnsi="Segoe UI" w:cs="Segoe UI"/>
          <w:color w:val="3C76A6" w:themeColor="accent5"/>
          <w:kern w:val="32"/>
          <w:sz w:val="22"/>
          <w:szCs w:val="22"/>
        </w:rPr>
        <w:t>@ip-172-31-38-38 ~]$</w:t>
      </w:r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>sudo</w:t>
      </w:r>
      <w:proofErr w:type="spellEnd"/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cp -</w:t>
      </w:r>
      <w:proofErr w:type="spellStart"/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>i</w:t>
      </w:r>
      <w:proofErr w:type="spellEnd"/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/</w:t>
      </w:r>
      <w:proofErr w:type="spellStart"/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>etc</w:t>
      </w:r>
      <w:proofErr w:type="spellEnd"/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>admin.conf</w:t>
      </w:r>
      <w:proofErr w:type="spellEnd"/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$HOME/.</w:t>
      </w:r>
      <w:proofErr w:type="spellStart"/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>kube</w:t>
      </w:r>
      <w:proofErr w:type="spellEnd"/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>/config</w:t>
      </w:r>
    </w:p>
    <w:p w14:paraId="0FB9A4A8" w14:textId="4B358D08" w:rsidR="00246C30" w:rsidRPr="00F829E8" w:rsidRDefault="001A590B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1A590B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r w:rsidR="00E14A79">
        <w:rPr>
          <w:rFonts w:ascii="Segoe UI" w:hAnsi="Segoe UI" w:cs="Segoe UI"/>
          <w:color w:val="3C76A6" w:themeColor="accent5"/>
          <w:kern w:val="32"/>
          <w:sz w:val="22"/>
          <w:szCs w:val="22"/>
        </w:rPr>
        <w:t>ec2-user</w:t>
      </w:r>
      <w:r w:rsidR="00E14A79" w:rsidRPr="001A590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1A590B">
        <w:rPr>
          <w:rFonts w:ascii="Segoe UI" w:hAnsi="Segoe UI" w:cs="Segoe UI"/>
          <w:color w:val="3C76A6" w:themeColor="accent5"/>
          <w:kern w:val="32"/>
          <w:sz w:val="22"/>
          <w:szCs w:val="22"/>
        </w:rPr>
        <w:t>@ip-172-31-38-38 ~]$</w:t>
      </w:r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>sudo</w:t>
      </w:r>
      <w:proofErr w:type="spellEnd"/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>chown</w:t>
      </w:r>
      <w:proofErr w:type="spellEnd"/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$(id -u):$(id -g) $HOME/.</w:t>
      </w:r>
      <w:proofErr w:type="spellStart"/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>kube</w:t>
      </w:r>
      <w:proofErr w:type="spellEnd"/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>/config</w:t>
      </w:r>
    </w:p>
    <w:p w14:paraId="59C4B33A" w14:textId="77777777" w:rsidR="00246C30" w:rsidRPr="000462B2" w:rsidRDefault="00246C30" w:rsidP="000462B2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6A1C8EE9" w14:textId="6EB20F9A" w:rsidR="00246C30" w:rsidRDefault="004E5EC8" w:rsidP="000462B2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>
        <w:rPr>
          <w:rFonts w:ascii="Segoe UI" w:hAnsi="Segoe UI" w:cs="Segoe UI"/>
          <w:color w:val="3C76A6" w:themeColor="accent5"/>
          <w:sz w:val="24"/>
          <w:szCs w:val="24"/>
        </w:rPr>
        <w:t xml:space="preserve">   </w:t>
      </w:r>
      <w:r w:rsidR="00246C30" w:rsidRPr="009A5A1F">
        <w:rPr>
          <w:rFonts w:ascii="Segoe UI" w:hAnsi="Segoe UI" w:cs="Segoe UI"/>
          <w:color w:val="FF0000"/>
          <w:sz w:val="20"/>
          <w:szCs w:val="20"/>
        </w:rPr>
        <w:t>Kubernetes Worker Node</w:t>
      </w:r>
      <w:r w:rsidR="00246C30" w:rsidRPr="000462B2">
        <w:rPr>
          <w:rFonts w:ascii="Segoe UI" w:hAnsi="Segoe UI" w:cs="Segoe UI"/>
          <w:color w:val="3C76A6" w:themeColor="accent5"/>
          <w:sz w:val="24"/>
          <w:szCs w:val="24"/>
        </w:rPr>
        <w:t xml:space="preserve"> </w:t>
      </w:r>
    </w:p>
    <w:p w14:paraId="400D7DA2" w14:textId="60998A70" w:rsidR="001800D7" w:rsidRDefault="001800D7" w:rsidP="000462B2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7D60DBAD" w14:textId="15F040A6" w:rsidR="001800D7" w:rsidRPr="00B03393" w:rsidRDefault="001800D7" w:rsidP="001800D7">
      <w:pPr>
        <w:pStyle w:val="Heading1"/>
        <w:ind w:left="173" w:firstLine="27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4"/>
          <w:szCs w:val="24"/>
        </w:rPr>
        <w:t>[</w:t>
      </w:r>
      <w:r w:rsidRPr="00FA0859">
        <w:rPr>
          <w:rFonts w:ascii="Segoe UI" w:hAnsi="Segoe UI" w:cs="Segoe UI"/>
          <w:color w:val="FF0000"/>
          <w:sz w:val="20"/>
          <w:szCs w:val="20"/>
        </w:rPr>
        <w:t xml:space="preserve">Don’t Copy paste </w:t>
      </w:r>
      <w:r w:rsidR="00F83BCA" w:rsidRPr="00FA0859">
        <w:rPr>
          <w:rFonts w:ascii="Segoe UI" w:hAnsi="Segoe UI" w:cs="Segoe UI"/>
          <w:color w:val="FF0000"/>
          <w:sz w:val="20"/>
          <w:szCs w:val="20"/>
        </w:rPr>
        <w:t xml:space="preserve">and execute </w:t>
      </w:r>
      <w:r w:rsidRPr="00FA0859">
        <w:rPr>
          <w:rFonts w:ascii="Segoe UI" w:hAnsi="Segoe UI" w:cs="Segoe UI"/>
          <w:color w:val="FF0000"/>
          <w:sz w:val="20"/>
          <w:szCs w:val="20"/>
        </w:rPr>
        <w:t xml:space="preserve">the below command </w:t>
      </w:r>
      <w:r w:rsidR="00F83BCA" w:rsidRPr="00FA0859">
        <w:rPr>
          <w:rFonts w:ascii="Segoe UI" w:hAnsi="Segoe UI" w:cs="Segoe UI"/>
          <w:color w:val="FF0000"/>
          <w:sz w:val="20"/>
          <w:szCs w:val="20"/>
        </w:rPr>
        <w:t>on the</w:t>
      </w:r>
      <w:r w:rsidRPr="00FA0859">
        <w:rPr>
          <w:rFonts w:ascii="Segoe UI" w:hAnsi="Segoe UI" w:cs="Segoe UI"/>
          <w:color w:val="FF0000"/>
          <w:sz w:val="20"/>
          <w:szCs w:val="20"/>
        </w:rPr>
        <w:t xml:space="preserve"> worker node. Instead use the </w:t>
      </w:r>
      <w:proofErr w:type="spellStart"/>
      <w:r w:rsidRPr="00FA0859">
        <w:rPr>
          <w:rFonts w:ascii="Segoe UI" w:hAnsi="Segoe UI" w:cs="Segoe UI"/>
          <w:color w:val="FF0000"/>
          <w:sz w:val="20"/>
          <w:szCs w:val="20"/>
        </w:rPr>
        <w:t>join</w:t>
      </w:r>
      <w:proofErr w:type="spellEnd"/>
      <w:r w:rsidRPr="00FA0859">
        <w:rPr>
          <w:rFonts w:ascii="Segoe UI" w:hAnsi="Segoe UI" w:cs="Segoe UI"/>
          <w:color w:val="FF0000"/>
          <w:sz w:val="20"/>
          <w:szCs w:val="20"/>
        </w:rPr>
        <w:t xml:space="preserve"> statement which you received while executing </w:t>
      </w:r>
      <w:proofErr w:type="spellStart"/>
      <w:r w:rsidRPr="00FA0859">
        <w:rPr>
          <w:rFonts w:ascii="Segoe UI" w:hAnsi="Segoe UI" w:cs="Segoe UI"/>
          <w:color w:val="FF0000"/>
          <w:sz w:val="20"/>
          <w:szCs w:val="20"/>
        </w:rPr>
        <w:t>init</w:t>
      </w:r>
      <w:proofErr w:type="spellEnd"/>
      <w:r w:rsidRPr="00FA0859">
        <w:rPr>
          <w:rFonts w:ascii="Segoe UI" w:hAnsi="Segoe UI" w:cs="Segoe UI"/>
          <w:color w:val="FF0000"/>
          <w:sz w:val="20"/>
          <w:szCs w:val="20"/>
        </w:rPr>
        <w:t xml:space="preserve"> from the Master node</w:t>
      </w:r>
      <w:r w:rsidR="0000055F" w:rsidRPr="00FA0859">
        <w:rPr>
          <w:rFonts w:ascii="Segoe UI" w:hAnsi="Segoe UI" w:cs="Segoe UI"/>
          <w:color w:val="FF0000"/>
          <w:sz w:val="20"/>
          <w:szCs w:val="20"/>
        </w:rPr>
        <w:t xml:space="preserve"> above</w:t>
      </w:r>
      <w:r>
        <w:rPr>
          <w:rFonts w:ascii="Segoe UI" w:hAnsi="Segoe UI" w:cs="Segoe UI"/>
          <w:color w:val="3C76A6" w:themeColor="accent5"/>
          <w:sz w:val="24"/>
          <w:szCs w:val="24"/>
        </w:rPr>
        <w:t>]</w:t>
      </w:r>
    </w:p>
    <w:p w14:paraId="6CD29630" w14:textId="77777777" w:rsidR="00246C30" w:rsidRPr="00604018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FF0000"/>
          <w:kern w:val="32"/>
          <w:sz w:val="22"/>
          <w:szCs w:val="22"/>
        </w:rPr>
      </w:pPr>
      <w:r w:rsidRPr="00B03393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# </w:t>
      </w:r>
      <w:proofErr w:type="spellStart"/>
      <w:r w:rsidRPr="00604018">
        <w:rPr>
          <w:rFonts w:ascii="Segoe UI" w:hAnsi="Segoe UI" w:cs="Segoe UI"/>
          <w:color w:val="FF0000"/>
          <w:kern w:val="32"/>
          <w:sz w:val="22"/>
          <w:szCs w:val="22"/>
        </w:rPr>
        <w:t>kubeadm</w:t>
      </w:r>
      <w:proofErr w:type="spellEnd"/>
      <w:r w:rsidRPr="00604018">
        <w:rPr>
          <w:rFonts w:ascii="Segoe UI" w:hAnsi="Segoe UI" w:cs="Segoe UI"/>
          <w:color w:val="FF0000"/>
          <w:kern w:val="32"/>
          <w:sz w:val="22"/>
          <w:szCs w:val="22"/>
        </w:rPr>
        <w:t xml:space="preserve"> join xxx. xxx. xxx. xxx:6443 --token 7oy7kg.g2u9wmhewgxyl0zn \</w:t>
      </w:r>
    </w:p>
    <w:p w14:paraId="65D8950A" w14:textId="02F15E42" w:rsid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FF0000"/>
          <w:sz w:val="26"/>
          <w:szCs w:val="26"/>
          <w:highlight w:val="lightGray"/>
        </w:rPr>
      </w:pPr>
      <w:r w:rsidRPr="00604018">
        <w:rPr>
          <w:rFonts w:ascii="Segoe UI" w:hAnsi="Segoe UI" w:cs="Segoe UI"/>
          <w:color w:val="FF0000"/>
          <w:kern w:val="32"/>
          <w:sz w:val="22"/>
          <w:szCs w:val="22"/>
        </w:rPr>
        <w:t>--discovery-token-ca-cert-hash sha256:9e94b12d9391d5afa78bf32beece20ae</w:t>
      </w:r>
      <w:r w:rsidRPr="00604018">
        <w:rPr>
          <w:rFonts w:asciiTheme="majorHAnsi" w:eastAsiaTheme="majorEastAsia" w:hAnsiTheme="majorHAnsi" w:cstheme="majorBidi"/>
          <w:color w:val="FF0000"/>
          <w:sz w:val="26"/>
          <w:szCs w:val="26"/>
          <w:highlight w:val="lightGray"/>
        </w:rPr>
        <w:t>129f8cff8d3a81b2085ff718a9274879</w:t>
      </w:r>
    </w:p>
    <w:p w14:paraId="18900450" w14:textId="77777777" w:rsidR="00447EFF" w:rsidRDefault="00447EFF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FF0000"/>
          <w:sz w:val="26"/>
          <w:szCs w:val="26"/>
        </w:rPr>
      </w:pPr>
    </w:p>
    <w:p w14:paraId="05F40804" w14:textId="7C8FBF39" w:rsidR="00447EFF" w:rsidRDefault="00443BA3" w:rsidP="00447EFF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>
        <w:rPr>
          <w:rFonts w:ascii="Segoe UI" w:hAnsi="Segoe UI" w:cs="Segoe UI"/>
          <w:color w:val="FF0000"/>
          <w:sz w:val="20"/>
          <w:szCs w:val="20"/>
        </w:rPr>
        <w:t xml:space="preserve">   </w:t>
      </w:r>
      <w:r w:rsidR="00447EFF" w:rsidRPr="009A5A1F">
        <w:rPr>
          <w:rFonts w:ascii="Segoe UI" w:hAnsi="Segoe UI" w:cs="Segoe UI"/>
          <w:color w:val="FF0000"/>
          <w:sz w:val="20"/>
          <w:szCs w:val="20"/>
        </w:rPr>
        <w:t xml:space="preserve">Kubernetes </w:t>
      </w:r>
      <w:r w:rsidR="00447EFF">
        <w:rPr>
          <w:rFonts w:ascii="Segoe UI" w:hAnsi="Segoe UI" w:cs="Segoe UI"/>
          <w:color w:val="FF0000"/>
          <w:sz w:val="20"/>
          <w:szCs w:val="20"/>
        </w:rPr>
        <w:t xml:space="preserve">Master </w:t>
      </w:r>
      <w:r w:rsidR="00447EFF" w:rsidRPr="009A5A1F">
        <w:rPr>
          <w:rFonts w:ascii="Segoe UI" w:hAnsi="Segoe UI" w:cs="Segoe UI"/>
          <w:color w:val="FF0000"/>
          <w:sz w:val="20"/>
          <w:szCs w:val="20"/>
        </w:rPr>
        <w:t>Node</w:t>
      </w:r>
      <w:r w:rsidR="00447EFF" w:rsidRPr="000462B2">
        <w:rPr>
          <w:rFonts w:ascii="Segoe UI" w:hAnsi="Segoe UI" w:cs="Segoe UI"/>
          <w:color w:val="3C76A6" w:themeColor="accent5"/>
          <w:sz w:val="24"/>
          <w:szCs w:val="24"/>
        </w:rPr>
        <w:t xml:space="preserve"> </w:t>
      </w:r>
    </w:p>
    <w:p w14:paraId="148A1D81" w14:textId="68023279" w:rsidR="0065249C" w:rsidRPr="00604018" w:rsidRDefault="0065249C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FF0000"/>
          <w:sz w:val="26"/>
          <w:szCs w:val="26"/>
          <w:highlight w:val="lightGray"/>
        </w:rPr>
      </w:pPr>
      <w:proofErr w:type="spellStart"/>
      <w:r w:rsidRPr="0065249C">
        <w:rPr>
          <w:rFonts w:asciiTheme="majorHAnsi" w:eastAsiaTheme="majorEastAsia" w:hAnsiTheme="majorHAnsi" w:cstheme="majorBidi"/>
          <w:color w:val="FF0000"/>
          <w:sz w:val="26"/>
          <w:szCs w:val="26"/>
        </w:rPr>
        <w:t>kubeadm</w:t>
      </w:r>
      <w:proofErr w:type="spellEnd"/>
      <w:r w:rsidRPr="0065249C">
        <w:rPr>
          <w:rFonts w:asciiTheme="majorHAnsi" w:eastAsiaTheme="majorEastAsia" w:hAnsiTheme="majorHAnsi" w:cstheme="majorBidi"/>
          <w:color w:val="FF0000"/>
          <w:sz w:val="26"/>
          <w:szCs w:val="26"/>
        </w:rPr>
        <w:t xml:space="preserve"> token create --print-join-command</w:t>
      </w:r>
    </w:p>
    <w:p w14:paraId="40DA8629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lightGray"/>
        </w:rPr>
      </w:pPr>
    </w:p>
    <w:p w14:paraId="1A59B175" w14:textId="77777777" w:rsidR="00246C30" w:rsidRPr="00E96723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</w:pPr>
      <w:r w:rsidRPr="00E96723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This node has joined the cluster:</w:t>
      </w:r>
    </w:p>
    <w:p w14:paraId="7DF991D1" w14:textId="77777777" w:rsidR="00246C30" w:rsidRPr="00E96723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</w:pPr>
      <w:r w:rsidRPr="00E96723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 xml:space="preserve">* Certificate signing request was sent to </w:t>
      </w:r>
      <w:proofErr w:type="spellStart"/>
      <w:r w:rsidRPr="00E96723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apiserver</w:t>
      </w:r>
      <w:proofErr w:type="spellEnd"/>
      <w:r w:rsidRPr="00E96723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 xml:space="preserve"> and a response was received.</w:t>
      </w:r>
    </w:p>
    <w:p w14:paraId="6A5C0798" w14:textId="77777777" w:rsidR="00246C30" w:rsidRPr="00E96723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</w:pPr>
      <w:r w:rsidRPr="00E96723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 xml:space="preserve">* The </w:t>
      </w:r>
      <w:proofErr w:type="spellStart"/>
      <w:r w:rsidRPr="00E96723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Kubelet</w:t>
      </w:r>
      <w:proofErr w:type="spellEnd"/>
      <w:r w:rsidRPr="00E96723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 xml:space="preserve"> was informed of the new secure connection details.</w:t>
      </w:r>
    </w:p>
    <w:p w14:paraId="6F1EF86D" w14:textId="77777777" w:rsidR="00246C30" w:rsidRPr="00B751C4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E96723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Run '</w:t>
      </w:r>
      <w:proofErr w:type="spellStart"/>
      <w:r w:rsidRPr="00E96723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kubectl</w:t>
      </w:r>
      <w:proofErr w:type="spellEnd"/>
      <w:r w:rsidRPr="00E96723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 xml:space="preserve"> get nodes' on the control-plane to see this node join the cluster</w:t>
      </w:r>
      <w:r w:rsidRPr="00B751C4">
        <w:rPr>
          <w:rFonts w:asciiTheme="majorHAnsi" w:eastAsiaTheme="majorEastAsia" w:hAnsiTheme="majorHAnsi" w:cstheme="majorBidi"/>
          <w:color w:val="00B050"/>
          <w:sz w:val="26"/>
          <w:szCs w:val="26"/>
        </w:rPr>
        <w:t>.</w:t>
      </w:r>
    </w:p>
    <w:p w14:paraId="122D6629" w14:textId="77777777" w:rsidR="00246C30" w:rsidRPr="000462B2" w:rsidRDefault="00246C30" w:rsidP="000462B2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72B4F068" w14:textId="2C5B2B13" w:rsidR="00246C30" w:rsidRPr="000462B2" w:rsidRDefault="00621146" w:rsidP="000462B2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>
        <w:rPr>
          <w:rFonts w:ascii="Segoe UI" w:hAnsi="Segoe UI" w:cs="Segoe UI"/>
          <w:color w:val="3C76A6" w:themeColor="accent5"/>
          <w:sz w:val="24"/>
          <w:szCs w:val="24"/>
        </w:rPr>
        <w:t xml:space="preserve">  </w:t>
      </w:r>
      <w:r w:rsidR="009D330D">
        <w:rPr>
          <w:rFonts w:ascii="Segoe UI" w:hAnsi="Segoe UI" w:cs="Segoe UI"/>
          <w:color w:val="3C76A6" w:themeColor="accent5"/>
          <w:sz w:val="24"/>
          <w:szCs w:val="24"/>
        </w:rPr>
        <w:t xml:space="preserve"> </w:t>
      </w:r>
      <w:r w:rsidR="00246C30" w:rsidRPr="000462B2">
        <w:rPr>
          <w:rFonts w:ascii="Segoe UI" w:hAnsi="Segoe UI" w:cs="Segoe UI"/>
          <w:color w:val="3C76A6" w:themeColor="accent5"/>
          <w:sz w:val="24"/>
          <w:szCs w:val="24"/>
        </w:rPr>
        <w:t>Kubernetes Master Node</w:t>
      </w:r>
    </w:p>
    <w:p w14:paraId="68ADFDCF" w14:textId="5D6E358B" w:rsidR="00246C30" w:rsidRPr="00B03393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bookmarkStart w:id="0" w:name="_Hlk38651090"/>
      <w:r w:rsidRPr="00B03393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r w:rsidR="001A590B">
        <w:rPr>
          <w:rFonts w:ascii="Segoe UI" w:hAnsi="Segoe UI" w:cs="Segoe UI"/>
          <w:color w:val="3C76A6" w:themeColor="accent5"/>
          <w:kern w:val="32"/>
          <w:sz w:val="22"/>
          <w:szCs w:val="22"/>
        </w:rPr>
        <w:t>ec2-user</w:t>
      </w:r>
      <w:r w:rsidRPr="00B03393">
        <w:rPr>
          <w:rFonts w:ascii="Segoe UI" w:hAnsi="Segoe UI" w:cs="Segoe UI"/>
          <w:color w:val="3C76A6" w:themeColor="accent5"/>
          <w:kern w:val="32"/>
          <w:sz w:val="22"/>
          <w:szCs w:val="22"/>
        </w:rPr>
        <w:t>@...]#</w:t>
      </w:r>
      <w:bookmarkEnd w:id="0"/>
      <w:r w:rsidRPr="00B03393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B03393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B03393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cluster-info</w:t>
      </w:r>
    </w:p>
    <w:p w14:paraId="6A4556B3" w14:textId="77777777" w:rsidR="00246C30" w:rsidRPr="00F8098D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</w:pPr>
      <w:r w:rsidRPr="00F8098D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Kubernetes master is running at https://172.31.41.123:6443</w:t>
      </w:r>
    </w:p>
    <w:p w14:paraId="011C047F" w14:textId="7377C9D7" w:rsidR="00246C30" w:rsidRPr="00F8098D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</w:pPr>
      <w:proofErr w:type="spellStart"/>
      <w:r w:rsidRPr="00F8098D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KubeDNS</w:t>
      </w:r>
      <w:proofErr w:type="spellEnd"/>
      <w:r w:rsidRPr="00F8098D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 xml:space="preserve"> is running at </w:t>
      </w:r>
      <w:hyperlink r:id="rId13" w:history="1">
        <w:r w:rsidR="009D330D" w:rsidRPr="00AE4483">
          <w:rPr>
            <w:rStyle w:val="Hyperlink"/>
            <w:rFonts w:asciiTheme="majorHAnsi" w:eastAsiaTheme="majorEastAsia" w:hAnsiTheme="majorHAnsi" w:cstheme="majorBidi"/>
            <w:sz w:val="26"/>
            <w:szCs w:val="26"/>
            <w:highlight w:val="yellow"/>
          </w:rPr>
          <w:t>https://172.31.41.123:6443/api/v1/namespaces/kube-system/services/kube</w:t>
        </w:r>
      </w:hyperlink>
      <w:r w:rsidR="009D330D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 xml:space="preserve"> </w:t>
      </w:r>
      <w:r w:rsidRPr="00F8098D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-</w:t>
      </w:r>
      <w:proofErr w:type="spellStart"/>
      <w:r w:rsidRPr="00F8098D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dns:dns</w:t>
      </w:r>
      <w:proofErr w:type="spellEnd"/>
      <w:r w:rsidRPr="00F8098D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/proxy</w:t>
      </w:r>
    </w:p>
    <w:p w14:paraId="34D951CA" w14:textId="77777777" w:rsidR="00246C30" w:rsidRPr="00B751C4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F8098D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To further debug and diagnose cluster problems, use '</w:t>
      </w:r>
      <w:proofErr w:type="spellStart"/>
      <w:r w:rsidRPr="00F8098D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kubectl</w:t>
      </w:r>
      <w:proofErr w:type="spellEnd"/>
      <w:r w:rsidRPr="00F8098D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 xml:space="preserve"> cluster-info dump'</w:t>
      </w:r>
      <w:r w:rsidRPr="00B751C4">
        <w:rPr>
          <w:rFonts w:asciiTheme="majorHAnsi" w:eastAsiaTheme="majorEastAsia" w:hAnsiTheme="majorHAnsi" w:cstheme="majorBidi"/>
          <w:color w:val="00B050"/>
          <w:sz w:val="26"/>
          <w:szCs w:val="26"/>
        </w:rPr>
        <w:t>.</w:t>
      </w:r>
    </w:p>
    <w:p w14:paraId="7557B457" w14:textId="77777777" w:rsidR="000A2A3A" w:rsidRDefault="000A2A3A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D83DDB5" w14:textId="77777777" w:rsidR="000A2A3A" w:rsidRDefault="000A2A3A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4169319" w14:textId="77777777" w:rsidR="000A2A3A" w:rsidRDefault="000A2A3A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2FC7E70" w14:textId="77777777" w:rsidR="000A2A3A" w:rsidRDefault="000A2A3A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856785A" w14:textId="77777777" w:rsidR="000A2A3A" w:rsidRDefault="000A2A3A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AF75449" w14:textId="4373E4B0" w:rsidR="00246C30" w:rsidRPr="00EF2B89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r w:rsidR="007140B0">
        <w:rPr>
          <w:rFonts w:ascii="Segoe UI" w:hAnsi="Segoe UI" w:cs="Segoe UI"/>
          <w:color w:val="3C76A6" w:themeColor="accent5"/>
          <w:kern w:val="32"/>
          <w:sz w:val="22"/>
          <w:szCs w:val="22"/>
        </w:rPr>
        <w:t>ec2-user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@...]#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nodes</w:t>
      </w:r>
    </w:p>
    <w:p w14:paraId="0BB223D7" w14:textId="15BA5028" w:rsidR="00246C30" w:rsidRPr="002327AF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2"/>
          <w:szCs w:val="22"/>
        </w:rPr>
      </w:pPr>
      <w:r w:rsidRPr="002327AF">
        <w:rPr>
          <w:rFonts w:asciiTheme="majorHAnsi" w:eastAsiaTheme="majorEastAsia" w:hAnsiTheme="majorHAnsi" w:cstheme="majorBidi"/>
          <w:color w:val="00B050"/>
          <w:sz w:val="22"/>
          <w:szCs w:val="22"/>
        </w:rPr>
        <w:t xml:space="preserve">NAME                                      </w:t>
      </w:r>
      <w:r w:rsidRPr="002327AF">
        <w:rPr>
          <w:rFonts w:asciiTheme="majorHAnsi" w:eastAsiaTheme="majorEastAsia" w:hAnsiTheme="majorHAnsi" w:cstheme="majorBidi"/>
          <w:color w:val="00B050"/>
          <w:sz w:val="22"/>
          <w:szCs w:val="22"/>
        </w:rPr>
        <w:tab/>
        <w:t xml:space="preserve">              </w:t>
      </w:r>
      <w:r w:rsidR="002327AF">
        <w:rPr>
          <w:rFonts w:asciiTheme="majorHAnsi" w:eastAsiaTheme="majorEastAsia" w:hAnsiTheme="majorHAnsi" w:cstheme="majorBidi"/>
          <w:color w:val="00B050"/>
          <w:sz w:val="22"/>
          <w:szCs w:val="22"/>
        </w:rPr>
        <w:t xml:space="preserve">               </w:t>
      </w:r>
      <w:r w:rsidR="007B0AE4">
        <w:rPr>
          <w:rFonts w:asciiTheme="majorHAnsi" w:eastAsiaTheme="majorEastAsia" w:hAnsiTheme="majorHAnsi" w:cstheme="majorBidi"/>
          <w:color w:val="00B050"/>
          <w:sz w:val="22"/>
          <w:szCs w:val="22"/>
        </w:rPr>
        <w:t xml:space="preserve"> </w:t>
      </w:r>
      <w:r w:rsidRPr="002327AF">
        <w:rPr>
          <w:rFonts w:asciiTheme="majorHAnsi" w:eastAsiaTheme="majorEastAsia" w:hAnsiTheme="majorHAnsi" w:cstheme="majorBidi"/>
          <w:color w:val="00B050"/>
          <w:sz w:val="22"/>
          <w:szCs w:val="22"/>
        </w:rPr>
        <w:t>STATUS     ROLES    AGE     VERSION</w:t>
      </w:r>
    </w:p>
    <w:p w14:paraId="4C15AA86" w14:textId="77777777" w:rsidR="00246C30" w:rsidRPr="002327AF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2"/>
          <w:szCs w:val="22"/>
        </w:rPr>
      </w:pPr>
      <w:r w:rsidRPr="002327AF">
        <w:rPr>
          <w:rFonts w:asciiTheme="majorHAnsi" w:eastAsiaTheme="majorEastAsia" w:hAnsiTheme="majorHAnsi" w:cstheme="majorBidi"/>
          <w:color w:val="00B050"/>
          <w:sz w:val="22"/>
          <w:szCs w:val="22"/>
        </w:rPr>
        <w:t xml:space="preserve">ip-X-X-X-X.ap-south-1.compute.internal    </w:t>
      </w:r>
      <w:proofErr w:type="spellStart"/>
      <w:r w:rsidRPr="002327AF">
        <w:rPr>
          <w:rFonts w:asciiTheme="majorHAnsi" w:eastAsiaTheme="majorEastAsia" w:hAnsiTheme="majorHAnsi" w:cstheme="majorBidi"/>
          <w:color w:val="00B050"/>
          <w:sz w:val="22"/>
          <w:szCs w:val="22"/>
        </w:rPr>
        <w:t>NotReady</w:t>
      </w:r>
      <w:proofErr w:type="spellEnd"/>
      <w:r w:rsidRPr="002327AF">
        <w:rPr>
          <w:rFonts w:asciiTheme="majorHAnsi" w:eastAsiaTheme="majorEastAsia" w:hAnsiTheme="majorHAnsi" w:cstheme="majorBidi"/>
          <w:color w:val="00B050"/>
          <w:sz w:val="22"/>
          <w:szCs w:val="22"/>
        </w:rPr>
        <w:t xml:space="preserve">   &lt;none&gt;   2m51s    v1.18.0</w:t>
      </w:r>
    </w:p>
    <w:p w14:paraId="763BB217" w14:textId="77777777" w:rsidR="00246C30" w:rsidRPr="002327AF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2"/>
          <w:szCs w:val="22"/>
        </w:rPr>
      </w:pPr>
      <w:r w:rsidRPr="002327AF">
        <w:rPr>
          <w:rFonts w:asciiTheme="majorHAnsi" w:eastAsiaTheme="majorEastAsia" w:hAnsiTheme="majorHAnsi" w:cstheme="majorBidi"/>
          <w:color w:val="00B050"/>
          <w:sz w:val="22"/>
          <w:szCs w:val="22"/>
        </w:rPr>
        <w:t xml:space="preserve">ip-X-X-X-X.ap-south-1.compute.internal    </w:t>
      </w:r>
      <w:proofErr w:type="spellStart"/>
      <w:r w:rsidRPr="002327AF">
        <w:rPr>
          <w:rFonts w:asciiTheme="majorHAnsi" w:eastAsiaTheme="majorEastAsia" w:hAnsiTheme="majorHAnsi" w:cstheme="majorBidi"/>
          <w:color w:val="00B050"/>
          <w:sz w:val="22"/>
          <w:szCs w:val="22"/>
        </w:rPr>
        <w:t>NotReady</w:t>
      </w:r>
      <w:proofErr w:type="spellEnd"/>
      <w:r w:rsidRPr="002327AF">
        <w:rPr>
          <w:rFonts w:asciiTheme="majorHAnsi" w:eastAsiaTheme="majorEastAsia" w:hAnsiTheme="majorHAnsi" w:cstheme="majorBidi"/>
          <w:color w:val="00B050"/>
          <w:sz w:val="22"/>
          <w:szCs w:val="22"/>
        </w:rPr>
        <w:t xml:space="preserve">    master   7m19s    v1.18.0</w:t>
      </w:r>
    </w:p>
    <w:p w14:paraId="14060615" w14:textId="77777777" w:rsidR="00246C30" w:rsidRPr="00EF2B89" w:rsidRDefault="00246C30" w:rsidP="00EF2B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6240A67" w14:textId="7C1D36BB" w:rsid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r w:rsidR="008064BF">
        <w:rPr>
          <w:rFonts w:ascii="Segoe UI" w:hAnsi="Segoe UI" w:cs="Segoe UI"/>
          <w:color w:val="3C76A6" w:themeColor="accent5"/>
          <w:kern w:val="32"/>
          <w:sz w:val="22"/>
          <w:szCs w:val="22"/>
        </w:rPr>
        <w:t>ec2-user</w:t>
      </w:r>
      <w:r w:rsidR="008064BF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@...]#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nodes</w:t>
      </w:r>
    </w:p>
    <w:p w14:paraId="3830E1D1" w14:textId="6B93FB66" w:rsidR="00B20F57" w:rsidRDefault="00B20F57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r w:rsidR="008064BF">
        <w:rPr>
          <w:rFonts w:ascii="Segoe UI" w:hAnsi="Segoe UI" w:cs="Segoe UI"/>
          <w:color w:val="3C76A6" w:themeColor="accent5"/>
          <w:kern w:val="32"/>
          <w:sz w:val="22"/>
          <w:szCs w:val="22"/>
        </w:rPr>
        <w:t>ec2-user</w:t>
      </w:r>
      <w:r w:rsidR="008064BF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@</w:t>
      </w:r>
      <w:r w:rsidRPr="00B20F57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]#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cd </w:t>
      </w:r>
      <w:proofErr w:type="spellStart"/>
      <w:r w:rsidR="00A341C6" w:rsidRPr="00A341C6">
        <w:rPr>
          <w:rFonts w:ascii="Segoe UI" w:hAnsi="Segoe UI" w:cs="Segoe UI"/>
          <w:color w:val="3C76A6" w:themeColor="accent5"/>
          <w:kern w:val="32"/>
          <w:sz w:val="22"/>
          <w:szCs w:val="22"/>
        </w:rPr>
        <w:t>gitrepo</w:t>
      </w:r>
      <w:proofErr w:type="spellEnd"/>
      <w:r w:rsidR="00A341C6" w:rsidRPr="00A341C6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r w:rsidR="0087135A">
        <w:rPr>
          <w:rFonts w:ascii="Segoe UI" w:hAnsi="Segoe UI" w:cs="Segoe UI"/>
          <w:color w:val="3C76A6" w:themeColor="accent5"/>
          <w:kern w:val="32"/>
          <w:sz w:val="22"/>
          <w:szCs w:val="22"/>
        </w:rPr>
        <w:t>k8</w:t>
      </w:r>
      <w:r w:rsidR="00A341C6" w:rsidRPr="00A341C6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A341C6" w:rsidRPr="00A341C6">
        <w:rPr>
          <w:rFonts w:ascii="Segoe UI" w:hAnsi="Segoe UI" w:cs="Segoe UI"/>
          <w:color w:val="3C76A6" w:themeColor="accent5"/>
          <w:kern w:val="32"/>
          <w:sz w:val="22"/>
          <w:szCs w:val="22"/>
        </w:rPr>
        <w:t>cni</w:t>
      </w:r>
      <w:proofErr w:type="spellEnd"/>
      <w:r w:rsidR="00A341C6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</w:p>
    <w:p w14:paraId="36DAB230" w14:textId="31FE5AC4" w:rsidR="003567A0" w:rsidRDefault="003567A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5ECE3C7" w14:textId="303D1149" w:rsidR="003567A0" w:rsidRPr="0079238D" w:rsidRDefault="003567A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  <w:r w:rsidRPr="0079238D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Install Calico </w:t>
      </w:r>
      <w:r w:rsidR="00F346B5" w:rsidRPr="0079238D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>CNI plugin</w:t>
      </w:r>
      <w:r w:rsidR="001A5E23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 [Only on the Master node]</w:t>
      </w:r>
    </w:p>
    <w:p w14:paraId="0ACD4021" w14:textId="2D69A073" w:rsidR="00246C30" w:rsidRPr="00EF2B89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r w:rsidR="00E768DC">
        <w:rPr>
          <w:rFonts w:ascii="Segoe UI" w:hAnsi="Segoe UI" w:cs="Segoe UI"/>
          <w:color w:val="3C76A6" w:themeColor="accent5"/>
          <w:kern w:val="32"/>
          <w:sz w:val="22"/>
          <w:szCs w:val="22"/>
        </w:rPr>
        <w:t>ec2-user</w:t>
      </w:r>
      <w:r w:rsidR="00E768DC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@ip-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apply -f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etcd.yaml</w:t>
      </w:r>
      <w:proofErr w:type="spellEnd"/>
    </w:p>
    <w:p w14:paraId="7F21DCD8" w14:textId="12DE4D28" w:rsidR="00246C30" w:rsidRPr="00EF2B89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r w:rsidR="00E768DC">
        <w:rPr>
          <w:rFonts w:ascii="Segoe UI" w:hAnsi="Segoe UI" w:cs="Segoe UI"/>
          <w:color w:val="3C76A6" w:themeColor="accent5"/>
          <w:kern w:val="32"/>
          <w:sz w:val="22"/>
          <w:szCs w:val="22"/>
        </w:rPr>
        <w:t>ec2-user</w:t>
      </w:r>
      <w:r w:rsidR="00E768DC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@ip-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apply -f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rbac.yaml</w:t>
      </w:r>
      <w:proofErr w:type="spellEnd"/>
    </w:p>
    <w:p w14:paraId="0834D4F2" w14:textId="77777777" w:rsidR="00612428" w:rsidRDefault="007F1B99" w:rsidP="006124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ec2-user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@ip-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apply -f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612428" w:rsidRPr="007F1B99">
        <w:rPr>
          <w:rFonts w:ascii="Segoe UI" w:hAnsi="Segoe UI" w:cs="Segoe UI"/>
          <w:color w:val="3C76A6" w:themeColor="accent5"/>
          <w:kern w:val="32"/>
          <w:sz w:val="22"/>
          <w:szCs w:val="22"/>
        </w:rPr>
        <w:t>calico.yaml</w:t>
      </w:r>
      <w:proofErr w:type="spellEnd"/>
    </w:p>
    <w:p w14:paraId="509FA7A5" w14:textId="77777777" w:rsidR="00612428" w:rsidRDefault="00612428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32C290B" w14:textId="1A35CB54" w:rsidR="00BB0406" w:rsidRDefault="00BB0406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Wait for a few minutes and the</w:t>
      </w:r>
      <w:r w:rsidRPr="00E96723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 xml:space="preserve"> node </w:t>
      </w:r>
      <w:r w:rsidRPr="00B410A5">
        <w:rPr>
          <w:rFonts w:asciiTheme="majorHAnsi" w:eastAsiaTheme="majorEastAsia" w:hAnsiTheme="majorHAnsi" w:cstheme="majorBidi"/>
          <w:color w:val="00B050"/>
          <w:sz w:val="26"/>
          <w:szCs w:val="26"/>
          <w:highlight w:val="yellow"/>
        </w:rPr>
        <w:t>status should be changed to ‘Ready’</w:t>
      </w:r>
    </w:p>
    <w:p w14:paraId="3DF58B38" w14:textId="77777777" w:rsidR="00BB0406" w:rsidRPr="00EF2B89" w:rsidRDefault="00BB0406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6EB877B" w14:textId="1D320707" w:rsidR="00246C30" w:rsidRPr="00EF2B89" w:rsidRDefault="00246C30" w:rsidP="00EF2B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nodes</w:t>
      </w:r>
      <w:r w:rsidR="00236C94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</w:p>
    <w:p w14:paraId="1F7F0A23" w14:textId="77777777" w:rsidR="00246C30" w:rsidRPr="00090D72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2"/>
          <w:szCs w:val="22"/>
        </w:rPr>
      </w:pPr>
      <w:r w:rsidRPr="00090D72">
        <w:rPr>
          <w:rFonts w:asciiTheme="majorHAnsi" w:eastAsiaTheme="majorEastAsia" w:hAnsiTheme="majorHAnsi" w:cstheme="majorBidi"/>
          <w:color w:val="00B050"/>
          <w:sz w:val="22"/>
          <w:szCs w:val="22"/>
        </w:rPr>
        <w:t xml:space="preserve">NAME                   STATUS   </w:t>
      </w:r>
      <w:r w:rsidRPr="00090D72">
        <w:rPr>
          <w:rFonts w:asciiTheme="majorHAnsi" w:eastAsiaTheme="majorEastAsia" w:hAnsiTheme="majorHAnsi" w:cstheme="majorBidi"/>
          <w:color w:val="00B050"/>
          <w:sz w:val="22"/>
          <w:szCs w:val="22"/>
        </w:rPr>
        <w:tab/>
        <w:t xml:space="preserve">ROLES     AGE   </w:t>
      </w:r>
      <w:r w:rsidRPr="00090D72">
        <w:rPr>
          <w:rFonts w:asciiTheme="majorHAnsi" w:eastAsiaTheme="majorEastAsia" w:hAnsiTheme="majorHAnsi" w:cstheme="majorBidi"/>
          <w:color w:val="00B050"/>
          <w:sz w:val="22"/>
          <w:szCs w:val="22"/>
        </w:rPr>
        <w:tab/>
        <w:t>VERSION</w:t>
      </w:r>
    </w:p>
    <w:p w14:paraId="67B4A679" w14:textId="77777777" w:rsidR="00246C30" w:rsidRPr="00090D72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2"/>
          <w:szCs w:val="22"/>
        </w:rPr>
      </w:pPr>
      <w:proofErr w:type="spellStart"/>
      <w:r w:rsidRPr="00090D72">
        <w:rPr>
          <w:rFonts w:asciiTheme="majorHAnsi" w:eastAsiaTheme="majorEastAsia" w:hAnsiTheme="majorHAnsi" w:cstheme="majorBidi"/>
          <w:color w:val="00B050"/>
          <w:sz w:val="22"/>
          <w:szCs w:val="22"/>
        </w:rPr>
        <w:t>ip</w:t>
      </w:r>
      <w:proofErr w:type="spellEnd"/>
      <w:r w:rsidRPr="00090D72">
        <w:rPr>
          <w:rFonts w:asciiTheme="majorHAnsi" w:eastAsiaTheme="majorEastAsia" w:hAnsiTheme="majorHAnsi" w:cstheme="majorBidi"/>
          <w:color w:val="00B050"/>
          <w:sz w:val="22"/>
          <w:szCs w:val="22"/>
        </w:rPr>
        <w:t xml:space="preserve">- </w:t>
      </w:r>
      <w:proofErr w:type="spellStart"/>
      <w:r w:rsidRPr="00090D72">
        <w:rPr>
          <w:rFonts w:asciiTheme="majorHAnsi" w:eastAsiaTheme="majorEastAsia" w:hAnsiTheme="majorHAnsi" w:cstheme="majorBidi"/>
          <w:color w:val="00B050"/>
          <w:sz w:val="22"/>
          <w:szCs w:val="22"/>
        </w:rPr>
        <w:t>xxxxxxx</w:t>
      </w:r>
      <w:proofErr w:type="spellEnd"/>
      <w:r w:rsidRPr="00090D72">
        <w:rPr>
          <w:rFonts w:asciiTheme="majorHAnsi" w:eastAsiaTheme="majorEastAsia" w:hAnsiTheme="majorHAnsi" w:cstheme="majorBidi"/>
          <w:color w:val="00B050"/>
          <w:sz w:val="22"/>
          <w:szCs w:val="22"/>
        </w:rPr>
        <w:t xml:space="preserve">            Ready    </w:t>
      </w:r>
      <w:r w:rsidRPr="00090D72">
        <w:rPr>
          <w:rFonts w:asciiTheme="majorHAnsi" w:eastAsiaTheme="majorEastAsia" w:hAnsiTheme="majorHAnsi" w:cstheme="majorBidi"/>
          <w:color w:val="00B050"/>
          <w:sz w:val="22"/>
          <w:szCs w:val="22"/>
        </w:rPr>
        <w:tab/>
        <w:t xml:space="preserve">master    15m   </w:t>
      </w:r>
      <w:r w:rsidRPr="00090D72">
        <w:rPr>
          <w:rFonts w:asciiTheme="majorHAnsi" w:eastAsiaTheme="majorEastAsia" w:hAnsiTheme="majorHAnsi" w:cstheme="majorBidi"/>
          <w:color w:val="00B050"/>
          <w:sz w:val="22"/>
          <w:szCs w:val="22"/>
        </w:rPr>
        <w:tab/>
        <w:t>v1.18.0</w:t>
      </w:r>
    </w:p>
    <w:p w14:paraId="18634DEB" w14:textId="77777777" w:rsidR="00246C30" w:rsidRPr="00090D72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2"/>
          <w:szCs w:val="22"/>
        </w:rPr>
      </w:pPr>
      <w:proofErr w:type="spellStart"/>
      <w:r w:rsidRPr="00090D72">
        <w:rPr>
          <w:rFonts w:asciiTheme="majorHAnsi" w:eastAsiaTheme="majorEastAsia" w:hAnsiTheme="majorHAnsi" w:cstheme="majorBidi"/>
          <w:color w:val="00B050"/>
          <w:sz w:val="22"/>
          <w:szCs w:val="22"/>
        </w:rPr>
        <w:t>ip-xxxxxxx</w:t>
      </w:r>
      <w:proofErr w:type="spellEnd"/>
      <w:r w:rsidRPr="00090D72">
        <w:rPr>
          <w:rFonts w:asciiTheme="majorHAnsi" w:eastAsiaTheme="majorEastAsia" w:hAnsiTheme="majorHAnsi" w:cstheme="majorBidi"/>
          <w:color w:val="00B050"/>
          <w:sz w:val="22"/>
          <w:szCs w:val="22"/>
        </w:rPr>
        <w:t xml:space="preserve">             Ready    </w:t>
      </w:r>
      <w:r w:rsidRPr="00090D72">
        <w:rPr>
          <w:rFonts w:asciiTheme="majorHAnsi" w:eastAsiaTheme="majorEastAsia" w:hAnsiTheme="majorHAnsi" w:cstheme="majorBidi"/>
          <w:color w:val="00B050"/>
          <w:sz w:val="22"/>
          <w:szCs w:val="22"/>
        </w:rPr>
        <w:tab/>
        <w:t xml:space="preserve">&lt;none&gt;   10m   </w:t>
      </w:r>
      <w:r w:rsidRPr="00090D72">
        <w:rPr>
          <w:rFonts w:asciiTheme="majorHAnsi" w:eastAsiaTheme="majorEastAsia" w:hAnsiTheme="majorHAnsi" w:cstheme="majorBidi"/>
          <w:color w:val="00B050"/>
          <w:sz w:val="22"/>
          <w:szCs w:val="22"/>
        </w:rPr>
        <w:tab/>
        <w:t>v1.18.0</w:t>
      </w:r>
    </w:p>
    <w:p w14:paraId="34B101AB" w14:textId="220AFC2D" w:rsidR="00246C30" w:rsidRDefault="00246C30" w:rsidP="00DA64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1A790F0F" w14:textId="6D64C151" w:rsidR="00C36118" w:rsidRDefault="00C36118" w:rsidP="00DA64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If you want to run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from worker nodes</w:t>
      </w:r>
    </w:p>
    <w:p w14:paraId="15AEC2B0" w14:textId="091151CA" w:rsidR="001A5E23" w:rsidRPr="001A5E23" w:rsidRDefault="00FF7E7A" w:rsidP="00C361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r w:rsidR="003B0C32">
        <w:rPr>
          <w:rFonts w:ascii="Segoe UI" w:hAnsi="Segoe UI" w:cs="Segoe UI"/>
          <w:color w:val="3C76A6" w:themeColor="accent5"/>
          <w:kern w:val="32"/>
          <w:sz w:val="22"/>
          <w:szCs w:val="22"/>
        </w:rPr>
        <w:t>root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@ip-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="001A5E23" w:rsidRPr="001A5E23">
        <w:rPr>
          <w:rFonts w:ascii="Segoe UI" w:hAnsi="Segoe UI" w:cs="Segoe UI"/>
          <w:color w:val="3C76A6" w:themeColor="accent5"/>
          <w:kern w:val="32"/>
          <w:sz w:val="22"/>
          <w:szCs w:val="22"/>
        </w:rPr>
        <w:t>mkdir</w:t>
      </w:r>
      <w:proofErr w:type="spellEnd"/>
      <w:r w:rsidR="001A5E23" w:rsidRPr="001A5E23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-p $HOME/.</w:t>
      </w:r>
      <w:proofErr w:type="spellStart"/>
      <w:r w:rsidR="001A5E23" w:rsidRPr="001A5E23">
        <w:rPr>
          <w:rFonts w:ascii="Segoe UI" w:hAnsi="Segoe UI" w:cs="Segoe UI"/>
          <w:color w:val="3C76A6" w:themeColor="accent5"/>
          <w:kern w:val="32"/>
          <w:sz w:val="22"/>
          <w:szCs w:val="22"/>
        </w:rPr>
        <w:t>kube</w:t>
      </w:r>
      <w:proofErr w:type="spellEnd"/>
    </w:p>
    <w:p w14:paraId="6C6F8F0F" w14:textId="755D00B2" w:rsidR="001A5E23" w:rsidRPr="001A5E23" w:rsidRDefault="00C36118" w:rsidP="001A5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r w:rsidR="003B0C32">
        <w:rPr>
          <w:rFonts w:ascii="Segoe UI" w:hAnsi="Segoe UI" w:cs="Segoe UI"/>
          <w:color w:val="3C76A6" w:themeColor="accent5"/>
          <w:kern w:val="32"/>
          <w:sz w:val="22"/>
          <w:szCs w:val="22"/>
        </w:rPr>
        <w:t>root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@ip-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 w:rsidR="001A5E23" w:rsidRPr="001A5E23">
        <w:rPr>
          <w:rFonts w:ascii="Segoe UI" w:hAnsi="Segoe UI" w:cs="Segoe UI"/>
          <w:color w:val="3C76A6" w:themeColor="accent5"/>
          <w:kern w:val="32"/>
          <w:sz w:val="22"/>
          <w:szCs w:val="22"/>
        </w:rPr>
        <w:t>export KUBECONFIG=/</w:t>
      </w:r>
      <w:proofErr w:type="spellStart"/>
      <w:r w:rsidR="001A5E23" w:rsidRPr="001A5E23">
        <w:rPr>
          <w:rFonts w:ascii="Segoe UI" w:hAnsi="Segoe UI" w:cs="Segoe UI"/>
          <w:color w:val="3C76A6" w:themeColor="accent5"/>
          <w:kern w:val="32"/>
          <w:sz w:val="22"/>
          <w:szCs w:val="22"/>
        </w:rPr>
        <w:t>etc</w:t>
      </w:r>
      <w:proofErr w:type="spellEnd"/>
      <w:r w:rsidR="001A5E23" w:rsidRPr="001A5E23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1A5E23" w:rsidRPr="001A5E23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="001A5E23" w:rsidRPr="001A5E23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1A5E23" w:rsidRPr="001A5E23">
        <w:rPr>
          <w:rFonts w:ascii="Segoe UI" w:hAnsi="Segoe UI" w:cs="Segoe UI"/>
          <w:color w:val="3C76A6" w:themeColor="accent5"/>
          <w:kern w:val="32"/>
          <w:sz w:val="22"/>
          <w:szCs w:val="22"/>
        </w:rPr>
        <w:t>kubelet.conf</w:t>
      </w:r>
      <w:proofErr w:type="spellEnd"/>
    </w:p>
    <w:p w14:paraId="7A4E47BC" w14:textId="2AE83530" w:rsidR="00246C30" w:rsidRDefault="00BA0565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r w:rsidR="003B0C32">
        <w:rPr>
          <w:rFonts w:ascii="Segoe UI" w:hAnsi="Segoe UI" w:cs="Segoe UI"/>
          <w:color w:val="3C76A6" w:themeColor="accent5"/>
          <w:kern w:val="32"/>
          <w:sz w:val="22"/>
          <w:szCs w:val="22"/>
        </w:rPr>
        <w:t>root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@ip-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0E67E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0E67E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nodes</w:t>
      </w:r>
    </w:p>
    <w:p w14:paraId="25B9D6E4" w14:textId="77777777" w:rsidR="00BA0565" w:rsidRPr="00C36118" w:rsidRDefault="00BA0565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1F176E55" w14:textId="6F6DE9C5" w:rsidR="001A5E23" w:rsidRDefault="001A5E23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lightGray"/>
        </w:rPr>
      </w:pPr>
    </w:p>
    <w:p w14:paraId="2A38BD93" w14:textId="4FEC922A" w:rsidR="00BE28BE" w:rsidRPr="0079238D" w:rsidRDefault="00BE28BE" w:rsidP="00BE28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Un </w:t>
      </w:r>
      <w:r w:rsidRPr="0079238D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Install </w:t>
      </w:r>
      <w:r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>Kubernetes</w:t>
      </w:r>
    </w:p>
    <w:p w14:paraId="42C001E7" w14:textId="5B15D714" w:rsidR="00377B2F" w:rsidRDefault="00377B2F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lightGray"/>
        </w:rPr>
      </w:pPr>
    </w:p>
    <w:p w14:paraId="466B4299" w14:textId="77777777" w:rsidR="00DC2681" w:rsidRPr="00B000F0" w:rsidRDefault="00DC2681" w:rsidP="00DC2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sudo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docker rm `docker </w:t>
      </w: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ps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-a -q`</w:t>
      </w:r>
    </w:p>
    <w:p w14:paraId="1BE6D4C1" w14:textId="77777777" w:rsidR="00DC2681" w:rsidRPr="00B000F0" w:rsidRDefault="00DC2681" w:rsidP="00DC2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sudo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docker </w:t>
      </w: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rmi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`docker images -q`</w:t>
      </w:r>
    </w:p>
    <w:p w14:paraId="017CBC8B" w14:textId="77777777" w:rsidR="00DC2681" w:rsidRPr="00B000F0" w:rsidRDefault="00DC2681" w:rsidP="00DC2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sudo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kubeadm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reset </w:t>
      </w:r>
    </w:p>
    <w:p w14:paraId="2959DE77" w14:textId="77777777" w:rsidR="00DC2681" w:rsidRPr="00B000F0" w:rsidRDefault="00DC2681" w:rsidP="00DC2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sudo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yum remove </w:t>
      </w: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kubeadm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kubelet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kubernetes-cni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*    </w:t>
      </w:r>
    </w:p>
    <w:p w14:paraId="77B83705" w14:textId="77777777" w:rsidR="00DC2681" w:rsidRPr="00B000F0" w:rsidRDefault="00DC2681" w:rsidP="00DC2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sudo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yum </w:t>
      </w: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autoremove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</w:p>
    <w:p w14:paraId="7123C492" w14:textId="77777777" w:rsidR="00DC2681" w:rsidRPr="00B000F0" w:rsidRDefault="00DC2681" w:rsidP="00DC2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sudo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rm -rf ~/.</w:t>
      </w: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</w:t>
      </w:r>
      <w:proofErr w:type="spellEnd"/>
    </w:p>
    <w:p w14:paraId="2F5195E6" w14:textId="239012A2" w:rsidR="00456369" w:rsidRPr="00B000F0" w:rsidRDefault="00456369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69279A6E" w14:textId="77777777" w:rsidR="00B21648" w:rsidRPr="00B000F0" w:rsidRDefault="00B21648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92DA49D" w14:textId="77777777" w:rsidR="00456369" w:rsidRPr="00B000F0" w:rsidRDefault="00456369" w:rsidP="004563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delete node --all</w:t>
      </w:r>
    </w:p>
    <w:p w14:paraId="7953E804" w14:textId="77777777" w:rsidR="00B21648" w:rsidRPr="00B000F0" w:rsidRDefault="00B21648" w:rsidP="00B216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$ for service in </w:t>
      </w: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kube-apiserver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-controller-manager </w:t>
      </w: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kubelet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-proxy </w:t>
      </w: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-scheduler; do</w:t>
      </w:r>
    </w:p>
    <w:p w14:paraId="22F8D691" w14:textId="77777777" w:rsidR="00B21648" w:rsidRPr="00B000F0" w:rsidRDefault="00B21648" w:rsidP="00B216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   </w:t>
      </w: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systemctl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stop $service</w:t>
      </w:r>
    </w:p>
    <w:p w14:paraId="3F4C4EEB" w14:textId="77777777" w:rsidR="00B21648" w:rsidRPr="00B000F0" w:rsidRDefault="00B21648" w:rsidP="00B216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done</w:t>
      </w:r>
    </w:p>
    <w:p w14:paraId="6D7C69D5" w14:textId="77777777" w:rsidR="00B21648" w:rsidRPr="00B000F0" w:rsidRDefault="00B21648" w:rsidP="00B216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$ yum -y remove </w:t>
      </w:r>
      <w:proofErr w:type="spellStart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B000F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#if it's registered as a service</w:t>
      </w:r>
    </w:p>
    <w:p w14:paraId="0EB1DABF" w14:textId="77777777" w:rsidR="00456369" w:rsidRDefault="00456369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lightGray"/>
        </w:rPr>
      </w:pPr>
    </w:p>
    <w:p w14:paraId="528CD41C" w14:textId="7FB2267C" w:rsidR="00DC2681" w:rsidRDefault="00DC2681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lightGray"/>
        </w:rPr>
      </w:pPr>
    </w:p>
    <w:p w14:paraId="707B6DF6" w14:textId="77777777" w:rsidR="00DC2681" w:rsidRPr="00BD6411" w:rsidRDefault="00DC2681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lightGray"/>
        </w:rPr>
      </w:pPr>
    </w:p>
    <w:p w14:paraId="0CC629B2" w14:textId="77777777" w:rsidR="00246C30" w:rsidRDefault="00246C30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lightGray"/>
        </w:rPr>
      </w:pPr>
    </w:p>
    <w:p w14:paraId="750EAA43" w14:textId="77777777" w:rsidR="00246C30" w:rsidRPr="00EB1D97" w:rsidRDefault="00246C30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sectPr w:rsidR="00246C30" w:rsidRPr="00EB1D97" w:rsidSect="00E13B78">
      <w:headerReference w:type="default" r:id="rId14"/>
      <w:pgSz w:w="12240" w:h="15840" w:code="1"/>
      <w:pgMar w:top="1440" w:right="1440" w:bottom="1440" w:left="1440" w:header="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E7C156" w14:textId="77777777" w:rsidR="00C96A97" w:rsidRDefault="00C96A97" w:rsidP="001E7D29">
      <w:pPr>
        <w:spacing w:after="0" w:line="240" w:lineRule="auto"/>
      </w:pPr>
      <w:r>
        <w:separator/>
      </w:r>
    </w:p>
  </w:endnote>
  <w:endnote w:type="continuationSeparator" w:id="0">
    <w:p w14:paraId="7BD7E3C1" w14:textId="77777777" w:rsidR="00C96A97" w:rsidRDefault="00C96A97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60495B" w14:textId="77777777" w:rsidR="00C96A97" w:rsidRDefault="00C96A97" w:rsidP="001E7D29">
      <w:pPr>
        <w:spacing w:after="0" w:line="240" w:lineRule="auto"/>
      </w:pPr>
      <w:r>
        <w:separator/>
      </w:r>
    </w:p>
  </w:footnote>
  <w:footnote w:type="continuationSeparator" w:id="0">
    <w:p w14:paraId="2FED759A" w14:textId="77777777" w:rsidR="00C96A97" w:rsidRDefault="00C96A97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2BE81" w14:textId="3768F4AD" w:rsidR="00066754" w:rsidRDefault="00FE3951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756FA2" wp14:editId="715AFE4C">
              <wp:simplePos x="0" y="0"/>
              <wp:positionH relativeFrom="page">
                <wp:align>right</wp:align>
              </wp:positionH>
              <wp:positionV relativeFrom="page">
                <wp:posOffset>-2439035</wp:posOffset>
              </wp:positionV>
              <wp:extent cx="8127364" cy="13224504"/>
              <wp:effectExtent l="0" t="0" r="762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7364" cy="13224504"/>
                        <a:chOff x="0" y="0"/>
                        <a:chExt cx="8127364" cy="13226917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435849" y="11505653"/>
                          <a:ext cx="691515" cy="66167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257303" y="11551799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55626" y="11991628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75071" y="1207739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1459CD" id="Group 3" o:spid="_x0000_s1026" style="position:absolute;margin-left:588.75pt;margin-top:-192.05pt;width:639.95pt;height:1041.3pt;z-index:-251655168;mso-position-horizontal:right;mso-position-horizontal-relative:page;mso-position-vertical-relative:page" coordsize="81273,13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aTe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HuENTxt9XvgjpOMDvJ4zDxqDx/W8kFdZwWtpIL6jg0bCUX1HGe10ouqOO9Giu5oI4Tt1ZyQR1H&#10;aK3kgjrOxFrJBXUccrWSC+o4teokj2OnI+r420ouqONcqZVcUMdBUSu5oI6Dn1ZyQR0HOa3kgjoO&#10;ZlrJBXWctLSSC+o4OmklF9RxFtJKLqjjcKOT/HU8cYRdCLwMBHhxBNHLQKAXpwq9DAR8cVDQy0Dg&#10;F2f/vAwEgHGcz8tAIBhH9LwMBIScjTEzEBjGQTpPAwEicUleBjfCwmYsFImcYLOqcCM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1Jt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Rotv1S5Dg7pF0OxvIkPdIo50NZNh7ZMbOBjL0PZJdZwMZ/h75q7OBDIGPlNTZQIbBR5bp&#10;bCBD4SNxdDaQ4fCRCzobCJF4IixixkJcYKVwRlA+kR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Q2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D065p2MwSauwcdTHTWfiBHytmiqfnu3+nlQ&#10;lH3JluUFprLnTcmhqq76UoiWRhPDy27uYEI330d2vS7K7uqCMQ5N4XFpWNXdxdVewSmrsyOUQ0AU&#10;i8QKK5SKcblqI8cLXvnUNcyN73Yk8varTt1pfyqkYKoEUQi1NYHzCsWg+p7g7BFd5JhFpvtYbHpI&#10;eG0EzCqU+ssw52eJ71Z3PY6KMSH+gechUS2c3TeMPyKAtzAfl+tTI8Bbv9ROYuyGsf2IorHsm64s&#10;isZJZK98/zj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Ee+ixZ&#10;aqOYIBY+YOLz9jW6D8P0egMrREWpB+zQqChsJMw8/Zb/+m0iRyuVpLe3OGROmJENQstwLjhUh7AQ&#10;C7Doer0C+hnRkr7LN7kw/l41C22n9sIpVGgY7v5rihExL+cpP6z3LVihOF1tWwWNAPgTRe26D95a&#10;FG+PhCJ/c4vDb1+Cxc5olJpQerdIjVR1UgMP51tyAVFxwxf28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I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U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v4O1heUCvSx9iP5O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Q9QUk/GPAI41Qau&#10;nSfWnz/KkQp9kpY8iwKALReBFFVC3PCHq0yy8wk8R2FQm4dMFQoBBd3lyUx9jzwveu3E7lUk1g3H&#10;ixLqmhILn4gmJbVcpUnDu+BPVkDBoaeyju+Lplt5wkkvhsEw5/pwaOOwZ+WkdWKsUOovS4WRDkTT&#10;9Zf9nkIjsCXtdD0Ts4k+HwWmzFY/JAR7AyYaXhg0FES8q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8QBN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O5RKYnlC4FmgSDQ5&#10;lh1KRSwwkagcy25yLDuUilhgIlE5lt3kWHblWEJgfQXlWHaTY9mhVHIfmBzLrhxLCLwmKBJNjmVX&#10;jiUEngWKRJNj2ZVjCYFngSLR5Fh25VhCYFmgHMtuciy7ciwh8CxQJJocy64cSwg8CxSJJseyK8cS&#10;As8CRaLJsezKsYTAs0CRaHIsu3IsIXAsOJRjCYFXgHAsh8mxHMqxhMCzQGbnw+RYDuVYQuBZILPz&#10;YXIsh3IsIfAskHXiYXIsh3IsIfAskHXiYX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P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F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zZ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/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CNtWKEaMUPjOPGRnd+T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P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KyxMCTwNFosmxPKBURAMTicqx&#10;PEyO5QGlIhqYSFSO5WFyLA/lWEJg9YJyLA+TY3lAqdQ2MDmWh3IsIfCqoEg0OZaHciwh8DRQJJoc&#10;y0M5lhB4GigSTY7loRxLCCwNlGN5mBzLQzmWEHgaKBJNjuWhHEsIPA0UiSbH8lCOJQSeBopEk2N5&#10;KMcSAk8DRaLJsTyUYwmBo8FTOZYQeBkIx/I0OZanciwh8DSQ2flpcixP5VhC4Gkgs/PT5FieyrGE&#10;wNNA/MSnybE8lWMJgaeB+IlP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h1JJLE8IPAsUiSbHskOpiAUmEpVj2U2OZYdSEQtMJCrHspscy64cSwisr6Ac&#10;y25yLDuUSu4Dk2PZlWMJgdcERaLJsezKsYTAs0CRaHIsu3IsIfAsUCSaHMuuHEsILAuUY9lNjmVX&#10;jiUEngWKRJNj2ZVjCYFngSLR5Fh25VhC4FmgSDQ5ll05lhB4FigSTY5lV44lBI4Fh3IsIfAKEI7l&#10;MDmWQzmWEHgWyOx8mBzLoRxLCDwLZHY+TI7lUI4lBJ4Fsk48TI7lUI4lBJ4Fsk48TI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74358;top:115056;width:6915;height:661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375958,658082;372726,659769;372919,659849;402829,640953;392380,643365;376706,645295;375960,643365;386907,642400;402829,640953;430009,638427;429371,638602;429698,638540;235022,634801;246093,637575;250820,637817;264006,644089;269977,645295;270350,645416;271718,644089;276943,645536;282167,646742;292462,649064;292616,648913;304558,650843;310280,651808;316002,652291;327695,652773;343618,652532;344309,652532;345857,651687;349340,650602;352885,650542;355311,650843;355964,652532;361530,652532;359789,654944;358794,656150;355559,657598;349589,657598;341876,657115;325207,656633;312768,655668;301821,654221;290875,652532;274206,650119;261269,646019;261419,645913;253806,643606;247088,640712;239376,638299;231415,635646;235022,634801;381471,629629;377670,630192;351382,631479;360038,632509;362277,632027;377702,630338;380240,629860;405090,626134;392179,628045;396609,628167;402985,627022;452219,625576;411725,636032;432217,631605;192604,620689;221215,632509;231415,635646;239127,638299;246840,640711;253557,643606;252064,644812;248084,644089;233903,639023;226937,636369;219971,633474;210765,630338;202804,626961;196585,623825;192604,620689;204297,614659;217980,621413;216239,622378;200317,614900;204297,614659;153793,598255;170711,607422;174194,611281;166233,607180;160262,603562;153793,598255;183459,592065;183461,592133;184302,593120;184394,592706;546785,576230;545882,576303;530954,586676;516276,594395;505827,600426;500105,602838;494134,605250;486919,608869;481446,612005;473484,615141;465275,618036;463035,620207;459552,621413;450845,622860;439649,626238;429449,629374;418254,632510;404322,635887;384668,639023;384170,639747;374720,642037;374965,642159;385459,639615;385663,639023;405317,635887;419249,632510;430444,629374;440645,626238;451840,622860;460548,621413;454653,624842;454826,624790;461045,621172;464528,619966;464760,619903;466270,618277;474480,615382;482441,612246;487914,609110;495129,605492;501100,603079;505194,601353;507320,599943;517769,593913;532447,586193;120165,572894;121109,573679;121432,573839;548455,566596;548369,566653;548369,566722;548765,566777;548867,566653;553830,562995;552361,563979;552101,564241;553108,563616;99851,550845;109247,561572;101797,552903;571445,550838;571422,550845;571258,551938;567277,556280;562550,561346;562835,561283;567277,556522;571258,552179;571445,550838;124168,545405;124660,545987;124685,545907;87367,539876;93836,543978;94153,544340;97101,544973;103787,550973;112992,558210;116973,563517;119212,566171;128666,573890;125929,576061;117125,566576;116724,566653;125056,575630;125929,576061;128666,573890;152301,591983;147574,593430;149315,594636;142349,594877;137871,591983;133642,588847;123193,580403;113490,571960;104534,563517;100304,559416;96324,555074;97816,553144;102792,557486;108266,561587;114983,568583;115554,569058;108266,561587;103041,557486;98065,553144;92592,546631;87367,539876;635445,501521;635319,501573;632601,507897;632833,471299;626240,480533;623005,486323;619771,491630;612059,501521;605342,511411;599371,519372;598873,519667;598466,520252;599122,519854;605093,511894;611810,502003;619522,492113;622757,486806;625991,481016;632708,471608;658582,467990;655348,477398;649626,487529;643904,497902;638679,504416;642162,497661;645148,490907;647387,487288;650372,482464;653109,477639;658582,467990;642479,447311;636440,457617;636329,457864;642411,447485;645791,423971;638533,443199;623265,473460;621030,476887;621015,476915;615791,485599;610566,495008;604595,502245;599620,510446;570263,542530;560560,550491;559629,551177;559227,551571;555170,554778;551852,558451;539662,567377;537752,568547;532563,572648;531814,573120;530705,574132;521003,580404;511300,586193;510189,586739;503620,590877;501583,591873;499607,593189;492890,596807;486614,599194;472625,606035;439807,617904;416938,623606;435420,620207;438903,619483;450098,615623;457064,613452;468260,607904;480948,603562;489077,600471;492641,598496;495875,597531;500353,595119;501530,594326;504583,591500;511300,587641;518942,584008;521749,582333;531452,576061;535681,572202;540408,569307;552599,560381;561306,552421;571009,544460;600366,512376;604406,505717;604595,505139;611064,495490;613054,492595;615700,489036;616537,487529;621761,478845;631962,458340;641913,436388;644837,427462;673012,402616;672265,403098;672265,403098;675361,388319;675272,388746;675997,389589;678236,392001;679729,391037;679767,390851;678734,391519;676246,389348;673144,360916;672970,360925;672656,360942;672763,362089;672514,368120;671519,371738;665548,380905;664055,388866;662563,391519;660075,403098;657338,412265;654353,421191;652611,428186;650621,435423;652208,433029;653606,427945;654850,420708;657836,411783;660572,402616;663060,391037;664553,388383;666046,380422;672017,371256;668036,389830;665051,405269;658333,425050;657005,427054;656436,430056;654602,435182;647636,449897;644401,457617;642411,461718;639923,466060;633206,477639;625991,488977;616786,504174;606586,519131;599868,527574;592653,535776;590166,539153;587429,542530;583200,545907;576282,553334;576482,554109;569268,561346;561555,566653;555335,571478;549443,575653;550360,575579;556828,570995;563048,566171;570760,560864;577975,553627;577726,552662;584692,545184;588922,541807;591658,538429;594146,535052;601361,526850;608078,518407;618279,503451;627484,488253;634699,476915;641416,465336;643904,460994;645894,456893;649128,449174;656094,434458;658831,424568;665548,404787;668534,389348;672514,370773;673412,367510;672763,367396;673012,361365;678485,355817;675588,367521;675588,367521;678485,355817;680724,353404;679231,356541;678889,363114;678734,369326;676246,376749;676246,377596;679231,369326;679729,356540;680889,354104;670026,343031;668396,346768;667787,352198;667002,349661;666715,350020;667538,352681;667041,356541;668036,359676;668807,359635;668285,357988;668782,354128;670026,343031;690924,336518;691422,336759;691173,346891;691422,353887;690676,366672;689929,373909;687690,384523;686944,393449;683212,409853;679729,424085;673509,426739;674007,425291;675002,415160;678734,404546;681719,402857;681719,402857;684954,384523;686695,375839;688188,366913;689432,358470;689929,350510;690178,343755;690676,340137;690924,336518;35039,224667;35163,224727;35175,224694;50049,190091;44576,199981;40098,203600;40087,203831;39654,213066;39667,213043;40098,203841;44576,200222;50049,190332;50236,190452;50329,190271;53035,169103;49552,171516;44327,182130;45522,183057;45561,182894;44576,182130;49800,171516;52885,169380;72191,155353;71877,155597;70543,160570;69703,163073;46815,203600;43581,213490;40595,223622;34127,244850;29898,259324;27907,270180;26912,275728;26166,281276;23927,296233;23180,305399;24424,315049;25007,309791;24922,308053;25917,297921;28156,282965;29932,280898;32511,264165;32385,261254;34843,254422;36306,248686;35868,249675;34376,249192;30644,259565;30893,265355;29151,276452;28902,278381;26415,281276;27161,275728;28156,270180;30146,259324;34376,244850;40844,223622;43830,213490;47064,203600;69952,163073;72191,155353;76670,131230;76669,131230;77913,132195;77913,132195;121499,96885;121451,96922;121306,97082;119274,99146;118761,99871;118425,100238;116973,102282;101797,119651;97568,124476;93338,129541;74637,149584;93587,129300;97816,124234;102046,119410;117222,102041;118761,99871;121306,97082;127815,80251;125667,80976;124070,81551;123690,82019;120954,84431;113987,88773;109261,93839;104783,98905;101797,101558;101696,101435;98874,104725;94085,110484;86372,118686;87616,120133;87640,120113;86621,118927;94333,110725;102046,101558;105031,98905;109509,93839;114236,88773;121202,84431;123939,82019;126924,80933;127867,80650;488163,36667;500851,42215;506324,46558;494134,40768;488163,36667;446864,19057;456816,21228;470748,27983;446864,19057;297095,17459;291870,18092;280675,19540;269728,21952;265001,23399;259528,24847;247551,27128;245347,27983;230171,33049;215244,38838;204795,43422;197829,46075;180662,53795;172453,58861;164491,63926;151803,73093;139861,82260;128432,91927;129412,93115;131838,91502;133903,90010;141354,83707;153296,74540;165984,65374;173945,60308;182155,55242;199321,47523;206039,44145;216488,39562;231415,33772;246591,28706;252966,27492;256045,26472;297961,17704;386067,12273;391385,12785;398600,15197;393126,14474;381682,12303;386067,12273;415020,10373;425220,11096;437659,15921;422234,13268;415020,10373;331800,10313;303066,11820;283163,14474;273709,16886;265499,19781;254054,21228;210765,37391;195092,44145;190365,45834;186136,48005;178175,52106;165735,58378;156281,65615;128915,86361;123196,91183;117601,96136;117719,96251;74679,145221;65971,156800;61991,163796;58010,170309;50547,183818;42428,196223;42337,196604;39600,203841;37610,207218;37112,207700;34904,214817;34376,219038;33878,225069;30395,234960;27161,244850;23678,259324;21687,272592;20444,285860;22185,276693;22346,275936;22683,272351;24673,259083;25296,259285;25350,259060;24673,258842;28156,244368;31390,234477;34857,224632;34625,224587;35122,218556;37859,207218;39849,203841;39916,203664;42586,196604;50796,184060;58259,170551;62240,164038;66220,157042;74928,145463;117968,96493;129412,86361;156779,65615;166233,58378;178672,52106;186633,48005;190863,45834;195590,44145;211263,37391;254552,21228;265996,19781;274206,16886;283660,14474;303563,11820;332298,10403;355394,11154;366755,0;378448,724;390390,1930;398351,3860;403575,6272;410044,5066;419746,7237;425717,8925;425469,9167;425220,10855;415020,10132;411537,9167;408054,8443;401336,6996;394619,5548;387653,4583;379941,4583;373721,4583;364018,4583;363563,4442;359291,6513;360784,8925;375711,11820;369069,11933;369181,11941;376209,11820;382180,12544;393624,14715;399097,15439;408303,17369;417756,19299;426961,21470;436167,24123;440645,25329;445123,26777;445181,26828;448392,27365;456174,30169;457261,31766;457562,31843;464528,34496;470499,36908;476470,39562;480948,41974;483934,43422;487168,45110;498114,51141;512047,59825;519261,64650;519470,64795;523157,66967;663558,323009;663453,325028;666294,325422;669031,327351;670275,333865;675002,341584;676992,341759;676992,339895;679015,334448;678982,333382;680973,326869;683709,326869;687939,324215;688436,334830;687193,339895;685700,344720;684953,352681;684705,356782;684207,360883;683146,361569;683212,361847;684228,361190;684705,357264;684953,353163;685700,345203;687193,340378;688436,335312;690427,336760;690178,340378;689680,343997;689431,350751;688934,358712;687690,367155;686197,376080;684456,384765;681222,403098;678236,404787;674504,415401;673509,425533;673012,426980;668782,438077;667538,439042;662314,450862;667787,439042;669031,438077;661070,460029;656841,462200;655963,463901;656094,464130;657089,462200;661319,460029;658333,468231;652860,477880;650123,482705;647138,487529;644899,491148;641665,498143;638182,504898;632708,512135;627235,518889;627463,518434;621264,526609;607829,540842;605185,544787;607829,541083;621264,526850;611064,541806;605808,547144;601589,550151;601361,550491;598723,552458;598624,553144;586931,564723;574492,575820;573917,576225;569765,581368;559814,588605;550513,595369;550479,595408;559814,588847;569765,581610;561555,589570;554869,593792;550244,595686;550111,595842;545135,598978;543260,599821;538543,603532;533940,606698;526974,611040;524735,611281;522246,612354;521859,612639;524983,611522;527223,611281;518266,617794;512544,620689;506822,623343;502780,623931;502095,624308;483187,632268;482223,632481;476470,636128;479704,637093;467762,642159;468758,638782;464777,640229;461045,641435;453333,643847;452302,642648;448606,643365;444128,644330;434923,646501;434619,646638;443381,644571;447860,643606;451591,642883;453084,644089;460796,641676;464528,640470;468509,639023;467514,642400;457064,647225;456552,647086;449352,649878;443381,651567;434425,653738;430724,653436;422984,654897;422732,655427;402083,659286;397356,658080;393375,658080;386409,660251;380189,660734;373970,660975;373294,660694;367626,661668;360784,660492;361033,660251;362277,658562;356555,657839;359291,656392;367501,656150;375463,655909;386907,656150;394868,655427;409795,652290;419746,650119;427210,649878;427729,649644;420493,649878;410541,652049;395614,655185;387653,655909;376209,655668;368248,655909;360038,656150;360287,655185;362028,652773;438654,640470;490651,621413;504334,614417;512047,610557;520008,606457;534935,597772;546877,588847;569268,571960;575487,567136;581458,562070;590414,554109;594146,548079;599507,543314;599550,543015;594395,547596;590663,553627;581707,561588;575736,566653;569516,571478;547126,588364;535184,597290;520257,605974;512295,610075;504583,613935;490900,620931;438903,639988;362277,652291;356555,652291;355808,650361;349837,650119;344364,652291;328442,652532;316749,652049;311027,651567;305305,650602;308752,647037;308041,647225;295199,644919;294607,645054;269977,640712;260274,638782;251815,637334;241615,632751;228927,628168;215741,623102;217980,621413;227186,623102;231166,626479;244849,630338;271967,637093;278684,638299;285899,639505;293861,641194;302634,643033;303314,642883;311524,644089;311773,643606;323715,644089;325705,644330;344115,644330;357550,644812;373472,643606;375462,643606;376209,645536;391882,643606;402331,641194;408302,640229;412034,639747;420244,637817;426961,636369;433679,634681;446000,632613;447611,632027;434674,634198;427957,635887;421239,637334;413029,639264;409298,639747;403327,640712;387156,642159;376209,643124;374219,643124;358296,644330;344862,643847;326452,643847;324461,643606;316749,640470;312519,643124;312509,643145;316002,640953;323715,644089;311773,643606;311867,643547;304061,642400;294856,640470;286895,638782;279680,637575;272962,636369;245845,629615;232161,625755;228181,622378;218976,620689;205292,613935;201312,614176;187131,607180;184643,602838;185141,602597;193848,607180;202556,611764;205044,610316;194843,603803;186385,600185;174691,593671;164740,587399;149067,580886;143096,576061;144339,575579;150310,577267;137871,564723;130905,559175;124437,553627;116227,547114;104285,534328;103466,531845;101051,529504;92841,520819;91846,516477;88611,512135;88226,511549;84382,508999;76918,498626;72689,488977;72191,488977;66469,478362;60996,467748;55274,455446;50049,442902;55274,451345;60498,461959;62240,467748;62960,468772;62074,464305;59763,460240;56003,452040;51542,444831;46069,430357;41379,415520;39840,411195;33133,385238;30167,366395;30146,366913;30395,370773;31639,379699;33132,388866;30644,380905;28902,370773;26912,370773;25668,361606;23927,355817;22434,350269;18204,345926;16961,345926;15717,339895;15219,332176;16214,321321;16712,317461;17559,314814;17147,308777;17707,299851;18702,298042;18702,296956;16712,300575;14970,298162;11736,293820;11145,290383;10990,290684;9995,300333;9248,309983;8502,317461;8502,332900;8751,340860;9248,348821;7009,356299;6512,356299;5019,341825;5019,326869;6263,315290;8501,317460;6512,315049;6014,306364;6512,293096;6760,289478;7507,283447;10492,272592;11980,265381;11487,263666;9746,273315;6760,284171;6014,290202;5765,293820;5267,307088;5765,315772;4521,327351;4521,342308;6014,356782;6512,356782;9746,370532;11487,381870;15219,393449;21097,418349;21610,423121;22683,423121;28156,435906;30146,442419;26415,436871;22434,428186;22185,430599;20021,424093;18453,424327;16712,418778;10741,405510;7009,393690;6760,383800;5019,372220;3775,360641;1038,352198;2780,307329;4521,295750;3029,289478;6014,272109;6760,268008;8751,254017;13975,243885;12731,257636;13975,255279;14721,249645;14970,243403;17209,235442;20692,223380;24922,211078;25239,210732;27161,200946;29898,193950;33132,188161;39600,176099;44825,165244;52288,151252;57762,145221;62240,136778;65972,131471;69952,129541;70947,128094;74928,120375;82640,111690;82850,115320;82288,116846;90353,108795;94333,103730;99558,98905;100008,99390;99807,99146;106275,92874;112744,87085;119710,79848;129412,72852;139861,65374;146109,61148;150310,57413;157774,53071;165735,48970;166789,48444;169498,45864;173945,42698;178828,40286;182282,39515;182901,39079;250571,12544;253082,12014;260025,9649;264815,8714;267312,8694;268235,8443;324959,1206;341068,1146;358296,1447;358617,1680;367004,724;374716,1930;382429,3377;386408,4254;382180,3136;374467,1688;366755,482;36675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2573;top:115517;width:16973;height:16752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65556;top:119916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72750;top:120773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RPr="00812880" w14:paraId="2FB4BFA2" w14:textId="77777777" w:rsidTr="00015440">
      <w:trPr>
        <w:jc w:val="right"/>
      </w:trPr>
      <w:tc>
        <w:tcPr>
          <w:tcW w:w="432" w:type="dxa"/>
          <w:vAlign w:val="bottom"/>
        </w:tcPr>
        <w:p w14:paraId="50932604" w14:textId="25848504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38264869" w14:textId="1F9EB616" w:rsidR="00066754" w:rsidRPr="00812880" w:rsidRDefault="00066754" w:rsidP="00812880">
          <w:pPr>
            <w:pStyle w:val="Header"/>
          </w:pPr>
        </w:p>
      </w:tc>
    </w:tr>
    <w:tr w:rsidR="00066754" w:rsidRPr="00812880" w14:paraId="2864B5FC" w14:textId="77777777" w:rsidTr="00015440">
      <w:trPr>
        <w:jc w:val="right"/>
      </w:trPr>
      <w:tc>
        <w:tcPr>
          <w:tcW w:w="432" w:type="dxa"/>
          <w:vAlign w:val="bottom"/>
        </w:tcPr>
        <w:p w14:paraId="44287B60" w14:textId="718162FD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011DD53" w14:textId="67EFB1B5" w:rsidR="00066754" w:rsidRPr="00812880" w:rsidRDefault="00066754" w:rsidP="00812880">
          <w:pPr>
            <w:pStyle w:val="Header"/>
          </w:pPr>
        </w:p>
      </w:tc>
    </w:tr>
    <w:tr w:rsidR="00066754" w:rsidRPr="00812880" w14:paraId="468AD941" w14:textId="77777777" w:rsidTr="00015440">
      <w:trPr>
        <w:jc w:val="right"/>
      </w:trPr>
      <w:tc>
        <w:tcPr>
          <w:tcW w:w="432" w:type="dxa"/>
          <w:vAlign w:val="bottom"/>
        </w:tcPr>
        <w:p w14:paraId="3AA64F8D" w14:textId="4B19F6DA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46A73F" w14:textId="0BBF75E1" w:rsidR="00066754" w:rsidRPr="00812880" w:rsidRDefault="00066754" w:rsidP="00812880">
          <w:pPr>
            <w:pStyle w:val="Header"/>
          </w:pPr>
        </w:p>
      </w:tc>
    </w:tr>
  </w:tbl>
  <w:p w14:paraId="57BD6363" w14:textId="77777777" w:rsidR="002E4F42" w:rsidRPr="00812880" w:rsidRDefault="002E4F42" w:rsidP="00FD6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8DC5F45"/>
    <w:multiLevelType w:val="multilevel"/>
    <w:tmpl w:val="5B64A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89D5B25"/>
    <w:multiLevelType w:val="hybridMultilevel"/>
    <w:tmpl w:val="162861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5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6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0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7"/>
  </w:num>
  <w:num w:numId="2">
    <w:abstractNumId w:val="20"/>
  </w:num>
  <w:num w:numId="3">
    <w:abstractNumId w:val="22"/>
  </w:num>
  <w:num w:numId="4">
    <w:abstractNumId w:val="12"/>
  </w:num>
  <w:num w:numId="5">
    <w:abstractNumId w:val="38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9"/>
  </w:num>
  <w:num w:numId="18">
    <w:abstractNumId w:val="17"/>
  </w:num>
  <w:num w:numId="19">
    <w:abstractNumId w:val="16"/>
  </w:num>
  <w:num w:numId="20">
    <w:abstractNumId w:val="15"/>
  </w:num>
  <w:num w:numId="21">
    <w:abstractNumId w:val="24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4"/>
  </w:num>
  <w:num w:numId="26">
    <w:abstractNumId w:val="11"/>
  </w:num>
  <w:num w:numId="27">
    <w:abstractNumId w:val="25"/>
  </w:num>
  <w:num w:numId="28">
    <w:abstractNumId w:val="11"/>
  </w:num>
  <w:num w:numId="29">
    <w:abstractNumId w:val="33"/>
  </w:num>
  <w:num w:numId="30">
    <w:abstractNumId w:val="26"/>
  </w:num>
  <w:num w:numId="31">
    <w:abstractNumId w:val="40"/>
  </w:num>
  <w:num w:numId="32">
    <w:abstractNumId w:val="35"/>
  </w:num>
  <w:num w:numId="33">
    <w:abstractNumId w:val="18"/>
  </w:num>
  <w:num w:numId="34">
    <w:abstractNumId w:val="28"/>
  </w:num>
  <w:num w:numId="35">
    <w:abstractNumId w:val="10"/>
  </w:num>
  <w:num w:numId="36">
    <w:abstractNumId w:val="29"/>
  </w:num>
  <w:num w:numId="37">
    <w:abstractNumId w:val="32"/>
  </w:num>
  <w:num w:numId="38">
    <w:abstractNumId w:val="27"/>
  </w:num>
  <w:num w:numId="39">
    <w:abstractNumId w:val="39"/>
  </w:num>
  <w:num w:numId="40">
    <w:abstractNumId w:val="30"/>
  </w:num>
  <w:num w:numId="41">
    <w:abstractNumId w:val="23"/>
  </w:num>
  <w:num w:numId="42">
    <w:abstractNumId w:val="31"/>
  </w:num>
  <w:num w:numId="43">
    <w:abstractNumId w:val="36"/>
  </w:num>
  <w:num w:numId="44">
    <w:abstractNumId w:val="30"/>
  </w:num>
  <w:num w:numId="45">
    <w:abstractNumId w:val="14"/>
  </w:num>
  <w:num w:numId="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proofState w:spelling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56"/>
    <w:rsid w:val="0000055F"/>
    <w:rsid w:val="00000A7C"/>
    <w:rsid w:val="0000116B"/>
    <w:rsid w:val="00003A75"/>
    <w:rsid w:val="00003AAD"/>
    <w:rsid w:val="0000418E"/>
    <w:rsid w:val="00005D1F"/>
    <w:rsid w:val="0001264E"/>
    <w:rsid w:val="00013D64"/>
    <w:rsid w:val="00015440"/>
    <w:rsid w:val="000157B9"/>
    <w:rsid w:val="00016839"/>
    <w:rsid w:val="000176A3"/>
    <w:rsid w:val="00024959"/>
    <w:rsid w:val="00025A84"/>
    <w:rsid w:val="00025D26"/>
    <w:rsid w:val="0002600C"/>
    <w:rsid w:val="000324F2"/>
    <w:rsid w:val="00032F23"/>
    <w:rsid w:val="00034A0A"/>
    <w:rsid w:val="00042360"/>
    <w:rsid w:val="00042FB3"/>
    <w:rsid w:val="000462B2"/>
    <w:rsid w:val="00047553"/>
    <w:rsid w:val="00051C84"/>
    <w:rsid w:val="00055715"/>
    <w:rsid w:val="00055973"/>
    <w:rsid w:val="00057671"/>
    <w:rsid w:val="000578AD"/>
    <w:rsid w:val="00060E6D"/>
    <w:rsid w:val="00065C29"/>
    <w:rsid w:val="00066754"/>
    <w:rsid w:val="00067468"/>
    <w:rsid w:val="000706C8"/>
    <w:rsid w:val="00070F24"/>
    <w:rsid w:val="00071530"/>
    <w:rsid w:val="00071C9A"/>
    <w:rsid w:val="00074350"/>
    <w:rsid w:val="0007588C"/>
    <w:rsid w:val="00084752"/>
    <w:rsid w:val="00086540"/>
    <w:rsid w:val="00090D72"/>
    <w:rsid w:val="00091F30"/>
    <w:rsid w:val="0009391E"/>
    <w:rsid w:val="00094AA6"/>
    <w:rsid w:val="00096F0C"/>
    <w:rsid w:val="000A01AB"/>
    <w:rsid w:val="000A03F9"/>
    <w:rsid w:val="000A2384"/>
    <w:rsid w:val="000A2A3A"/>
    <w:rsid w:val="000A324B"/>
    <w:rsid w:val="000A44F5"/>
    <w:rsid w:val="000C46D7"/>
    <w:rsid w:val="000C7363"/>
    <w:rsid w:val="000D2241"/>
    <w:rsid w:val="000D445D"/>
    <w:rsid w:val="000D479D"/>
    <w:rsid w:val="000D7291"/>
    <w:rsid w:val="000D7586"/>
    <w:rsid w:val="000E098D"/>
    <w:rsid w:val="000E0B28"/>
    <w:rsid w:val="000E4276"/>
    <w:rsid w:val="000E5200"/>
    <w:rsid w:val="000E67EE"/>
    <w:rsid w:val="000F235E"/>
    <w:rsid w:val="000F2913"/>
    <w:rsid w:val="000F4987"/>
    <w:rsid w:val="000F65EC"/>
    <w:rsid w:val="00100197"/>
    <w:rsid w:val="00103670"/>
    <w:rsid w:val="0010627E"/>
    <w:rsid w:val="00110442"/>
    <w:rsid w:val="00110556"/>
    <w:rsid w:val="001121E9"/>
    <w:rsid w:val="0011573E"/>
    <w:rsid w:val="00115B3C"/>
    <w:rsid w:val="00115E35"/>
    <w:rsid w:val="00115E42"/>
    <w:rsid w:val="0011785D"/>
    <w:rsid w:val="0012238D"/>
    <w:rsid w:val="0012634B"/>
    <w:rsid w:val="001269DE"/>
    <w:rsid w:val="00126C5A"/>
    <w:rsid w:val="00127E2A"/>
    <w:rsid w:val="0013243A"/>
    <w:rsid w:val="00132F9C"/>
    <w:rsid w:val="00140DAE"/>
    <w:rsid w:val="00146895"/>
    <w:rsid w:val="001468BA"/>
    <w:rsid w:val="0015180F"/>
    <w:rsid w:val="00157422"/>
    <w:rsid w:val="00160BF9"/>
    <w:rsid w:val="001746FC"/>
    <w:rsid w:val="00174C49"/>
    <w:rsid w:val="00175D1F"/>
    <w:rsid w:val="00176130"/>
    <w:rsid w:val="0017615F"/>
    <w:rsid w:val="001800D7"/>
    <w:rsid w:val="0018029A"/>
    <w:rsid w:val="00184D56"/>
    <w:rsid w:val="00191779"/>
    <w:rsid w:val="00193653"/>
    <w:rsid w:val="001A590B"/>
    <w:rsid w:val="001A5E23"/>
    <w:rsid w:val="001A6E8D"/>
    <w:rsid w:val="001B0843"/>
    <w:rsid w:val="001B5071"/>
    <w:rsid w:val="001B51D3"/>
    <w:rsid w:val="001B5D5D"/>
    <w:rsid w:val="001B7C96"/>
    <w:rsid w:val="001C160E"/>
    <w:rsid w:val="001C1B9E"/>
    <w:rsid w:val="001C329C"/>
    <w:rsid w:val="001C66E0"/>
    <w:rsid w:val="001D15D7"/>
    <w:rsid w:val="001D209B"/>
    <w:rsid w:val="001D32D6"/>
    <w:rsid w:val="001E19B4"/>
    <w:rsid w:val="001E286F"/>
    <w:rsid w:val="001E72FD"/>
    <w:rsid w:val="001E7D29"/>
    <w:rsid w:val="001F174D"/>
    <w:rsid w:val="001F2B7F"/>
    <w:rsid w:val="001F52A0"/>
    <w:rsid w:val="002001CA"/>
    <w:rsid w:val="00204A32"/>
    <w:rsid w:val="00210FFF"/>
    <w:rsid w:val="002112AB"/>
    <w:rsid w:val="0021234D"/>
    <w:rsid w:val="00213569"/>
    <w:rsid w:val="002153B6"/>
    <w:rsid w:val="0022067E"/>
    <w:rsid w:val="0022233D"/>
    <w:rsid w:val="00222B69"/>
    <w:rsid w:val="00224A01"/>
    <w:rsid w:val="00225692"/>
    <w:rsid w:val="00225A26"/>
    <w:rsid w:val="00227312"/>
    <w:rsid w:val="0023018C"/>
    <w:rsid w:val="002302F1"/>
    <w:rsid w:val="0023072E"/>
    <w:rsid w:val="002327AF"/>
    <w:rsid w:val="002331D7"/>
    <w:rsid w:val="00236C94"/>
    <w:rsid w:val="002404F5"/>
    <w:rsid w:val="00243E28"/>
    <w:rsid w:val="00246C30"/>
    <w:rsid w:val="0025085B"/>
    <w:rsid w:val="00250E1E"/>
    <w:rsid w:val="0026048E"/>
    <w:rsid w:val="0026152B"/>
    <w:rsid w:val="0026201C"/>
    <w:rsid w:val="00263AA5"/>
    <w:rsid w:val="00270D66"/>
    <w:rsid w:val="002721C0"/>
    <w:rsid w:val="00274526"/>
    <w:rsid w:val="00275260"/>
    <w:rsid w:val="00275B45"/>
    <w:rsid w:val="00276FA1"/>
    <w:rsid w:val="00277567"/>
    <w:rsid w:val="00281BC3"/>
    <w:rsid w:val="00283FC2"/>
    <w:rsid w:val="00285B87"/>
    <w:rsid w:val="00291B4A"/>
    <w:rsid w:val="00294570"/>
    <w:rsid w:val="00297D90"/>
    <w:rsid w:val="002A27E8"/>
    <w:rsid w:val="002A6A1D"/>
    <w:rsid w:val="002A7213"/>
    <w:rsid w:val="002B4C3B"/>
    <w:rsid w:val="002B5C56"/>
    <w:rsid w:val="002B6F8C"/>
    <w:rsid w:val="002B7BF8"/>
    <w:rsid w:val="002C3D7E"/>
    <w:rsid w:val="002C5009"/>
    <w:rsid w:val="002D0EBE"/>
    <w:rsid w:val="002D15BB"/>
    <w:rsid w:val="002D3381"/>
    <w:rsid w:val="002D4648"/>
    <w:rsid w:val="002D50D7"/>
    <w:rsid w:val="002D6DBA"/>
    <w:rsid w:val="002E0B6C"/>
    <w:rsid w:val="002E23DD"/>
    <w:rsid w:val="002E40B5"/>
    <w:rsid w:val="002E4365"/>
    <w:rsid w:val="002E4F42"/>
    <w:rsid w:val="002E625A"/>
    <w:rsid w:val="002F495C"/>
    <w:rsid w:val="00300414"/>
    <w:rsid w:val="00303D34"/>
    <w:rsid w:val="00306016"/>
    <w:rsid w:val="00306ECD"/>
    <w:rsid w:val="00311650"/>
    <w:rsid w:val="00312972"/>
    <w:rsid w:val="0031457C"/>
    <w:rsid w:val="003168F6"/>
    <w:rsid w:val="0032131A"/>
    <w:rsid w:val="00322ACD"/>
    <w:rsid w:val="00322F78"/>
    <w:rsid w:val="003232AC"/>
    <w:rsid w:val="00323AF6"/>
    <w:rsid w:val="00324246"/>
    <w:rsid w:val="00324864"/>
    <w:rsid w:val="00324BBB"/>
    <w:rsid w:val="0032557D"/>
    <w:rsid w:val="00325C9D"/>
    <w:rsid w:val="00327021"/>
    <w:rsid w:val="003310BF"/>
    <w:rsid w:val="00333A62"/>
    <w:rsid w:val="00333DF8"/>
    <w:rsid w:val="00335B98"/>
    <w:rsid w:val="00337447"/>
    <w:rsid w:val="003435CD"/>
    <w:rsid w:val="003448DB"/>
    <w:rsid w:val="00350C7B"/>
    <w:rsid w:val="00350FF7"/>
    <w:rsid w:val="003520A9"/>
    <w:rsid w:val="00352B99"/>
    <w:rsid w:val="00354C22"/>
    <w:rsid w:val="00355708"/>
    <w:rsid w:val="003567A0"/>
    <w:rsid w:val="00356B73"/>
    <w:rsid w:val="00356CCC"/>
    <w:rsid w:val="00357641"/>
    <w:rsid w:val="00360B6E"/>
    <w:rsid w:val="00361DEE"/>
    <w:rsid w:val="00363D53"/>
    <w:rsid w:val="003710AC"/>
    <w:rsid w:val="003752B9"/>
    <w:rsid w:val="00375BDE"/>
    <w:rsid w:val="00377B2F"/>
    <w:rsid w:val="00382CCE"/>
    <w:rsid w:val="00383FB1"/>
    <w:rsid w:val="003862A5"/>
    <w:rsid w:val="00394EF4"/>
    <w:rsid w:val="003A18E0"/>
    <w:rsid w:val="003B0C32"/>
    <w:rsid w:val="003B1986"/>
    <w:rsid w:val="003B392C"/>
    <w:rsid w:val="003C00FE"/>
    <w:rsid w:val="003C0575"/>
    <w:rsid w:val="003C33AF"/>
    <w:rsid w:val="003C70FA"/>
    <w:rsid w:val="003C7F75"/>
    <w:rsid w:val="003D689C"/>
    <w:rsid w:val="003D7AA9"/>
    <w:rsid w:val="003E5EB5"/>
    <w:rsid w:val="003F1A19"/>
    <w:rsid w:val="003F5072"/>
    <w:rsid w:val="00400701"/>
    <w:rsid w:val="004034C7"/>
    <w:rsid w:val="0040524C"/>
    <w:rsid w:val="0040582D"/>
    <w:rsid w:val="004069EB"/>
    <w:rsid w:val="004079BC"/>
    <w:rsid w:val="00410612"/>
    <w:rsid w:val="00410A9A"/>
    <w:rsid w:val="00411F8B"/>
    <w:rsid w:val="004137FB"/>
    <w:rsid w:val="00417150"/>
    <w:rsid w:val="004203B0"/>
    <w:rsid w:val="004230D9"/>
    <w:rsid w:val="00423833"/>
    <w:rsid w:val="0043129D"/>
    <w:rsid w:val="00432063"/>
    <w:rsid w:val="00440606"/>
    <w:rsid w:val="00441B4A"/>
    <w:rsid w:val="00443BA3"/>
    <w:rsid w:val="0044541C"/>
    <w:rsid w:val="0044657F"/>
    <w:rsid w:val="00447EFF"/>
    <w:rsid w:val="00450670"/>
    <w:rsid w:val="00450FB9"/>
    <w:rsid w:val="00451C42"/>
    <w:rsid w:val="00452FBE"/>
    <w:rsid w:val="004548CD"/>
    <w:rsid w:val="00456369"/>
    <w:rsid w:val="00457679"/>
    <w:rsid w:val="00462509"/>
    <w:rsid w:val="00463AE7"/>
    <w:rsid w:val="004649C3"/>
    <w:rsid w:val="004661F6"/>
    <w:rsid w:val="00467E5A"/>
    <w:rsid w:val="004724BD"/>
    <w:rsid w:val="0047324F"/>
    <w:rsid w:val="00473320"/>
    <w:rsid w:val="00477352"/>
    <w:rsid w:val="00480A8F"/>
    <w:rsid w:val="0048124E"/>
    <w:rsid w:val="00485BF7"/>
    <w:rsid w:val="00490D28"/>
    <w:rsid w:val="00491C23"/>
    <w:rsid w:val="00492B89"/>
    <w:rsid w:val="00495460"/>
    <w:rsid w:val="004957DD"/>
    <w:rsid w:val="004959A3"/>
    <w:rsid w:val="004A0749"/>
    <w:rsid w:val="004A226B"/>
    <w:rsid w:val="004A290B"/>
    <w:rsid w:val="004A4E22"/>
    <w:rsid w:val="004A6410"/>
    <w:rsid w:val="004B184C"/>
    <w:rsid w:val="004B1A1B"/>
    <w:rsid w:val="004B3767"/>
    <w:rsid w:val="004B5C09"/>
    <w:rsid w:val="004B730C"/>
    <w:rsid w:val="004B7444"/>
    <w:rsid w:val="004C15D2"/>
    <w:rsid w:val="004C329D"/>
    <w:rsid w:val="004C443F"/>
    <w:rsid w:val="004C569E"/>
    <w:rsid w:val="004D1086"/>
    <w:rsid w:val="004D5C8D"/>
    <w:rsid w:val="004D6684"/>
    <w:rsid w:val="004E227E"/>
    <w:rsid w:val="004E2AF6"/>
    <w:rsid w:val="004E3F51"/>
    <w:rsid w:val="004E5EC8"/>
    <w:rsid w:val="004F3CBE"/>
    <w:rsid w:val="004F599A"/>
    <w:rsid w:val="004F6AAE"/>
    <w:rsid w:val="004F76BD"/>
    <w:rsid w:val="00500D3D"/>
    <w:rsid w:val="00500DD1"/>
    <w:rsid w:val="005059A1"/>
    <w:rsid w:val="00506449"/>
    <w:rsid w:val="00512682"/>
    <w:rsid w:val="00513760"/>
    <w:rsid w:val="0051566E"/>
    <w:rsid w:val="00516B60"/>
    <w:rsid w:val="00516C28"/>
    <w:rsid w:val="00517982"/>
    <w:rsid w:val="00517E9F"/>
    <w:rsid w:val="005205B9"/>
    <w:rsid w:val="00520FC6"/>
    <w:rsid w:val="005214A9"/>
    <w:rsid w:val="00521AE3"/>
    <w:rsid w:val="00522055"/>
    <w:rsid w:val="0052277D"/>
    <w:rsid w:val="00524BA6"/>
    <w:rsid w:val="005304EA"/>
    <w:rsid w:val="0053523D"/>
    <w:rsid w:val="00535B54"/>
    <w:rsid w:val="00537706"/>
    <w:rsid w:val="0054139C"/>
    <w:rsid w:val="00543816"/>
    <w:rsid w:val="00547659"/>
    <w:rsid w:val="00551957"/>
    <w:rsid w:val="00554276"/>
    <w:rsid w:val="005636D7"/>
    <w:rsid w:val="00564D17"/>
    <w:rsid w:val="00566692"/>
    <w:rsid w:val="00567050"/>
    <w:rsid w:val="00570173"/>
    <w:rsid w:val="005728DA"/>
    <w:rsid w:val="00575599"/>
    <w:rsid w:val="00577A9D"/>
    <w:rsid w:val="005808C7"/>
    <w:rsid w:val="0058540B"/>
    <w:rsid w:val="00586675"/>
    <w:rsid w:val="00594013"/>
    <w:rsid w:val="00595838"/>
    <w:rsid w:val="0059790E"/>
    <w:rsid w:val="005A0B25"/>
    <w:rsid w:val="005A3471"/>
    <w:rsid w:val="005A4211"/>
    <w:rsid w:val="005B4C3C"/>
    <w:rsid w:val="005C296B"/>
    <w:rsid w:val="005D24E3"/>
    <w:rsid w:val="005D3902"/>
    <w:rsid w:val="005D797B"/>
    <w:rsid w:val="005E0ED9"/>
    <w:rsid w:val="005E410D"/>
    <w:rsid w:val="005E6196"/>
    <w:rsid w:val="005F54AA"/>
    <w:rsid w:val="005F78A7"/>
    <w:rsid w:val="00604018"/>
    <w:rsid w:val="006048EB"/>
    <w:rsid w:val="00605543"/>
    <w:rsid w:val="00606427"/>
    <w:rsid w:val="00612428"/>
    <w:rsid w:val="0061287E"/>
    <w:rsid w:val="006129EE"/>
    <w:rsid w:val="00616B41"/>
    <w:rsid w:val="00620AE8"/>
    <w:rsid w:val="00621146"/>
    <w:rsid w:val="00626952"/>
    <w:rsid w:val="0063016D"/>
    <w:rsid w:val="0063186B"/>
    <w:rsid w:val="0063189D"/>
    <w:rsid w:val="00632C41"/>
    <w:rsid w:val="00635A87"/>
    <w:rsid w:val="00640531"/>
    <w:rsid w:val="00641702"/>
    <w:rsid w:val="006429D7"/>
    <w:rsid w:val="00642F62"/>
    <w:rsid w:val="0064519D"/>
    <w:rsid w:val="00645D16"/>
    <w:rsid w:val="0064613A"/>
    <w:rsid w:val="0064628C"/>
    <w:rsid w:val="00646DEF"/>
    <w:rsid w:val="00646EF8"/>
    <w:rsid w:val="00650619"/>
    <w:rsid w:val="006520BD"/>
    <w:rsid w:val="0065214E"/>
    <w:rsid w:val="0065249C"/>
    <w:rsid w:val="00655EE2"/>
    <w:rsid w:val="00657F89"/>
    <w:rsid w:val="00663E0F"/>
    <w:rsid w:val="00666FB8"/>
    <w:rsid w:val="0067306C"/>
    <w:rsid w:val="006736A1"/>
    <w:rsid w:val="006771EF"/>
    <w:rsid w:val="00680249"/>
    <w:rsid w:val="00680296"/>
    <w:rsid w:val="006853BC"/>
    <w:rsid w:val="00686E45"/>
    <w:rsid w:val="00687389"/>
    <w:rsid w:val="0068794D"/>
    <w:rsid w:val="006903AA"/>
    <w:rsid w:val="00690F1B"/>
    <w:rsid w:val="006928C1"/>
    <w:rsid w:val="00694AB3"/>
    <w:rsid w:val="006966F9"/>
    <w:rsid w:val="00696A87"/>
    <w:rsid w:val="006B277E"/>
    <w:rsid w:val="006B665F"/>
    <w:rsid w:val="006B74AA"/>
    <w:rsid w:val="006C4771"/>
    <w:rsid w:val="006C5081"/>
    <w:rsid w:val="006D17BA"/>
    <w:rsid w:val="006D352B"/>
    <w:rsid w:val="006D5420"/>
    <w:rsid w:val="006D5463"/>
    <w:rsid w:val="006D62DC"/>
    <w:rsid w:val="006D7884"/>
    <w:rsid w:val="006D7E80"/>
    <w:rsid w:val="006E015E"/>
    <w:rsid w:val="006E08CA"/>
    <w:rsid w:val="006E0E72"/>
    <w:rsid w:val="006E54CE"/>
    <w:rsid w:val="006E7790"/>
    <w:rsid w:val="006F03D4"/>
    <w:rsid w:val="006F11DF"/>
    <w:rsid w:val="006F5012"/>
    <w:rsid w:val="00700AAD"/>
    <w:rsid w:val="00700B1F"/>
    <w:rsid w:val="0070460F"/>
    <w:rsid w:val="00706367"/>
    <w:rsid w:val="007070D2"/>
    <w:rsid w:val="00707C0D"/>
    <w:rsid w:val="00711649"/>
    <w:rsid w:val="007140B0"/>
    <w:rsid w:val="0071561B"/>
    <w:rsid w:val="00715D0A"/>
    <w:rsid w:val="0072100B"/>
    <w:rsid w:val="007215EE"/>
    <w:rsid w:val="007219D3"/>
    <w:rsid w:val="00722E79"/>
    <w:rsid w:val="007257E9"/>
    <w:rsid w:val="00726480"/>
    <w:rsid w:val="00732865"/>
    <w:rsid w:val="00734C94"/>
    <w:rsid w:val="00737988"/>
    <w:rsid w:val="00740105"/>
    <w:rsid w:val="007426BA"/>
    <w:rsid w:val="007436D1"/>
    <w:rsid w:val="007436E8"/>
    <w:rsid w:val="00744B1E"/>
    <w:rsid w:val="00745962"/>
    <w:rsid w:val="0075622C"/>
    <w:rsid w:val="00756D9C"/>
    <w:rsid w:val="00760739"/>
    <w:rsid w:val="007619BD"/>
    <w:rsid w:val="007647CB"/>
    <w:rsid w:val="007667E8"/>
    <w:rsid w:val="00770B32"/>
    <w:rsid w:val="00771C24"/>
    <w:rsid w:val="007769E5"/>
    <w:rsid w:val="00781863"/>
    <w:rsid w:val="007909F0"/>
    <w:rsid w:val="00791D73"/>
    <w:rsid w:val="0079238D"/>
    <w:rsid w:val="00792701"/>
    <w:rsid w:val="00794DC6"/>
    <w:rsid w:val="00795DC1"/>
    <w:rsid w:val="007A00B8"/>
    <w:rsid w:val="007A01A3"/>
    <w:rsid w:val="007A317E"/>
    <w:rsid w:val="007A3D50"/>
    <w:rsid w:val="007A6274"/>
    <w:rsid w:val="007B0AE4"/>
    <w:rsid w:val="007B2549"/>
    <w:rsid w:val="007B29E4"/>
    <w:rsid w:val="007B3F78"/>
    <w:rsid w:val="007B6EEF"/>
    <w:rsid w:val="007C2DF7"/>
    <w:rsid w:val="007C5BE5"/>
    <w:rsid w:val="007C5EBE"/>
    <w:rsid w:val="007C6CCB"/>
    <w:rsid w:val="007D0F60"/>
    <w:rsid w:val="007D3FD8"/>
    <w:rsid w:val="007D5836"/>
    <w:rsid w:val="007D67CC"/>
    <w:rsid w:val="007E0361"/>
    <w:rsid w:val="007E3D88"/>
    <w:rsid w:val="007E6279"/>
    <w:rsid w:val="007F1B99"/>
    <w:rsid w:val="007F1CE0"/>
    <w:rsid w:val="007F1E7F"/>
    <w:rsid w:val="007F2678"/>
    <w:rsid w:val="007F34A4"/>
    <w:rsid w:val="00801400"/>
    <w:rsid w:val="00802233"/>
    <w:rsid w:val="00803EB0"/>
    <w:rsid w:val="0080437F"/>
    <w:rsid w:val="008064BF"/>
    <w:rsid w:val="0081077D"/>
    <w:rsid w:val="008113D7"/>
    <w:rsid w:val="00812880"/>
    <w:rsid w:val="00815563"/>
    <w:rsid w:val="008220EE"/>
    <w:rsid w:val="008240DA"/>
    <w:rsid w:val="00825B23"/>
    <w:rsid w:val="008311A0"/>
    <w:rsid w:val="00835728"/>
    <w:rsid w:val="00836FE2"/>
    <w:rsid w:val="00837986"/>
    <w:rsid w:val="00840600"/>
    <w:rsid w:val="0084212E"/>
    <w:rsid w:val="008429E5"/>
    <w:rsid w:val="00842AEA"/>
    <w:rsid w:val="00845244"/>
    <w:rsid w:val="008456C5"/>
    <w:rsid w:val="00856122"/>
    <w:rsid w:val="00861F4B"/>
    <w:rsid w:val="00863BD4"/>
    <w:rsid w:val="00863E6E"/>
    <w:rsid w:val="0086570A"/>
    <w:rsid w:val="00867EA4"/>
    <w:rsid w:val="0087135A"/>
    <w:rsid w:val="00874F85"/>
    <w:rsid w:val="0087546A"/>
    <w:rsid w:val="0087548F"/>
    <w:rsid w:val="00880C14"/>
    <w:rsid w:val="00890034"/>
    <w:rsid w:val="00897D88"/>
    <w:rsid w:val="008A0319"/>
    <w:rsid w:val="008A2891"/>
    <w:rsid w:val="008A3D9D"/>
    <w:rsid w:val="008A4883"/>
    <w:rsid w:val="008A5D47"/>
    <w:rsid w:val="008A6BB2"/>
    <w:rsid w:val="008A76AD"/>
    <w:rsid w:val="008B125E"/>
    <w:rsid w:val="008B1AA7"/>
    <w:rsid w:val="008B33A7"/>
    <w:rsid w:val="008B3EC1"/>
    <w:rsid w:val="008B405C"/>
    <w:rsid w:val="008D0066"/>
    <w:rsid w:val="008D1BF4"/>
    <w:rsid w:val="008D3EF3"/>
    <w:rsid w:val="008D3FB3"/>
    <w:rsid w:val="008D43E9"/>
    <w:rsid w:val="008E21CF"/>
    <w:rsid w:val="008E3C0E"/>
    <w:rsid w:val="008E421A"/>
    <w:rsid w:val="008E476B"/>
    <w:rsid w:val="008F0F63"/>
    <w:rsid w:val="008F1FC5"/>
    <w:rsid w:val="008F39F3"/>
    <w:rsid w:val="008F4065"/>
    <w:rsid w:val="008F51E2"/>
    <w:rsid w:val="008F5CC5"/>
    <w:rsid w:val="00900D53"/>
    <w:rsid w:val="00901154"/>
    <w:rsid w:val="00901DA4"/>
    <w:rsid w:val="00904071"/>
    <w:rsid w:val="00914D8B"/>
    <w:rsid w:val="00916D82"/>
    <w:rsid w:val="00922A60"/>
    <w:rsid w:val="0092434D"/>
    <w:rsid w:val="0092507F"/>
    <w:rsid w:val="00925C1D"/>
    <w:rsid w:val="00926D86"/>
    <w:rsid w:val="00927C63"/>
    <w:rsid w:val="00932F50"/>
    <w:rsid w:val="0093650D"/>
    <w:rsid w:val="009379E3"/>
    <w:rsid w:val="00940FAF"/>
    <w:rsid w:val="00945EAD"/>
    <w:rsid w:val="0094637B"/>
    <w:rsid w:val="00947F0F"/>
    <w:rsid w:val="00947FE1"/>
    <w:rsid w:val="0095091E"/>
    <w:rsid w:val="00955A78"/>
    <w:rsid w:val="00955D24"/>
    <w:rsid w:val="0095613F"/>
    <w:rsid w:val="00963FFF"/>
    <w:rsid w:val="00966C74"/>
    <w:rsid w:val="00973164"/>
    <w:rsid w:val="00973B09"/>
    <w:rsid w:val="00974D58"/>
    <w:rsid w:val="009844CE"/>
    <w:rsid w:val="009866C9"/>
    <w:rsid w:val="00986F3F"/>
    <w:rsid w:val="00987BC4"/>
    <w:rsid w:val="00991613"/>
    <w:rsid w:val="009921B8"/>
    <w:rsid w:val="009925D5"/>
    <w:rsid w:val="00993A21"/>
    <w:rsid w:val="0099515C"/>
    <w:rsid w:val="009975B6"/>
    <w:rsid w:val="009A0742"/>
    <w:rsid w:val="009A20D9"/>
    <w:rsid w:val="009A53AB"/>
    <w:rsid w:val="009A5A1F"/>
    <w:rsid w:val="009A6621"/>
    <w:rsid w:val="009A66FF"/>
    <w:rsid w:val="009A6AD0"/>
    <w:rsid w:val="009A6D14"/>
    <w:rsid w:val="009A7375"/>
    <w:rsid w:val="009A7E63"/>
    <w:rsid w:val="009B1758"/>
    <w:rsid w:val="009B1C41"/>
    <w:rsid w:val="009B6611"/>
    <w:rsid w:val="009B6913"/>
    <w:rsid w:val="009C12CE"/>
    <w:rsid w:val="009C1773"/>
    <w:rsid w:val="009C7378"/>
    <w:rsid w:val="009D1110"/>
    <w:rsid w:val="009D1193"/>
    <w:rsid w:val="009D18DA"/>
    <w:rsid w:val="009D330D"/>
    <w:rsid w:val="009D4984"/>
    <w:rsid w:val="009D6901"/>
    <w:rsid w:val="009E4188"/>
    <w:rsid w:val="009E45B7"/>
    <w:rsid w:val="009E5464"/>
    <w:rsid w:val="009E7551"/>
    <w:rsid w:val="009F031E"/>
    <w:rsid w:val="009F4E19"/>
    <w:rsid w:val="009F59B7"/>
    <w:rsid w:val="009F67ED"/>
    <w:rsid w:val="009F707F"/>
    <w:rsid w:val="00A02299"/>
    <w:rsid w:val="00A07662"/>
    <w:rsid w:val="00A10894"/>
    <w:rsid w:val="00A14422"/>
    <w:rsid w:val="00A148A8"/>
    <w:rsid w:val="00A14C52"/>
    <w:rsid w:val="00A17550"/>
    <w:rsid w:val="00A21B71"/>
    <w:rsid w:val="00A22769"/>
    <w:rsid w:val="00A25111"/>
    <w:rsid w:val="00A25992"/>
    <w:rsid w:val="00A300AC"/>
    <w:rsid w:val="00A3125D"/>
    <w:rsid w:val="00A330C7"/>
    <w:rsid w:val="00A341C6"/>
    <w:rsid w:val="00A3439E"/>
    <w:rsid w:val="00A35D0B"/>
    <w:rsid w:val="00A3678A"/>
    <w:rsid w:val="00A37F9E"/>
    <w:rsid w:val="00A40085"/>
    <w:rsid w:val="00A45C3D"/>
    <w:rsid w:val="00A47DF6"/>
    <w:rsid w:val="00A523B5"/>
    <w:rsid w:val="00A5250D"/>
    <w:rsid w:val="00A53A05"/>
    <w:rsid w:val="00A55339"/>
    <w:rsid w:val="00A60E11"/>
    <w:rsid w:val="00A637D7"/>
    <w:rsid w:val="00A63D35"/>
    <w:rsid w:val="00A65444"/>
    <w:rsid w:val="00A67B48"/>
    <w:rsid w:val="00A72927"/>
    <w:rsid w:val="00A72989"/>
    <w:rsid w:val="00A76AF6"/>
    <w:rsid w:val="00A80E50"/>
    <w:rsid w:val="00A811F8"/>
    <w:rsid w:val="00A82CEF"/>
    <w:rsid w:val="00A835AB"/>
    <w:rsid w:val="00A83AEF"/>
    <w:rsid w:val="00A8538B"/>
    <w:rsid w:val="00A87C27"/>
    <w:rsid w:val="00A91827"/>
    <w:rsid w:val="00A9231C"/>
    <w:rsid w:val="00A94B2B"/>
    <w:rsid w:val="00A95C67"/>
    <w:rsid w:val="00A968C4"/>
    <w:rsid w:val="00AA2532"/>
    <w:rsid w:val="00AA2FF0"/>
    <w:rsid w:val="00AA3B0D"/>
    <w:rsid w:val="00AA702D"/>
    <w:rsid w:val="00AA7BBD"/>
    <w:rsid w:val="00AB0A9F"/>
    <w:rsid w:val="00AB627D"/>
    <w:rsid w:val="00AC0708"/>
    <w:rsid w:val="00AC6C14"/>
    <w:rsid w:val="00AC7363"/>
    <w:rsid w:val="00AD2619"/>
    <w:rsid w:val="00AE17B5"/>
    <w:rsid w:val="00AE1F88"/>
    <w:rsid w:val="00AE20AD"/>
    <w:rsid w:val="00AE361F"/>
    <w:rsid w:val="00AE5370"/>
    <w:rsid w:val="00AE654F"/>
    <w:rsid w:val="00AE6F02"/>
    <w:rsid w:val="00AE76C4"/>
    <w:rsid w:val="00AF0841"/>
    <w:rsid w:val="00AF1208"/>
    <w:rsid w:val="00AF1362"/>
    <w:rsid w:val="00AF1A52"/>
    <w:rsid w:val="00AF2423"/>
    <w:rsid w:val="00AF5476"/>
    <w:rsid w:val="00AF558B"/>
    <w:rsid w:val="00B000F0"/>
    <w:rsid w:val="00B0265A"/>
    <w:rsid w:val="00B03393"/>
    <w:rsid w:val="00B0508C"/>
    <w:rsid w:val="00B066B7"/>
    <w:rsid w:val="00B0716A"/>
    <w:rsid w:val="00B0729A"/>
    <w:rsid w:val="00B122D3"/>
    <w:rsid w:val="00B12499"/>
    <w:rsid w:val="00B1412A"/>
    <w:rsid w:val="00B16CA7"/>
    <w:rsid w:val="00B20F57"/>
    <w:rsid w:val="00B21648"/>
    <w:rsid w:val="00B22805"/>
    <w:rsid w:val="00B247A9"/>
    <w:rsid w:val="00B27363"/>
    <w:rsid w:val="00B30368"/>
    <w:rsid w:val="00B30A40"/>
    <w:rsid w:val="00B34076"/>
    <w:rsid w:val="00B34732"/>
    <w:rsid w:val="00B410A5"/>
    <w:rsid w:val="00B435B5"/>
    <w:rsid w:val="00B4508E"/>
    <w:rsid w:val="00B471F7"/>
    <w:rsid w:val="00B565D8"/>
    <w:rsid w:val="00B5679E"/>
    <w:rsid w:val="00B570C8"/>
    <w:rsid w:val="00B5779A"/>
    <w:rsid w:val="00B61C25"/>
    <w:rsid w:val="00B63588"/>
    <w:rsid w:val="00B63E8A"/>
    <w:rsid w:val="00B64D24"/>
    <w:rsid w:val="00B66E23"/>
    <w:rsid w:val="00B7147D"/>
    <w:rsid w:val="00B74ECB"/>
    <w:rsid w:val="00B75CFC"/>
    <w:rsid w:val="00B76AB4"/>
    <w:rsid w:val="00B80E86"/>
    <w:rsid w:val="00B813BB"/>
    <w:rsid w:val="00B82816"/>
    <w:rsid w:val="00B83203"/>
    <w:rsid w:val="00B83ADD"/>
    <w:rsid w:val="00B853F9"/>
    <w:rsid w:val="00B87125"/>
    <w:rsid w:val="00B92231"/>
    <w:rsid w:val="00B933DA"/>
    <w:rsid w:val="00B97A47"/>
    <w:rsid w:val="00BA0565"/>
    <w:rsid w:val="00BA1D11"/>
    <w:rsid w:val="00BA2CE6"/>
    <w:rsid w:val="00BA4ADB"/>
    <w:rsid w:val="00BA5650"/>
    <w:rsid w:val="00BA6BA1"/>
    <w:rsid w:val="00BB018B"/>
    <w:rsid w:val="00BB0406"/>
    <w:rsid w:val="00BB1451"/>
    <w:rsid w:val="00BB1756"/>
    <w:rsid w:val="00BB1F05"/>
    <w:rsid w:val="00BB46A9"/>
    <w:rsid w:val="00BB4CCE"/>
    <w:rsid w:val="00BB6F0C"/>
    <w:rsid w:val="00BB7897"/>
    <w:rsid w:val="00BC0A77"/>
    <w:rsid w:val="00BC7C4F"/>
    <w:rsid w:val="00BD08DC"/>
    <w:rsid w:val="00BD1747"/>
    <w:rsid w:val="00BD1B3B"/>
    <w:rsid w:val="00BD28B5"/>
    <w:rsid w:val="00BD2B06"/>
    <w:rsid w:val="00BD3B53"/>
    <w:rsid w:val="00BD4D82"/>
    <w:rsid w:val="00BD5478"/>
    <w:rsid w:val="00BD7482"/>
    <w:rsid w:val="00BD7A59"/>
    <w:rsid w:val="00BE06EB"/>
    <w:rsid w:val="00BE1580"/>
    <w:rsid w:val="00BE28BE"/>
    <w:rsid w:val="00BE2FFB"/>
    <w:rsid w:val="00BE618A"/>
    <w:rsid w:val="00BE737B"/>
    <w:rsid w:val="00BF0C68"/>
    <w:rsid w:val="00BF460D"/>
    <w:rsid w:val="00BF68C7"/>
    <w:rsid w:val="00BF74A6"/>
    <w:rsid w:val="00BF7B10"/>
    <w:rsid w:val="00BF7D69"/>
    <w:rsid w:val="00C00194"/>
    <w:rsid w:val="00C003CF"/>
    <w:rsid w:val="00C02246"/>
    <w:rsid w:val="00C047FF"/>
    <w:rsid w:val="00C14973"/>
    <w:rsid w:val="00C15C45"/>
    <w:rsid w:val="00C1602C"/>
    <w:rsid w:val="00C1643D"/>
    <w:rsid w:val="00C206A2"/>
    <w:rsid w:val="00C22226"/>
    <w:rsid w:val="00C261A9"/>
    <w:rsid w:val="00C27476"/>
    <w:rsid w:val="00C30563"/>
    <w:rsid w:val="00C321BE"/>
    <w:rsid w:val="00C36118"/>
    <w:rsid w:val="00C40171"/>
    <w:rsid w:val="00C40565"/>
    <w:rsid w:val="00C42793"/>
    <w:rsid w:val="00C47362"/>
    <w:rsid w:val="00C50772"/>
    <w:rsid w:val="00C52041"/>
    <w:rsid w:val="00C552AE"/>
    <w:rsid w:val="00C55C43"/>
    <w:rsid w:val="00C57057"/>
    <w:rsid w:val="00C601ED"/>
    <w:rsid w:val="00C6180B"/>
    <w:rsid w:val="00C6245B"/>
    <w:rsid w:val="00C65B6C"/>
    <w:rsid w:val="00C65FF5"/>
    <w:rsid w:val="00C662BE"/>
    <w:rsid w:val="00C7207D"/>
    <w:rsid w:val="00C72357"/>
    <w:rsid w:val="00C73895"/>
    <w:rsid w:val="00C739FE"/>
    <w:rsid w:val="00C7624A"/>
    <w:rsid w:val="00C8234D"/>
    <w:rsid w:val="00C86484"/>
    <w:rsid w:val="00C87048"/>
    <w:rsid w:val="00C87E3E"/>
    <w:rsid w:val="00C9585B"/>
    <w:rsid w:val="00C96A97"/>
    <w:rsid w:val="00CA7A16"/>
    <w:rsid w:val="00CB0238"/>
    <w:rsid w:val="00CB20FF"/>
    <w:rsid w:val="00CB4AAA"/>
    <w:rsid w:val="00CB50AF"/>
    <w:rsid w:val="00CB5577"/>
    <w:rsid w:val="00CD2D7A"/>
    <w:rsid w:val="00CD3AF6"/>
    <w:rsid w:val="00CD4CE6"/>
    <w:rsid w:val="00CE42A9"/>
    <w:rsid w:val="00CE5A5C"/>
    <w:rsid w:val="00CE6363"/>
    <w:rsid w:val="00CF1A6A"/>
    <w:rsid w:val="00D04CDF"/>
    <w:rsid w:val="00D07578"/>
    <w:rsid w:val="00D0790C"/>
    <w:rsid w:val="00D07BEC"/>
    <w:rsid w:val="00D10502"/>
    <w:rsid w:val="00D10E03"/>
    <w:rsid w:val="00D139F4"/>
    <w:rsid w:val="00D13D6E"/>
    <w:rsid w:val="00D14259"/>
    <w:rsid w:val="00D14663"/>
    <w:rsid w:val="00D147D5"/>
    <w:rsid w:val="00D16423"/>
    <w:rsid w:val="00D17787"/>
    <w:rsid w:val="00D235B7"/>
    <w:rsid w:val="00D253A6"/>
    <w:rsid w:val="00D27113"/>
    <w:rsid w:val="00D3100B"/>
    <w:rsid w:val="00D31AB7"/>
    <w:rsid w:val="00D349B6"/>
    <w:rsid w:val="00D353E5"/>
    <w:rsid w:val="00D4109F"/>
    <w:rsid w:val="00D50D23"/>
    <w:rsid w:val="00D512BB"/>
    <w:rsid w:val="00D516B1"/>
    <w:rsid w:val="00D51D82"/>
    <w:rsid w:val="00D53571"/>
    <w:rsid w:val="00D5702F"/>
    <w:rsid w:val="00D61E76"/>
    <w:rsid w:val="00D7068F"/>
    <w:rsid w:val="00D75A30"/>
    <w:rsid w:val="00D77EBD"/>
    <w:rsid w:val="00D837CF"/>
    <w:rsid w:val="00D84B31"/>
    <w:rsid w:val="00D87431"/>
    <w:rsid w:val="00D9252A"/>
    <w:rsid w:val="00D97C05"/>
    <w:rsid w:val="00DA3B1A"/>
    <w:rsid w:val="00DA643E"/>
    <w:rsid w:val="00DA7DF4"/>
    <w:rsid w:val="00DB03CC"/>
    <w:rsid w:val="00DB4339"/>
    <w:rsid w:val="00DB65A1"/>
    <w:rsid w:val="00DC2681"/>
    <w:rsid w:val="00DC4074"/>
    <w:rsid w:val="00DC54AF"/>
    <w:rsid w:val="00DC6078"/>
    <w:rsid w:val="00DC79AD"/>
    <w:rsid w:val="00DD07B3"/>
    <w:rsid w:val="00DD2075"/>
    <w:rsid w:val="00DD4BC4"/>
    <w:rsid w:val="00DD690C"/>
    <w:rsid w:val="00DD6CEA"/>
    <w:rsid w:val="00DD73B4"/>
    <w:rsid w:val="00DD788F"/>
    <w:rsid w:val="00DE01D4"/>
    <w:rsid w:val="00DE169B"/>
    <w:rsid w:val="00DF015B"/>
    <w:rsid w:val="00DF1FD2"/>
    <w:rsid w:val="00DF2281"/>
    <w:rsid w:val="00DF2868"/>
    <w:rsid w:val="00DF2937"/>
    <w:rsid w:val="00DF2DCC"/>
    <w:rsid w:val="00DF3417"/>
    <w:rsid w:val="00DF3C20"/>
    <w:rsid w:val="00DF79C5"/>
    <w:rsid w:val="00DF7B22"/>
    <w:rsid w:val="00E0277E"/>
    <w:rsid w:val="00E03063"/>
    <w:rsid w:val="00E04B65"/>
    <w:rsid w:val="00E12759"/>
    <w:rsid w:val="00E12CA9"/>
    <w:rsid w:val="00E13B78"/>
    <w:rsid w:val="00E14A79"/>
    <w:rsid w:val="00E21C70"/>
    <w:rsid w:val="00E22D3E"/>
    <w:rsid w:val="00E272E2"/>
    <w:rsid w:val="00E27B6A"/>
    <w:rsid w:val="00E30E33"/>
    <w:rsid w:val="00E31841"/>
    <w:rsid w:val="00E31D24"/>
    <w:rsid w:val="00E40B5D"/>
    <w:rsid w:val="00E41628"/>
    <w:rsid w:val="00E4313A"/>
    <w:rsid w:val="00E43F81"/>
    <w:rsid w:val="00E45649"/>
    <w:rsid w:val="00E54420"/>
    <w:rsid w:val="00E54CE5"/>
    <w:rsid w:val="00E557A0"/>
    <w:rsid w:val="00E558E2"/>
    <w:rsid w:val="00E573F7"/>
    <w:rsid w:val="00E654B8"/>
    <w:rsid w:val="00E658DA"/>
    <w:rsid w:val="00E65D2B"/>
    <w:rsid w:val="00E70676"/>
    <w:rsid w:val="00E70C52"/>
    <w:rsid w:val="00E71466"/>
    <w:rsid w:val="00E71A11"/>
    <w:rsid w:val="00E73DC5"/>
    <w:rsid w:val="00E74AA0"/>
    <w:rsid w:val="00E768DC"/>
    <w:rsid w:val="00E82F2C"/>
    <w:rsid w:val="00E83BDA"/>
    <w:rsid w:val="00E90E1C"/>
    <w:rsid w:val="00E92885"/>
    <w:rsid w:val="00E932A6"/>
    <w:rsid w:val="00E96723"/>
    <w:rsid w:val="00E97B28"/>
    <w:rsid w:val="00EA3624"/>
    <w:rsid w:val="00EB1D97"/>
    <w:rsid w:val="00EB4261"/>
    <w:rsid w:val="00EB431E"/>
    <w:rsid w:val="00EC1190"/>
    <w:rsid w:val="00EC44C5"/>
    <w:rsid w:val="00ED18D8"/>
    <w:rsid w:val="00ED22A0"/>
    <w:rsid w:val="00ED621E"/>
    <w:rsid w:val="00ED6316"/>
    <w:rsid w:val="00ED752F"/>
    <w:rsid w:val="00EE113C"/>
    <w:rsid w:val="00EE532A"/>
    <w:rsid w:val="00EE53F2"/>
    <w:rsid w:val="00EF0640"/>
    <w:rsid w:val="00EF2279"/>
    <w:rsid w:val="00EF2B89"/>
    <w:rsid w:val="00EF4611"/>
    <w:rsid w:val="00EF6435"/>
    <w:rsid w:val="00EF746C"/>
    <w:rsid w:val="00F025AA"/>
    <w:rsid w:val="00F05732"/>
    <w:rsid w:val="00F05CB3"/>
    <w:rsid w:val="00F10F6B"/>
    <w:rsid w:val="00F16819"/>
    <w:rsid w:val="00F20945"/>
    <w:rsid w:val="00F23697"/>
    <w:rsid w:val="00F2634A"/>
    <w:rsid w:val="00F26844"/>
    <w:rsid w:val="00F3161C"/>
    <w:rsid w:val="00F346B5"/>
    <w:rsid w:val="00F36BB7"/>
    <w:rsid w:val="00F3730B"/>
    <w:rsid w:val="00F3752C"/>
    <w:rsid w:val="00F37A43"/>
    <w:rsid w:val="00F43B9B"/>
    <w:rsid w:val="00F444CB"/>
    <w:rsid w:val="00F500EC"/>
    <w:rsid w:val="00F50611"/>
    <w:rsid w:val="00F511C4"/>
    <w:rsid w:val="00F541C9"/>
    <w:rsid w:val="00F56A65"/>
    <w:rsid w:val="00F60278"/>
    <w:rsid w:val="00F642E1"/>
    <w:rsid w:val="00F6697F"/>
    <w:rsid w:val="00F7238A"/>
    <w:rsid w:val="00F74541"/>
    <w:rsid w:val="00F77F0D"/>
    <w:rsid w:val="00F8098D"/>
    <w:rsid w:val="00F829E8"/>
    <w:rsid w:val="00F83BCA"/>
    <w:rsid w:val="00F86367"/>
    <w:rsid w:val="00F87EAA"/>
    <w:rsid w:val="00F9236B"/>
    <w:rsid w:val="00F92B25"/>
    <w:rsid w:val="00F9303C"/>
    <w:rsid w:val="00F96B12"/>
    <w:rsid w:val="00FA0859"/>
    <w:rsid w:val="00FA2D67"/>
    <w:rsid w:val="00FA7DB4"/>
    <w:rsid w:val="00FA7DC7"/>
    <w:rsid w:val="00FB2EE9"/>
    <w:rsid w:val="00FB3809"/>
    <w:rsid w:val="00FC07FC"/>
    <w:rsid w:val="00FC0CF2"/>
    <w:rsid w:val="00FC59D6"/>
    <w:rsid w:val="00FC6ED8"/>
    <w:rsid w:val="00FD3BF6"/>
    <w:rsid w:val="00FD46F4"/>
    <w:rsid w:val="00FD6CAB"/>
    <w:rsid w:val="00FD6D39"/>
    <w:rsid w:val="00FE0915"/>
    <w:rsid w:val="00FE0F0F"/>
    <w:rsid w:val="00FE3951"/>
    <w:rsid w:val="00FE4DA2"/>
    <w:rsid w:val="00FE50BF"/>
    <w:rsid w:val="00FE6B6C"/>
    <w:rsid w:val="00FF42F2"/>
    <w:rsid w:val="00FF529C"/>
    <w:rsid w:val="00FF5844"/>
    <w:rsid w:val="00FF6C96"/>
    <w:rsid w:val="00FF7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B2E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97B"/>
  </w:style>
  <w:style w:type="paragraph" w:styleId="Heading1">
    <w:name w:val="heading 1"/>
    <w:basedOn w:val="Normal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40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  <w:style w:type="paragraph" w:customStyle="1" w:styleId="msonormal0">
    <w:name w:val="msonormal"/>
    <w:basedOn w:val="Normal"/>
    <w:rsid w:val="007219D3"/>
    <w:pPr>
      <w:spacing w:before="100" w:beforeAutospacing="1" w:after="100" w:afterAutospacing="1" w:line="240" w:lineRule="auto"/>
      <w:ind w:left="0"/>
    </w:pPr>
    <w:rPr>
      <w:rFonts w:ascii="Times New Roman" w:hAnsi="Times New Roman"/>
      <w:lang w:val="en-IN" w:eastAsia="en-IN"/>
    </w:rPr>
  </w:style>
  <w:style w:type="character" w:customStyle="1" w:styleId="token">
    <w:name w:val="token"/>
    <w:basedOn w:val="DefaultParagraphFont"/>
    <w:rsid w:val="00DC2681"/>
  </w:style>
  <w:style w:type="character" w:customStyle="1" w:styleId="bash">
    <w:name w:val="bash"/>
    <w:basedOn w:val="DefaultParagraphFont"/>
    <w:rsid w:val="00B30A40"/>
  </w:style>
  <w:style w:type="character" w:customStyle="1" w:styleId="hljs-builtin">
    <w:name w:val="hljs-built_in"/>
    <w:basedOn w:val="DefaultParagraphFont"/>
    <w:rsid w:val="00B30A40"/>
  </w:style>
  <w:style w:type="character" w:customStyle="1" w:styleId="hljs-string">
    <w:name w:val="hljs-string"/>
    <w:basedOn w:val="DefaultParagraphFont"/>
    <w:rsid w:val="002E23DD"/>
  </w:style>
  <w:style w:type="character" w:customStyle="1" w:styleId="hljs-section">
    <w:name w:val="hljs-section"/>
    <w:basedOn w:val="DefaultParagraphFont"/>
    <w:rsid w:val="00210FFF"/>
  </w:style>
  <w:style w:type="character" w:customStyle="1" w:styleId="hljs-attr">
    <w:name w:val="hljs-attr"/>
    <w:basedOn w:val="DefaultParagraphFont"/>
    <w:rsid w:val="00210FFF"/>
  </w:style>
  <w:style w:type="character" w:customStyle="1" w:styleId="hljs-number">
    <w:name w:val="hljs-number"/>
    <w:basedOn w:val="DefaultParagraphFont"/>
    <w:rsid w:val="00210FFF"/>
  </w:style>
  <w:style w:type="character" w:customStyle="1" w:styleId="hljs-variable">
    <w:name w:val="hljs-variable"/>
    <w:basedOn w:val="DefaultParagraphFont"/>
    <w:rsid w:val="00210FFF"/>
  </w:style>
  <w:style w:type="character" w:customStyle="1" w:styleId="hljs-literal">
    <w:name w:val="hljs-literal"/>
    <w:basedOn w:val="DefaultParagraphFont"/>
    <w:rsid w:val="00210FFF"/>
  </w:style>
  <w:style w:type="character" w:customStyle="1" w:styleId="hljs-meta">
    <w:name w:val="hljs-meta"/>
    <w:basedOn w:val="DefaultParagraphFont"/>
    <w:rsid w:val="00281BC3"/>
  </w:style>
  <w:style w:type="character" w:customStyle="1" w:styleId="hljs-comment">
    <w:name w:val="hljs-comment"/>
    <w:basedOn w:val="DefaultParagraphFont"/>
    <w:rsid w:val="00281B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172.31.41.123:6443/api/v1/namespaces/kube-system/services/kube" TargetMode="Externa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mailto:ec2-user@ec2-xx-xx-xx-xx.ap-south-1.compute.amazonaws.com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693E45B5-0B3A-4659-8722-FBBE4B6B2AE7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11</Pages>
  <Words>1441</Words>
  <Characters>8219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2020-10-07T09:56:00Z</dcterms:created>
  <dcterms:modified xsi:type="dcterms:W3CDTF">2020-10-07T14:02:00Z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