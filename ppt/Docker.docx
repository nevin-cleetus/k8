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141E7BB5" w:rsidR="00275260" w:rsidRPr="00987BC4" w:rsidRDefault="00F74541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 w:rsidRPr="00987BC4">
        <w:rPr>
          <w:color w:val="3C76A6" w:themeColor="accent5"/>
          <w:sz w:val="44"/>
          <w:szCs w:val="44"/>
          <w:u w:val="single"/>
        </w:rPr>
        <w:t xml:space="preserve">Docker </w:t>
      </w:r>
    </w:p>
    <w:p w14:paraId="5F35E4B3" w14:textId="24DB1C08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A7DE2FF" w14:textId="0F672A97" w:rsidR="00F74541" w:rsidRPr="009F707F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  <w:r w:rsidRPr="009F707F">
        <w:rPr>
          <w:rFonts w:ascii="Segoe UI" w:hAnsi="Segoe UI" w:cs="Segoe UI"/>
          <w:color w:val="3C76A6" w:themeColor="accent5"/>
        </w:rPr>
        <w:t xml:space="preserve">Pre-requisites: </w:t>
      </w:r>
    </w:p>
    <w:p w14:paraId="03D9A219" w14:textId="77777777" w:rsidR="009F707F" w:rsidRPr="009F707F" w:rsidRDefault="009F707F" w:rsidP="00F74541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</w:p>
    <w:p w14:paraId="7B633FFF" w14:textId="09E01373" w:rsidR="00F74541" w:rsidRP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bookmarkStart w:id="0" w:name="_Hlk37008800"/>
      <w:proofErr w:type="spellStart"/>
      <w:r w:rsidRPr="009F707F">
        <w:rPr>
          <w:rFonts w:ascii="Segoe UI" w:hAnsi="Segoe UI" w:cs="Segoe UI"/>
          <w:color w:val="3C76A6" w:themeColor="accent5"/>
          <w:sz w:val="24"/>
          <w:szCs w:val="24"/>
        </w:rPr>
        <w:t>D</w:t>
      </w:r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>ockerhub</w:t>
      </w:r>
      <w:proofErr w:type="spellEnd"/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account</w:t>
      </w:r>
      <w:bookmarkEnd w:id="0"/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</w:p>
    <w:p w14:paraId="43421D77" w14:textId="0C4E0DD3" w:rsidR="00A22769" w:rsidRDefault="00A22769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Visit </w:t>
      </w:r>
      <w:hyperlink r:id="rId12" w:history="1">
        <w:r w:rsidRPr="00E22B9B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https://hub.docker.com/</w:t>
        </w:r>
      </w:hyperlink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sign up for a new account.</w:t>
      </w:r>
    </w:p>
    <w:p w14:paraId="6598D047" w14:textId="77777777" w:rsidR="00F20945" w:rsidRDefault="00F20945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4D2176" w14:textId="3AA3218F" w:rsidR="00F20945" w:rsidRDefault="00BB4CCE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color w:val="3C76A6" w:themeColor="accent5"/>
          <w:sz w:val="24"/>
          <w:szCs w:val="24"/>
        </w:rPr>
        <w:t>Git</w:t>
      </w:r>
      <w:r w:rsidRPr="009F707F">
        <w:rPr>
          <w:rFonts w:ascii="Segoe UI" w:hAnsi="Segoe UI" w:cs="Segoe UI"/>
          <w:color w:val="3C76A6" w:themeColor="accent5"/>
          <w:sz w:val="24"/>
          <w:szCs w:val="24"/>
        </w:rPr>
        <w:t>hub</w:t>
      </w:r>
      <w:proofErr w:type="spellEnd"/>
      <w:r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account</w:t>
      </w:r>
    </w:p>
    <w:p w14:paraId="3577886E" w14:textId="03BF8EB7" w:rsidR="00C86484" w:rsidRPr="00F74541" w:rsidRDefault="00C8648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https://github.com/</w:t>
      </w: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5588F8" w14:textId="57E1C31E" w:rsidR="002A7213" w:rsidRDefault="00410A9A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410A9A">
        <w:rPr>
          <w:rFonts w:ascii="Segoe UI" w:hAnsi="Segoe UI" w:cs="Segoe UI"/>
          <w:color w:val="3C76A6" w:themeColor="accent5"/>
          <w:sz w:val="24"/>
          <w:szCs w:val="24"/>
        </w:rPr>
        <w:t>AWS</w:t>
      </w:r>
      <w:r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r w:rsidR="002A7213">
        <w:rPr>
          <w:rFonts w:ascii="Segoe UI" w:hAnsi="Segoe UI" w:cs="Segoe UI"/>
          <w:color w:val="3C76A6" w:themeColor="accent5"/>
          <w:sz w:val="24"/>
          <w:szCs w:val="24"/>
        </w:rPr>
        <w:t xml:space="preserve">EC2 Instance </w:t>
      </w:r>
    </w:p>
    <w:p w14:paraId="4C90E839" w14:textId="0B074C2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2DF7D68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="00E87EF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ust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20624DFA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E87EF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ust</w:t>
      </w:r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ADCF3F8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="00E87EF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ust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3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2BB3157E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E5495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ust</w:t>
      </w:r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342725D4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230CA303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3C7D0F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BA11F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 user name</w:t>
      </w:r>
      <w:r w:rsidR="00BA11F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77777777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4FA5AE1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</w:t>
      </w:r>
      <w:r w:rsidR="00F811A0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docker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2E60B48" w14:textId="552D7334" w:rsidR="00ED6316" w:rsidRDefault="00B61C25" w:rsidP="00CB76D3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ED6316">
        <w:rPr>
          <w:rFonts w:ascii="Segoe UI" w:hAnsi="Segoe UI" w:cs="Segoe UI"/>
          <w:color w:val="3C76A6" w:themeColor="accent5"/>
          <w:sz w:val="22"/>
          <w:szCs w:val="22"/>
        </w:rPr>
        <w:br w:type="page"/>
      </w:r>
    </w:p>
    <w:p w14:paraId="0C780BB9" w14:textId="7466672F" w:rsidR="00B61C25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917202" w14:textId="5D713E72" w:rsidR="00ED6316" w:rsidRDefault="00ED631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E977F7" w14:textId="4EB7A48C" w:rsidR="00ED6316" w:rsidRPr="00EB1D97" w:rsidRDefault="00ED631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Docker Installation</w:t>
      </w:r>
    </w:p>
    <w:p w14:paraId="1B45C452" w14:textId="6DF259FA" w:rsidR="00ED6316" w:rsidRPr="00EB1D97" w:rsidRDefault="00ED631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CFF16C2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login as: ec2-user</w:t>
      </w:r>
    </w:p>
    <w:p w14:paraId="2118DEC7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274B03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[ec2-user@ip-xx-xx-xx-xx </w:t>
      </w:r>
      <w:proofErr w:type="gram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4875A04F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393D7F4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yum update -y</w:t>
      </w:r>
    </w:p>
    <w:p w14:paraId="39D0A301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yum install -y docker </w:t>
      </w:r>
    </w:p>
    <w:p w14:paraId="140A1E67" w14:textId="7B620A71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B378B08" w14:textId="62489D83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</w:t>
      </w:r>
    </w:p>
    <w:p w14:paraId="16CF9A16" w14:textId="3556FC42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2BF1DF62" w14:textId="77777777" w:rsidR="003752B9" w:rsidRPr="00322F78" w:rsidRDefault="003752B9" w:rsidP="003752B9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Installed:</w:t>
      </w:r>
    </w:p>
    <w:p w14:paraId="651847A4" w14:textId="5FD8EC63" w:rsidR="003752B9" w:rsidRPr="00322F78" w:rsidRDefault="003752B9" w:rsidP="003752B9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docker.x86…</w:t>
      </w:r>
    </w:p>
    <w:p w14:paraId="052A7FD5" w14:textId="1FF188CE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1019FD76" w14:textId="41A32F82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Dependency Installed:</w:t>
      </w:r>
    </w:p>
    <w:p w14:paraId="2C626B24" w14:textId="7427502D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</w:t>
      </w:r>
      <w:proofErr w:type="spellStart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Containerd</w:t>
      </w:r>
      <w:proofErr w:type="spellEnd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  <w:t>libcgroup.x86_64</w:t>
      </w:r>
    </w:p>
    <w:p w14:paraId="3F8CCE07" w14:textId="66526077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runc.x86_64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  <w:t>pigz.x86_64</w:t>
      </w:r>
    </w:p>
    <w:p w14:paraId="1B75EFAD" w14:textId="31DC7CE1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72AF8B5E" w14:textId="7645AE16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Complete!</w:t>
      </w:r>
    </w:p>
    <w:p w14:paraId="47FACB9C" w14:textId="3DBAC17D" w:rsidR="003752B9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09DB76B" w14:textId="7D9269FF" w:rsidR="00322F78" w:rsidRDefault="00322F78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4F94B94" w14:textId="4413F111" w:rsidR="00322F78" w:rsidRPr="00322F78" w:rsidRDefault="00322F78" w:rsidP="005636D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322F78">
        <w:rPr>
          <w:rFonts w:ascii="Segoe UI" w:hAnsi="Segoe UI" w:cs="Segoe UI"/>
          <w:color w:val="3C76A6" w:themeColor="accent5"/>
          <w:sz w:val="22"/>
          <w:szCs w:val="22"/>
        </w:rPr>
        <w:t xml:space="preserve">Start </w:t>
      </w:r>
      <w:r w:rsidR="006D5420">
        <w:rPr>
          <w:rFonts w:ascii="Segoe UI" w:hAnsi="Segoe UI" w:cs="Segoe UI"/>
          <w:color w:val="3C76A6" w:themeColor="accent5"/>
          <w:sz w:val="22"/>
          <w:szCs w:val="22"/>
        </w:rPr>
        <w:t xml:space="preserve">and Enable </w:t>
      </w:r>
      <w:r w:rsidRPr="00322F78">
        <w:rPr>
          <w:rFonts w:ascii="Segoe UI" w:hAnsi="Segoe UI" w:cs="Segoe UI"/>
          <w:color w:val="3C76A6" w:themeColor="accent5"/>
          <w:sz w:val="22"/>
          <w:szCs w:val="22"/>
        </w:rPr>
        <w:t>the docker service</w:t>
      </w:r>
    </w:p>
    <w:p w14:paraId="603E3CE8" w14:textId="77777777" w:rsidR="009F67ED" w:rsidRPr="005636D7" w:rsidRDefault="009F67ED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33D225E" w14:textId="50F7D179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start</w:t>
      </w:r>
    </w:p>
    <w:p w14:paraId="06356449" w14:textId="0A258596" w:rsidR="00F9236B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status </w:t>
      </w:r>
    </w:p>
    <w:p w14:paraId="5C827D05" w14:textId="3E0FBE7B" w:rsidR="00BE2C8B" w:rsidRPr="00EF00E4" w:rsidRDefault="00BE2C8B" w:rsidP="00F9236B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>sudo</w:t>
      </w:r>
      <w:proofErr w:type="spellEnd"/>
      <w:r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>groupadd</w:t>
      </w:r>
      <w:proofErr w:type="spellEnd"/>
      <w:r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gramStart"/>
      <w:r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</w:t>
      </w:r>
      <w:r w:rsidR="0042216E"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(</w:t>
      </w:r>
      <w:proofErr w:type="gramEnd"/>
      <w:r w:rsidR="0042216E"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If docker group is not available. To verify run cat /</w:t>
      </w:r>
      <w:proofErr w:type="spellStart"/>
      <w:r w:rsidR="0042216E"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>etc</w:t>
      </w:r>
      <w:proofErr w:type="spellEnd"/>
      <w:r w:rsidR="0042216E"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>/group | grep -</w:t>
      </w:r>
      <w:proofErr w:type="spellStart"/>
      <w:r w:rsidR="0042216E"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>i</w:t>
      </w:r>
      <w:proofErr w:type="spellEnd"/>
      <w:r w:rsidR="0042216E" w:rsidRPr="00EF00E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docker) </w:t>
      </w:r>
    </w:p>
    <w:p w14:paraId="7A2491C2" w14:textId="77777777" w:rsidR="00F26844" w:rsidRDefault="00F26844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8CB726F" w14:textId="77777777" w:rsidR="00F9236B" w:rsidRPr="00322F78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Make sure the service is Active: active (running)</w:t>
      </w:r>
    </w:p>
    <w:p w14:paraId="3CC83CA6" w14:textId="77777777" w:rsidR="00F9236B" w:rsidRPr="005636D7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5C5EE5" w14:textId="59BF134E" w:rsidR="005636D7" w:rsidRDefault="005C116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636D7"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="005636D7"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636D7"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usermod</w:t>
      </w:r>
      <w:proofErr w:type="spellEnd"/>
      <w:r w:rsidR="005636D7"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-G docker ec2-user</w:t>
      </w:r>
    </w:p>
    <w:p w14:paraId="4BEE43E0" w14:textId="2B0B8C2D" w:rsidR="001B54AF" w:rsidRDefault="001B54AF" w:rsidP="001B54A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systemctl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enable docker </w:t>
      </w:r>
    </w:p>
    <w:p w14:paraId="12546D35" w14:textId="77777777" w:rsidR="001B54AF" w:rsidRPr="005636D7" w:rsidRDefault="001B54AF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270C48" w14:textId="110F1368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A6829D1" w14:textId="59E4A91A" w:rsidR="005636D7" w:rsidRPr="00322F78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Run the following command to activate the changes to groups:</w:t>
      </w:r>
    </w:p>
    <w:p w14:paraId="608FC19A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7617E9" w14:textId="5F5BABD9" w:rsidR="00ED6316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newgrp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</w:t>
      </w:r>
    </w:p>
    <w:p w14:paraId="753B3AA8" w14:textId="7B9A37E9" w:rsidR="0058540B" w:rsidRPr="00F74541" w:rsidRDefault="0058540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hello-world</w:t>
      </w:r>
    </w:p>
    <w:p w14:paraId="3612B169" w14:textId="47CC673D" w:rsidR="00F74541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21239F1" w14:textId="34EFF788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output:  Hello world message from the application.</w:t>
      </w:r>
    </w:p>
    <w:p w14:paraId="14A67FC4" w14:textId="64490C8A" w:rsidR="00D9252A" w:rsidRDefault="00D9252A">
      <w:pPr>
        <w:rPr>
          <w:rFonts w:ascii="Segoe UI" w:hAnsi="Segoe UI" w:cs="Segoe UI"/>
          <w:color w:val="FF0000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br w:type="page"/>
      </w:r>
    </w:p>
    <w:p w14:paraId="6172E59E" w14:textId="77777777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02D7A90" w14:textId="2B6391D1" w:rsidR="00973B09" w:rsidRPr="00EB1D97" w:rsidRDefault="00973B09" w:rsidP="00973B0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Docker Commands</w:t>
      </w:r>
    </w:p>
    <w:p w14:paraId="4518FDDF" w14:textId="66F25DCD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B056832" w14:textId="180334FF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image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s          </w:t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List all local images </w:t>
      </w:r>
    </w:p>
    <w:p w14:paraId="4F8DDB1B" w14:textId="0FCF393A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List all running containers</w:t>
      </w:r>
    </w:p>
    <w:p w14:paraId="0EE3B818" w14:textId="0D9BD51F" w:rsidR="00F7238A" w:rsidRDefault="00F7238A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ls </w:t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List containers</w:t>
      </w:r>
    </w:p>
    <w:p w14:paraId="071D1157" w14:textId="28442ECD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3158C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List all running and stopped containers</w:t>
      </w:r>
    </w:p>
    <w:p w14:paraId="280F9FC4" w14:textId="14F67FB4" w:rsidR="005F78A7" w:rsidRPr="00F74541" w:rsidRDefault="005F78A7" w:rsidP="005F78A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B81651E" w14:textId="102322DC" w:rsidR="00BF74A6" w:rsidRDefault="00C4050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&lt;</w:t>
      </w:r>
      <w:r w:rsidR="00D72F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To </w:t>
      </w:r>
      <w:r w:rsidR="006913D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 container</w:t>
      </w:r>
      <w:r w:rsidR="004C524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from an image</w:t>
      </w:r>
    </w:p>
    <w:p w14:paraId="0785CE51" w14:textId="7171CC67" w:rsidR="006F2E80" w:rsidRDefault="006F2E80" w:rsidP="006F2E8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-it</w:t>
      </w:r>
      <w:r w:rsidR="00972C5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BE165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run a container</w:t>
      </w:r>
      <w:r w:rsidR="005C3A7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provide and interactive shell</w:t>
      </w:r>
    </w:p>
    <w:p w14:paraId="677E7B20" w14:textId="6BEB164A" w:rsidR="00972C52" w:rsidRDefault="00972C52" w:rsidP="00972C5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-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 w:rsidR="00BE165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To run a container </w:t>
      </w:r>
      <w:r w:rsidR="00796F3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in detached mode with </w:t>
      </w:r>
      <w:r w:rsidR="009420F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interactive terminal </w:t>
      </w:r>
    </w:p>
    <w:p w14:paraId="687B2599" w14:textId="3FF91355" w:rsidR="00303D34" w:rsidRDefault="00303D34" w:rsidP="00303D34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start &lt;container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start a container</w:t>
      </w:r>
    </w:p>
    <w:p w14:paraId="44A8694E" w14:textId="18826ED0" w:rsidR="00BF74A6" w:rsidRDefault="00BF74A6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stop &lt;container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stop a running container with the passed in container id</w:t>
      </w:r>
    </w:p>
    <w:p w14:paraId="0835F8DB" w14:textId="3C48A09E" w:rsidR="009D1193" w:rsidRDefault="009D1193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&lt;container</w:t>
      </w:r>
      <w:r w:rsidR="003C33A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 container</w:t>
      </w:r>
    </w:p>
    <w:p w14:paraId="4946B087" w14:textId="7D873CBE" w:rsidR="001E19B4" w:rsidRDefault="001E19B4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&lt;container id&gt; -f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remove a container forcefully</w:t>
      </w:r>
    </w:p>
    <w:p w14:paraId="437400EF" w14:textId="77777777" w:rsidR="001E19B4" w:rsidRDefault="001E19B4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E318FEA" w14:textId="62313EA4" w:rsidR="003C33AF" w:rsidRDefault="00C87048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an image</w:t>
      </w:r>
    </w:p>
    <w:p w14:paraId="163CFB10" w14:textId="570A7E02" w:rsidR="00C87048" w:rsidRDefault="00C87048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id,…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To remove images </w:t>
      </w:r>
      <w:r w:rsidR="00D1425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passed as “,” separated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4B73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list</w:t>
      </w:r>
    </w:p>
    <w:p w14:paraId="28206256" w14:textId="668AF32A" w:rsidR="004548CD" w:rsidRDefault="004548CD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id&gt; -f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remove an image forcefully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6D7DFCFD" w14:textId="6EFB2EB0" w:rsidR="008456C5" w:rsidRDefault="008456C5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53B0FEC" w14:textId="38992E37" w:rsidR="00463AE7" w:rsidRDefault="00463AE7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78EC979" w14:textId="743FF6BC" w:rsidR="00463AE7" w:rsidRDefault="00463AE7" w:rsidP="009D11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Run container</w:t>
      </w:r>
    </w:p>
    <w:p w14:paraId="5F284112" w14:textId="3FFFAA07" w:rsidR="00463AE7" w:rsidRDefault="00463AE7" w:rsidP="009D11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E2AA89B" w14:textId="013B7062" w:rsidR="003F5072" w:rsidRDefault="003F5072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ubuntu</w:t>
      </w:r>
    </w:p>
    <w:p w14:paraId="1146037B" w14:textId="3696041C" w:rsidR="004A0749" w:rsidRDefault="004A0749" w:rsidP="004A074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52479AE4" w14:textId="68A4435A" w:rsidR="00BB7897" w:rsidRDefault="00BB7897" w:rsidP="00BB789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</w:t>
      </w:r>
    </w:p>
    <w:p w14:paraId="1347186E" w14:textId="200E10AB" w:rsidR="004A0749" w:rsidRDefault="004A0749" w:rsidP="004A074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60EDD4D" w14:textId="3438BF19" w:rsidR="003F5072" w:rsidRDefault="003F5072" w:rsidP="009D119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Above docker command pull the ubuntu image (if not exists locally) and </w:t>
      </w:r>
      <w:r w:rsidR="00BB789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start the container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and exit. </w:t>
      </w:r>
      <w:r w:rsidR="004A074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If we </w:t>
      </w:r>
      <w:r w:rsidR="00BB789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list running containers, it </w:t>
      </w:r>
      <w:r w:rsidR="00BE618A">
        <w:rPr>
          <w:rFonts w:ascii="Segoe UI" w:hAnsi="Segoe UI" w:cs="Segoe UI"/>
          <w:b w:val="0"/>
          <w:bCs w:val="0"/>
          <w:color w:val="FF0000"/>
          <w:sz w:val="22"/>
          <w:szCs w:val="22"/>
        </w:rPr>
        <w:t>returns</w:t>
      </w:r>
      <w:r w:rsidR="00BB789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empty. </w:t>
      </w:r>
      <w:r w:rsidR="00E12CA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Unlike virtual machines, the containers are meant to run a computation. Container lives only till the process inside the container execute.</w:t>
      </w:r>
    </w:p>
    <w:p w14:paraId="298F2505" w14:textId="77777777" w:rsidR="00463AE7" w:rsidRDefault="00463AE7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28ABF1A" w14:textId="77777777" w:rsidR="004548CD" w:rsidRDefault="004548CD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4460EF" w14:textId="137640F8" w:rsidR="008456C5" w:rsidRPr="00EB1D97" w:rsidRDefault="00C552AE" w:rsidP="008456C5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</w:t>
      </w:r>
      <w:r w:rsidR="008456C5" w:rsidRPr="00EB1D97">
        <w:rPr>
          <w:rFonts w:ascii="Segoe UI" w:hAnsi="Segoe UI" w:cs="Segoe UI"/>
          <w:color w:val="3C76A6" w:themeColor="accent5"/>
          <w:sz w:val="24"/>
          <w:szCs w:val="24"/>
        </w:rPr>
        <w:t>Nginx webserver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as container</w:t>
      </w:r>
    </w:p>
    <w:p w14:paraId="0A34A902" w14:textId="77777777" w:rsidR="008456C5" w:rsidRDefault="008456C5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449AC31" w14:textId="5542902E" w:rsidR="008456C5" w:rsidRPr="00F74541" w:rsidRDefault="008456C5" w:rsidP="008456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run</w:t>
      </w:r>
      <w:r w:rsidR="004538D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="004538D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 w:rsidR="009F133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1DC093C3" w14:textId="4B96B54D" w:rsidR="009D1193" w:rsidRDefault="009D1193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5E3687" w14:textId="4FCFCBF5" w:rsidR="00BF74A6" w:rsidRPr="00966C74" w:rsidRDefault="00C552AE" w:rsidP="00966C74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966C74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Try to access the below link using the external IP and port 80 and it </w:t>
      </w:r>
      <w:r w:rsidR="00A3125D" w:rsidRPr="00966C74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won’t be accessible.</w:t>
      </w:r>
    </w:p>
    <w:p w14:paraId="5264C7A2" w14:textId="6AF7C961" w:rsidR="00A3125D" w:rsidRPr="00966C74" w:rsidRDefault="00C950D7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hyperlink w:history="1">
        <w:r w:rsidR="00586675" w:rsidRPr="00966C74">
          <w:rPr>
            <w:rFonts w:ascii="Segoe UI" w:hAnsi="Segoe UI" w:cs="Segoe UI"/>
            <w:b w:val="0"/>
            <w:bCs w:val="0"/>
            <w:sz w:val="22"/>
            <w:szCs w:val="22"/>
            <w:highlight w:val="yellow"/>
          </w:rPr>
          <w:t>http://&lt;Public IP&gt;:80</w:t>
        </w:r>
      </w:hyperlink>
    </w:p>
    <w:p w14:paraId="79572143" w14:textId="4C7CB5C5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756232D" w14:textId="3B6646DC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 container</w:t>
      </w:r>
      <w:r w:rsidR="00966C74">
        <w:rPr>
          <w:rFonts w:ascii="Segoe UI" w:hAnsi="Segoe UI" w:cs="Segoe UI"/>
          <w:b w:val="0"/>
          <w:bCs w:val="0"/>
          <w:color w:val="FF0000"/>
          <w:sz w:val="22"/>
          <w:szCs w:val="22"/>
        </w:rPr>
        <w:t>s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run as isolated sandboxed environment. In order to access the port from outside of the container, we need to map the port to </w:t>
      </w:r>
      <w:r w:rsidR="00B3473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host port.</w:t>
      </w:r>
      <w:r w:rsidR="00DE169B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This is done by passing port number as argument.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Execute the run command by mapping the port as below </w:t>
      </w:r>
    </w:p>
    <w:p w14:paraId="3CD17C34" w14:textId="0E832B17" w:rsidR="00C552AE" w:rsidRDefault="00C552AE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306D369" w14:textId="77777777" w:rsidR="004E3108" w:rsidRDefault="004E3108" w:rsidP="00A3125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29147D" w14:textId="77777777" w:rsidR="004E3108" w:rsidRDefault="004E3108" w:rsidP="00A3125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F4BA5B" w14:textId="77E931D1" w:rsidR="00A3125D" w:rsidRPr="00F74541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run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-p 8000:80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21CF62B8" w14:textId="77777777" w:rsidR="00A3125D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093F667" w14:textId="52D58AB0" w:rsidR="00A3125D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Access the link </w:t>
      </w:r>
      <w:hyperlink w:history="1"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http://&lt;Public IP&gt;:8000</w:t>
        </w:r>
      </w:hyperlink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from browser and we should see the Nginx landing page.</w:t>
      </w:r>
    </w:p>
    <w:p w14:paraId="7C27FD4F" w14:textId="252DCA8B" w:rsidR="00945EAD" w:rsidRDefault="00945EA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8D86097" w14:textId="6A20DEB5" w:rsidR="00945EAD" w:rsidRPr="00EB1D97" w:rsidRDefault="00945EAD" w:rsidP="00945EAD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Search Images from docker</w:t>
      </w:r>
    </w:p>
    <w:p w14:paraId="68C0004C" w14:textId="77777777" w:rsidR="00945EAD" w:rsidRDefault="00945EA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76C35AB" w14:textId="368FA3E6" w:rsidR="00945EAD" w:rsidRDefault="00945EAD" w:rsidP="00945EA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search ubuntu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A35D0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earch all image </w:t>
      </w:r>
      <w:r w:rsidR="00A35D0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matching the key word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</w:t>
      </w:r>
    </w:p>
    <w:p w14:paraId="35BB49AE" w14:textId="4DF67922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391DB6E" w14:textId="0F7AB07C" w:rsidR="00C22226" w:rsidRPr="00EB1D97" w:rsidRDefault="00E7146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Pull an Image from docker hub</w:t>
      </w:r>
    </w:p>
    <w:p w14:paraId="2C724E84" w14:textId="383AD7B9" w:rsidR="00C22226" w:rsidRDefault="00C2222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018EC12" w14:textId="06FCD829" w:rsidR="00F74541" w:rsidRPr="00F74541" w:rsidRDefault="00E7146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pull ubuntu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Pull the latest version of ubuntu from docker hub</w:t>
      </w:r>
    </w:p>
    <w:p w14:paraId="372568AC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12D6B2C" w14:textId="1E55E4F3" w:rsidR="00F74541" w:rsidRPr="00E71466" w:rsidRDefault="00E7146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E7146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Run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“</w:t>
      </w:r>
      <w:r w:rsidR="00F74541" w:rsidRPr="00E71466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 images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” to confirm the ubuntu images is pulled and available locally.</w:t>
      </w:r>
    </w:p>
    <w:p w14:paraId="09E5A910" w14:textId="77777777" w:rsidR="006048EB" w:rsidRDefault="006048EB" w:rsidP="00E7146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29E581" w14:textId="77777777" w:rsidR="006048EB" w:rsidRDefault="006048EB" w:rsidP="00E7146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8146415" w14:textId="1A564B53" w:rsidR="00945EAD" w:rsidRPr="00EB1D97" w:rsidRDefault="00DD690C" w:rsidP="00945EAD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a </w:t>
      </w:r>
      <w:proofErr w:type="spellStart"/>
      <w:r w:rsidRPr="00EB1D97">
        <w:rPr>
          <w:rFonts w:ascii="Segoe UI" w:hAnsi="Segoe UI" w:cs="Segoe UI"/>
          <w:color w:val="3C76A6" w:themeColor="accent5"/>
          <w:sz w:val="24"/>
          <w:szCs w:val="24"/>
        </w:rPr>
        <w:t>linux</w:t>
      </w:r>
      <w:proofErr w:type="spellEnd"/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container in interactive mode</w:t>
      </w:r>
    </w:p>
    <w:p w14:paraId="717C75D1" w14:textId="77777777" w:rsidR="00945EAD" w:rsidRPr="00EB1D97" w:rsidRDefault="00945EA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7F11DE2" w14:textId="3C18F6F6" w:rsidR="00945EAD" w:rsidRDefault="00DD69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7929EE2C" w14:textId="3DA8733E" w:rsidR="00DD690C" w:rsidRDefault="00DD69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395EE93" w14:textId="1B9C4DCA" w:rsidR="005205B9" w:rsidRDefault="005205B9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You will connect to the bash shell of the running container.</w:t>
      </w:r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Run a “docker </w:t>
      </w:r>
      <w:proofErr w:type="spellStart"/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>ps</w:t>
      </w:r>
      <w:proofErr w:type="spellEnd"/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” command from another terminal now and you can see the container running. </w:t>
      </w:r>
    </w:p>
    <w:p w14:paraId="1C8E10EE" w14:textId="5660FAA0" w:rsidR="005205B9" w:rsidRDefault="005205B9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7CBB57A" w14:textId="574BF005" w:rsidR="004A4E22" w:rsidRDefault="004A4E2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617BA776" w14:textId="5AAB15BA" w:rsidR="004A4E22" w:rsidRDefault="004A4E22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07405D3" w14:textId="31D92EA6" w:rsidR="004A4E22" w:rsidRDefault="004A4E2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Execute ‘docker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ps’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once again and see the container is no longer running. </w:t>
      </w:r>
    </w:p>
    <w:p w14:paraId="73DF57CA" w14:textId="5A37D725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B457C89" w14:textId="23C7624C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A708F0C" w14:textId="7F1AD519" w:rsidR="00626952" w:rsidRPr="00EB1D97" w:rsidRDefault="00626952" w:rsidP="0062695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a </w:t>
      </w:r>
      <w:proofErr w:type="spellStart"/>
      <w:r w:rsidRPr="00EB1D97">
        <w:rPr>
          <w:rFonts w:ascii="Segoe UI" w:hAnsi="Segoe UI" w:cs="Segoe UI"/>
          <w:color w:val="3C76A6" w:themeColor="accent5"/>
          <w:sz w:val="24"/>
          <w:szCs w:val="24"/>
        </w:rPr>
        <w:t>linux</w:t>
      </w:r>
      <w:proofErr w:type="spellEnd"/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container in </w:t>
      </w:r>
      <w:r>
        <w:rPr>
          <w:rFonts w:ascii="Segoe UI" w:hAnsi="Segoe UI" w:cs="Segoe UI"/>
          <w:color w:val="3C76A6" w:themeColor="accent5"/>
          <w:sz w:val="24"/>
          <w:szCs w:val="24"/>
        </w:rPr>
        <w:t>detached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mode</w:t>
      </w:r>
    </w:p>
    <w:p w14:paraId="3312BEDF" w14:textId="713152DE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C44F108" w14:textId="5FD83C99" w:rsidR="00626952" w:rsidRDefault="0022569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5934676C" w14:textId="1F13AF97" w:rsidR="00626952" w:rsidRDefault="00680249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12255A01" w14:textId="05517631" w:rsidR="004A6410" w:rsidRDefault="004A6410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2FE0A6" w14:textId="4E2FA650" w:rsidR="00986F3F" w:rsidRPr="00986F3F" w:rsidRDefault="00986F3F" w:rsidP="004A4E2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986F3F">
        <w:rPr>
          <w:rFonts w:ascii="Segoe UI" w:hAnsi="Segoe UI" w:cs="Segoe UI"/>
          <w:color w:val="3C76A6" w:themeColor="accent5"/>
          <w:sz w:val="24"/>
          <w:szCs w:val="24"/>
        </w:rPr>
        <w:t>Attach to a running container</w:t>
      </w:r>
    </w:p>
    <w:p w14:paraId="150C1E16" w14:textId="43CDB84F" w:rsidR="00986F3F" w:rsidRDefault="00986F3F" w:rsidP="004A4E2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F4A67AE" w14:textId="3CF310C6" w:rsidR="008B125E" w:rsidRDefault="008B125E" w:rsidP="008B125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top</w:t>
      </w:r>
    </w:p>
    <w:p w14:paraId="7478501B" w14:textId="77777777" w:rsidR="008B125E" w:rsidRDefault="008B125E" w:rsidP="008B125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1E00D235" w14:textId="1CAD50CF" w:rsidR="00986F3F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attach </w:t>
      </w:r>
      <w:r w:rsidR="00926D8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 w:rsidR="00926D8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160F6980" w14:textId="445BFA60" w:rsidR="00986F3F" w:rsidRDefault="00986F3F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A104C0" w14:textId="69E958AC" w:rsidR="00986F3F" w:rsidRPr="00770B32" w:rsidRDefault="00770B3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770B32">
        <w:rPr>
          <w:rFonts w:ascii="Segoe UI" w:hAnsi="Segoe UI" w:cs="Segoe UI"/>
          <w:b w:val="0"/>
          <w:bCs w:val="0"/>
          <w:color w:val="FF0000"/>
          <w:sz w:val="22"/>
          <w:szCs w:val="22"/>
        </w:rPr>
        <w:lastRenderedPageBreak/>
        <w:t>Hit Ctrl-p then Ctrl-q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to gracefully detach from the container. If we press Ctrl-C, the container will terminate.</w:t>
      </w:r>
    </w:p>
    <w:p w14:paraId="34857732" w14:textId="77777777" w:rsidR="00770B32" w:rsidRDefault="00770B3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A7F910B" w14:textId="77777777" w:rsidR="00FE001F" w:rsidRDefault="00FE001F" w:rsidP="00FF584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2DE29DA" w14:textId="3899AC9B" w:rsidR="00FF5844" w:rsidRPr="00EB1D97" w:rsidRDefault="00FF5844" w:rsidP="00FF584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Connect to a running container</w:t>
      </w:r>
      <w:r w:rsidR="00522055"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using ‘exec’ command</w:t>
      </w:r>
    </w:p>
    <w:p w14:paraId="14ECE74E" w14:textId="1FDE12EE" w:rsidR="00FF5844" w:rsidRPr="00EB1D97" w:rsidRDefault="00FF5844" w:rsidP="005205B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3D16A59" w14:textId="0DEFD5BA" w:rsidR="00224A01" w:rsidRDefault="00224A01" w:rsidP="00224A0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 w:rsidR="00417BF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 bash</w:t>
      </w:r>
    </w:p>
    <w:p w14:paraId="2EF755E4" w14:textId="6E2B9EFE" w:rsidR="00224A01" w:rsidRDefault="00224A01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2EE3529" w14:textId="11FC04BA" w:rsidR="004A4E22" w:rsidRDefault="0022644D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Run</w:t>
      </w:r>
      <w:r w:rsidR="00224A01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‘docker </w:t>
      </w:r>
      <w:proofErr w:type="spellStart"/>
      <w:r w:rsidR="00224A01">
        <w:rPr>
          <w:rFonts w:ascii="Segoe UI" w:hAnsi="Segoe UI" w:cs="Segoe UI"/>
          <w:b w:val="0"/>
          <w:bCs w:val="0"/>
          <w:color w:val="FF0000"/>
          <w:sz w:val="22"/>
          <w:szCs w:val="22"/>
        </w:rPr>
        <w:t>ps’</w:t>
      </w:r>
      <w:proofErr w:type="spellEnd"/>
      <w:r w:rsidR="00224A01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and </w:t>
      </w:r>
      <w:r w:rsidR="004E747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get </w:t>
      </w:r>
      <w:r w:rsidR="00224A01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container id.  </w:t>
      </w:r>
      <w:r w:rsidR="000F2913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You </w:t>
      </w:r>
      <w:r w:rsidR="004E3FDE">
        <w:rPr>
          <w:rFonts w:ascii="Segoe UI" w:hAnsi="Segoe UI" w:cs="Segoe UI"/>
          <w:b w:val="0"/>
          <w:bCs w:val="0"/>
          <w:color w:val="FF0000"/>
          <w:sz w:val="22"/>
          <w:szCs w:val="22"/>
        </w:rPr>
        <w:t>can now</w:t>
      </w:r>
      <w:r w:rsidR="000F2913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="004E3FDE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connect to the </w:t>
      </w:r>
      <w:r w:rsidR="000F2913">
        <w:rPr>
          <w:rFonts w:ascii="Segoe UI" w:hAnsi="Segoe UI" w:cs="Segoe UI"/>
          <w:b w:val="0"/>
          <w:bCs w:val="0"/>
          <w:color w:val="FF0000"/>
          <w:sz w:val="22"/>
          <w:szCs w:val="22"/>
        </w:rPr>
        <w:t>currently running Ubuntu container</w:t>
      </w:r>
      <w:r w:rsidR="004E3FDE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using below command.</w:t>
      </w:r>
    </w:p>
    <w:p w14:paraId="56245F76" w14:textId="77777777" w:rsidR="004A4E22" w:rsidRPr="00E71466" w:rsidRDefault="004A4E22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2C680BF" w14:textId="463E8DA6" w:rsidR="00224A01" w:rsidRPr="00F74541" w:rsidRDefault="00224A01" w:rsidP="00224A0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exec -it &lt;container id&gt; /bin/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7EAF1B4B" w14:textId="511105EA" w:rsidR="00F74541" w:rsidRDefault="008F51E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ls -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ltr</w:t>
      </w:r>
      <w:proofErr w:type="spellEnd"/>
    </w:p>
    <w:p w14:paraId="73EAA4B6" w14:textId="6C7CC542" w:rsidR="008B3EC1" w:rsidRDefault="008B3EC1" w:rsidP="008B3EC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0E0B2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7A9839B7" w14:textId="0F088947" w:rsidR="008F51E2" w:rsidRDefault="008F51E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984FA8B" w14:textId="14C34644" w:rsidR="008B3EC1" w:rsidRDefault="008B3EC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28D22F8" w14:textId="20E07489" w:rsidR="008F51E2" w:rsidRDefault="008F51E2" w:rsidP="00E83BDA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Docker Commit - </w:t>
      </w:r>
      <w:r w:rsidRPr="008F51E2">
        <w:rPr>
          <w:rFonts w:ascii="Segoe UI" w:hAnsi="Segoe UI" w:cs="Segoe UI"/>
          <w:color w:val="3C76A6" w:themeColor="accent5"/>
          <w:sz w:val="22"/>
          <w:szCs w:val="22"/>
        </w:rPr>
        <w:t>Create a new image from a container’s changes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</w:p>
    <w:p w14:paraId="25BA6A17" w14:textId="77777777" w:rsidR="008F51E2" w:rsidRPr="00ED6316" w:rsidRDefault="008F51E2" w:rsidP="00E83BDA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61B5D35F" w14:textId="5471FCB4" w:rsidR="00BB1F05" w:rsidRDefault="00BB1F05" w:rsidP="00BB1F0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 w:rsidR="002E625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proofErr w:type="gram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</w:t>
      </w:r>
      <w:r w:rsidR="00386B0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:trusty</w:t>
      </w:r>
      <w:proofErr w:type="spellEnd"/>
      <w:proofErr w:type="gram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CF59A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A5250D"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/bin/</w:t>
      </w:r>
      <w:proofErr w:type="spellStart"/>
      <w:r w:rsidR="00A5250D"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017C5E45" w14:textId="2FE26E68" w:rsidR="003325CC" w:rsidRDefault="003325CC" w:rsidP="00BB1F0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48CA675D" w14:textId="12153093" w:rsidR="003A18E0" w:rsidRDefault="003A18E0" w:rsidP="003A18E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2D8BA0AE" w14:textId="7446E8C4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5C9CEA" w14:textId="3491E0EB" w:rsidR="003A18E0" w:rsidRP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A18E0">
        <w:rPr>
          <w:rFonts w:ascii="Segoe UI" w:hAnsi="Segoe UI" w:cs="Segoe UI"/>
          <w:b w:val="0"/>
          <w:bCs w:val="0"/>
          <w:color w:val="FF0000"/>
          <w:sz w:val="22"/>
          <w:szCs w:val="22"/>
        </w:rPr>
        <w:t>Use the container Id and exec into the container</w:t>
      </w:r>
      <w:r w:rsidR="00452FBE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and Install Open JDK</w:t>
      </w:r>
    </w:p>
    <w:p w14:paraId="171563FC" w14:textId="77777777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743FBD7" w14:textId="0A8D92D7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exec -it &lt;container id&gt; /bin/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059807D" w14:textId="7571E5D9" w:rsidR="00E83BDA" w:rsidRDefault="00BB1F05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</w:p>
    <w:p w14:paraId="47E82114" w14:textId="18112BD1" w:rsidR="00A5250D" w:rsidRDefault="00A5250D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#apt-get update</w:t>
      </w:r>
    </w:p>
    <w:p w14:paraId="65CAB316" w14:textId="6CBE76AE" w:rsidR="00A5250D" w:rsidRDefault="00A5250D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apt-get install openjdk-8-jdk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4C567203" w14:textId="77777777" w:rsidR="00537706" w:rsidRDefault="00537706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#exit</w:t>
      </w:r>
    </w:p>
    <w:p w14:paraId="77485D67" w14:textId="3928C31B" w:rsidR="00243C2F" w:rsidRDefault="00243C2F" w:rsidP="00243C2F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#exit</w:t>
      </w:r>
    </w:p>
    <w:p w14:paraId="5B1E6C2C" w14:textId="77777777" w:rsidR="00243C2F" w:rsidRDefault="00243C2F" w:rsidP="00A5250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EE037D" w14:textId="2C88F3F7" w:rsidR="00A25992" w:rsidRDefault="00A2599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2599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commit &lt;container id&gt; &lt;docker hub username&gt;/&lt;image name&gt;</w:t>
      </w:r>
      <w:r w:rsidR="00C5705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:1</w:t>
      </w:r>
    </w:p>
    <w:p w14:paraId="1D042073" w14:textId="385BC5B2" w:rsidR="00861F4B" w:rsidRDefault="00861F4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17CA0A3" w14:textId="67579C64" w:rsidR="00C57057" w:rsidRPr="00C57057" w:rsidRDefault="00577A9D" w:rsidP="0059401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For </w:t>
      </w:r>
      <w:proofErr w:type="gramStart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Exp:-</w:t>
      </w:r>
      <w:proofErr w:type="gram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docker commit </w:t>
      </w:r>
      <w:r w:rsidR="00E03063" w:rsidRP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6004e8e22493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/</w:t>
      </w:r>
      <w:r w:rsid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myopenjdk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:1</w:t>
      </w:r>
    </w:p>
    <w:p w14:paraId="2F2F23BC" w14:textId="0028A914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Execute ‘docker images’ and you will see a new image is created with the image name we passed.</w:t>
      </w:r>
    </w:p>
    <w:p w14:paraId="061E34BC" w14:textId="77777777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0EA8C95" w14:textId="5FC1FC7E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2599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images</w:t>
      </w:r>
    </w:p>
    <w:p w14:paraId="300053E7" w14:textId="179F8E80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0E8CF3" w14:textId="192D940C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bookmarkStart w:id="1" w:name="_Hlk36931276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Create a new container from the newly created image and confirm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jdk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version is available.</w:t>
      </w:r>
    </w:p>
    <w:bookmarkEnd w:id="1"/>
    <w:p w14:paraId="42D538BE" w14:textId="77777777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B8D51F1" w14:textId="5A5A060D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run -it </w:t>
      </w:r>
      <w:r w:rsid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&lt;image id of the newly created image&gt;</w:t>
      </w:r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/bin/</w:t>
      </w:r>
      <w:proofErr w:type="spellStart"/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D1D55C1" w14:textId="19C9A361" w:rsidR="00C57057" w:rsidRDefault="00E90E1C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java </w:t>
      </w:r>
      <w:r w:rsidR="009165B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version</w:t>
      </w:r>
    </w:p>
    <w:p w14:paraId="7A221FFE" w14:textId="5DCE874D" w:rsidR="006E0E72" w:rsidRPr="00C57057" w:rsidRDefault="005059A1" w:rsidP="005059A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proofErr w:type="spellStart"/>
      <w:r w:rsidRPr="005059A1">
        <w:rPr>
          <w:rFonts w:ascii="Segoe UI" w:hAnsi="Segoe UI" w:cs="Segoe UI"/>
          <w:b w:val="0"/>
          <w:bCs w:val="0"/>
          <w:color w:val="FF0000"/>
          <w:sz w:val="22"/>
          <w:szCs w:val="22"/>
        </w:rPr>
        <w:t>openjdk</w:t>
      </w:r>
      <w:proofErr w:type="spellEnd"/>
      <w:r w:rsidRPr="005059A1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version "1.8.0_242"</w:t>
      </w:r>
    </w:p>
    <w:p w14:paraId="137E3618" w14:textId="77777777" w:rsidR="005059A1" w:rsidRDefault="005059A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D7B88B7" w14:textId="34E89B1D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8E82542" w14:textId="38D33998" w:rsidR="00795DC1" w:rsidRDefault="00795DC1" w:rsidP="00795DC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Push local image to Docker Hub </w:t>
      </w:r>
    </w:p>
    <w:p w14:paraId="5A93887E" w14:textId="77777777" w:rsidR="00795DC1" w:rsidRDefault="00795DC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FF76C6A" w14:textId="6B99184D" w:rsidR="004C15D2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login -u </w:t>
      </w:r>
      <w:r w:rsidR="006B27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6B27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="004C15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FE25F48" w14:textId="38E84DF2" w:rsidR="004C15D2" w:rsidRPr="00FD6D39" w:rsidRDefault="004C15D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D6D39">
        <w:rPr>
          <w:rFonts w:ascii="Segoe UI" w:hAnsi="Segoe UI" w:cs="Segoe UI"/>
          <w:b w:val="0"/>
          <w:bCs w:val="0"/>
          <w:color w:val="FF0000"/>
          <w:sz w:val="22"/>
          <w:szCs w:val="22"/>
        </w:rPr>
        <w:t>Input the password in the prompt</w:t>
      </w:r>
    </w:p>
    <w:p w14:paraId="7B143DD1" w14:textId="391B53CF" w:rsidR="004C15D2" w:rsidRPr="00FD6D39" w:rsidRDefault="00FD6D3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D6D39">
        <w:rPr>
          <w:rFonts w:ascii="Segoe UI" w:hAnsi="Segoe UI" w:cs="Segoe UI"/>
          <w:b w:val="0"/>
          <w:bCs w:val="0"/>
          <w:color w:val="FF0000"/>
          <w:sz w:val="22"/>
          <w:szCs w:val="22"/>
        </w:rPr>
        <w:t>Login Succeeded</w:t>
      </w:r>
    </w:p>
    <w:p w14:paraId="686B048A" w14:textId="77777777" w:rsidR="00FD6D39" w:rsidRDefault="00FD6D3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CEEBFC" w14:textId="43AD29DC" w:rsidR="00EA3624" w:rsidRPr="00F74541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tag &lt;image id&gt; 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image-name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23FA44D8" w14:textId="5C957A24" w:rsidR="00F74541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push 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image-name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6D7BA944" w14:textId="3C198F03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9042ED" w14:textId="286459F6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BF7881" w14:textId="39CFFDA2" w:rsidR="009A66FF" w:rsidRDefault="00283FC2" w:rsidP="00283FC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For </w:t>
      </w:r>
      <w:proofErr w:type="gramStart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Exp:-</w:t>
      </w:r>
      <w:proofErr w:type="gram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tag 7f7f0a05a3b4  </w:t>
      </w:r>
      <w:proofErr w:type="spellStart"/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>/myopenjdk:1</w:t>
      </w:r>
    </w:p>
    <w:p w14:paraId="0F06F35D" w14:textId="2BB18498" w:rsidR="00283FC2" w:rsidRPr="00C57057" w:rsidRDefault="009A66FF" w:rsidP="009A66FF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 </w:t>
      </w:r>
      <w:r w:rsidR="00283FC2"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</w:t>
      </w:r>
      <w:r w:rsid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push</w:t>
      </w:r>
      <w:r w:rsidR="00283FC2"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="00283FC2" w:rsidRP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="00283FC2" w:rsidRP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/myopenjdk:1</w:t>
      </w:r>
    </w:p>
    <w:p w14:paraId="2CDC005E" w14:textId="05F71ABF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A62B229" w14:textId="495F5BEB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6A73AF7" w14:textId="0EB60D5B" w:rsidR="00EA3624" w:rsidRDefault="00EA3624" w:rsidP="00EA3624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push will prompt for the docker hub username and password. Enter the credentials and once the image is pushed to docker repository,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go to docker hub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repository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>and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confirm the image is available in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>the repository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6A5615B8" w14:textId="038C1B66" w:rsidR="00EA3624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60A9829" w14:textId="77777777" w:rsidR="003C00FE" w:rsidRDefault="003C00FE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4798AE4" w14:textId="6A75D8C9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Docker Image history</w:t>
      </w:r>
    </w:p>
    <w:p w14:paraId="3E2CBE9B" w14:textId="1A89F11F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02D4F1E7" w14:textId="13639DDA" w:rsidR="00D4109F" w:rsidRPr="00F74541" w:rsidRDefault="00D4109F" w:rsidP="00D4109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history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id&gt;</w:t>
      </w:r>
    </w:p>
    <w:p w14:paraId="38F3FA45" w14:textId="1C537311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5AA0F8E3" w14:textId="1A38F581" w:rsidR="00D4109F" w:rsidRPr="003C0575" w:rsidRDefault="003C0575" w:rsidP="00D4109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above command shall return details on </w:t>
      </w:r>
      <w:r w:rsidRPr="003C0575">
        <w:rPr>
          <w:rFonts w:ascii="Segoe UI" w:hAnsi="Segoe UI" w:cs="Segoe UI"/>
          <w:b w:val="0"/>
          <w:bCs w:val="0"/>
          <w:color w:val="FF0000"/>
          <w:sz w:val="22"/>
          <w:szCs w:val="22"/>
        </w:rPr>
        <w:t>how the image was built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48720E72" w14:textId="737594B2" w:rsidR="00D4109F" w:rsidRDefault="00D4109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AB828CC" w14:textId="5A5EAB70" w:rsidR="00CB5577" w:rsidRDefault="00CB5577" w:rsidP="00CB557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Inspect Docker Image</w:t>
      </w:r>
    </w:p>
    <w:p w14:paraId="00D65CF1" w14:textId="77777777" w:rsidR="00CB5577" w:rsidRPr="003C0575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89591A4" w14:textId="3E2A29FE" w:rsidR="00D4109F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image inspect &lt;image id&gt;</w:t>
      </w:r>
    </w:p>
    <w:p w14:paraId="3196E077" w14:textId="7299D687" w:rsidR="00CB5577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4E78B5" w14:textId="38D0F6DE" w:rsidR="0095091E" w:rsidRDefault="0095091E" w:rsidP="0095091E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Save</w:t>
      </w:r>
      <w:r w:rsidR="00A523B5">
        <w:rPr>
          <w:rFonts w:ascii="Segoe UI" w:hAnsi="Segoe UI" w:cs="Segoe UI"/>
          <w:color w:val="3C76A6" w:themeColor="accent5"/>
          <w:sz w:val="22"/>
          <w:szCs w:val="22"/>
        </w:rPr>
        <w:t>/</w:t>
      </w:r>
      <w:r>
        <w:rPr>
          <w:rFonts w:ascii="Segoe UI" w:hAnsi="Segoe UI" w:cs="Segoe UI"/>
          <w:color w:val="3C76A6" w:themeColor="accent5"/>
          <w:sz w:val="22"/>
          <w:szCs w:val="22"/>
        </w:rPr>
        <w:t>load Images</w:t>
      </w:r>
    </w:p>
    <w:p w14:paraId="393FB424" w14:textId="5BEE89BD" w:rsidR="0095091E" w:rsidRDefault="0095091E" w:rsidP="0095091E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A63FB20" w14:textId="58DC5A61" w:rsidR="0095091E" w:rsidRDefault="00760739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95091E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image 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save</w:t>
      </w:r>
      <w:r w:rsidR="0095091E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5091E" w:rsidRPr="0095091E">
        <w:rPr>
          <w:rFonts w:ascii="Segoe UI" w:hAnsi="Segoe UI" w:cs="Segoe UI"/>
          <w:b w:val="0"/>
          <w:bCs w:val="0"/>
          <w:color w:val="FF0000"/>
          <w:sz w:val="22"/>
          <w:szCs w:val="22"/>
        </w:rPr>
        <w:t>&lt;image id&gt;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5091E" w:rsidRP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&gt; </w:t>
      </w:r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spellStart"/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myimage</w:t>
      </w:r>
      <w:r w:rsidR="0095091E" w:rsidRP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.tar</w:t>
      </w:r>
    </w:p>
    <w:p w14:paraId="18842BDC" w14:textId="4268F84E" w:rsidR="00F3752C" w:rsidRDefault="00F3752C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 w:rsidRPr="0095091E">
        <w:rPr>
          <w:rFonts w:ascii="Segoe UI" w:hAnsi="Segoe UI" w:cs="Segoe UI"/>
          <w:b w:val="0"/>
          <w:bCs w:val="0"/>
          <w:color w:val="FF0000"/>
          <w:sz w:val="22"/>
          <w:szCs w:val="22"/>
        </w:rPr>
        <w:t>image id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69270E7F" w14:textId="5098B0C1" w:rsidR="0095091E" w:rsidRPr="0095091E" w:rsidRDefault="0095091E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#</w:t>
      </w:r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load -</w:t>
      </w:r>
      <w:proofErr w:type="spellStart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</w:t>
      </w:r>
      <w:proofErr w:type="spellStart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myimage</w:t>
      </w:r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.tar </w:t>
      </w:r>
    </w:p>
    <w:p w14:paraId="75BA98B1" w14:textId="1F51E2BA" w:rsidR="009A7375" w:rsidRDefault="009A737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7283BFB" w14:textId="0E0C9DAD" w:rsidR="00BF0C68" w:rsidRPr="003C0575" w:rsidRDefault="00BF0C68" w:rsidP="00BF0C68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“docker image save” command save </w:t>
      </w:r>
      <w:r w:rsidR="004B3767">
        <w:rPr>
          <w:rFonts w:ascii="Segoe UI" w:hAnsi="Segoe UI" w:cs="Segoe UI"/>
          <w:b w:val="0"/>
          <w:bCs w:val="0"/>
          <w:color w:val="FF0000"/>
          <w:sz w:val="22"/>
          <w:szCs w:val="22"/>
        </w:rPr>
        <w:t>one or more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image to a tar file. </w:t>
      </w:r>
      <w:r w:rsidR="00034A0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="00F05CB3">
        <w:rPr>
          <w:rFonts w:ascii="Segoe UI" w:hAnsi="Segoe UI" w:cs="Segoe UI"/>
          <w:b w:val="0"/>
          <w:bCs w:val="0"/>
          <w:color w:val="FF0000"/>
          <w:sz w:val="22"/>
          <w:szCs w:val="22"/>
        </w:rPr>
        <w:t>The output tar file can be then used to load and re-create the image.</w:t>
      </w:r>
      <w:r w:rsid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</w:t>
      </w:r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ocker save will produce a </w:t>
      </w:r>
      <w:proofErr w:type="spellStart"/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>tarball</w:t>
      </w:r>
      <w:proofErr w:type="spellEnd"/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>, but with all</w:t>
      </w:r>
      <w:r w:rsid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parent layers </w:t>
      </w:r>
      <w:r w:rsidR="00110556" w:rsidRP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>and all tags + versions.</w:t>
      </w:r>
      <w:r w:rsid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</w:t>
      </w:r>
    </w:p>
    <w:p w14:paraId="69069EAF" w14:textId="77777777" w:rsidR="0023018C" w:rsidRDefault="0023018C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10D4EAD" w14:textId="62F33F2C" w:rsidR="00DC54AF" w:rsidRDefault="00DC54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8CB6828" w14:textId="50560B0F" w:rsidR="001F174D" w:rsidRPr="00A95C67" w:rsidRDefault="00A95C6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A95C67">
        <w:rPr>
          <w:rFonts w:ascii="Segoe UI" w:hAnsi="Segoe UI" w:cs="Segoe UI"/>
          <w:color w:val="3C76A6" w:themeColor="accent5"/>
          <w:sz w:val="22"/>
          <w:szCs w:val="22"/>
        </w:rPr>
        <w:t xml:space="preserve">Stop 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and kill </w:t>
      </w:r>
      <w:r w:rsidRPr="00A95C67">
        <w:rPr>
          <w:rFonts w:ascii="Segoe UI" w:hAnsi="Segoe UI" w:cs="Segoe UI"/>
          <w:color w:val="3C76A6" w:themeColor="accent5"/>
          <w:sz w:val="22"/>
          <w:szCs w:val="22"/>
        </w:rPr>
        <w:t>all containers</w:t>
      </w:r>
    </w:p>
    <w:p w14:paraId="225B0444" w14:textId="77777777" w:rsidR="009A7E63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692692" w14:textId="4E04258A" w:rsidR="009A7E63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lastRenderedPageBreak/>
        <w:t>Stop ALL containers</w:t>
      </w:r>
    </w:p>
    <w:p w14:paraId="5C80742E" w14:textId="77777777" w:rsidR="00B34076" w:rsidRDefault="00B3407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stop $(docker </w:t>
      </w:r>
      <w:proofErr w:type="spellStart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-q) </w:t>
      </w:r>
    </w:p>
    <w:p w14:paraId="1020FC6C" w14:textId="77777777" w:rsidR="00B34076" w:rsidRPr="00B34076" w:rsidRDefault="00B34076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C6E4DD4" w14:textId="77777777" w:rsidR="009A7E63" w:rsidRPr="00B34076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AD26DBE" w14:textId="6476C65D" w:rsidR="00A95C67" w:rsidRPr="00B34076" w:rsidRDefault="00B34076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R</w:t>
      </w:r>
      <w:r w:rsidR="009A7E63"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emove ALL containers</w:t>
      </w:r>
    </w:p>
    <w:p w14:paraId="644664B9" w14:textId="1C0EA23B" w:rsidR="00B34076" w:rsidRDefault="00B3407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rm -f $(docker </w:t>
      </w:r>
      <w:proofErr w:type="spellStart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-q)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7872674E" w14:textId="77777777" w:rsidR="00110556" w:rsidRDefault="0011055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E5555E9" w14:textId="62F2E38D" w:rsidR="00A95C67" w:rsidRDefault="00A95C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2DF363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Clean the terminated containers  </w:t>
      </w:r>
    </w:p>
    <w:p w14:paraId="17DF0185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14A1C03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prune -f</w:t>
      </w:r>
    </w:p>
    <w:p w14:paraId="732190FA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9C3CA9E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Above command shall remove/clean all stopped containers</w:t>
      </w:r>
    </w:p>
    <w:p w14:paraId="1740FCB9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32BF935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Details of docker containers  </w:t>
      </w:r>
    </w:p>
    <w:p w14:paraId="39044257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7371E682" w14:textId="77777777" w:rsidR="00110556" w:rsidRPr="00F74541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container inspect &lt;container id&gt;</w:t>
      </w:r>
    </w:p>
    <w:p w14:paraId="570DC274" w14:textId="5E81134D" w:rsidR="00A95C67" w:rsidRDefault="00A95C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CE6916" w14:textId="0F9094F6" w:rsidR="00EB1D97" w:rsidRPr="00EB1D97" w:rsidRDefault="00EB1D9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EB1D97">
        <w:rPr>
          <w:rFonts w:ascii="Segoe UI" w:hAnsi="Segoe UI" w:cs="Segoe UI"/>
          <w:color w:val="3C76A6" w:themeColor="accent5"/>
          <w:sz w:val="22"/>
          <w:szCs w:val="22"/>
        </w:rPr>
        <w:t>Resource provisioning</w:t>
      </w:r>
    </w:p>
    <w:p w14:paraId="1A2E8224" w14:textId="4FCEA8EE" w:rsidR="00901DA4" w:rsidRDefault="00901DA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6339C8F" w14:textId="1433A947" w:rsidR="00EB1D97" w:rsidRDefault="006D17B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--memory-reservation=750m --name mymem1 </w:t>
      </w:r>
      <w:proofErr w:type="spellStart"/>
      <w:proofErr w:type="gramStart"/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ubuntu:latest</w:t>
      </w:r>
      <w:proofErr w:type="spellEnd"/>
      <w:proofErr w:type="gramEnd"/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sleep 3600</w:t>
      </w:r>
    </w:p>
    <w:p w14:paraId="07705491" w14:textId="64E6CEED" w:rsidR="009925D5" w:rsidRDefault="009925D5" w:rsidP="009925D5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-</w:t>
      </w:r>
      <w:r w:rsidRPr="009925D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9925D5">
        <w:rPr>
          <w:rFonts w:ascii="Segoe UI" w:hAnsi="Segoe UI" w:cs="Segoe UI"/>
          <w:b w:val="0"/>
          <w:bCs w:val="0"/>
          <w:color w:val="FF0000"/>
          <w:sz w:val="22"/>
          <w:szCs w:val="22"/>
        </w:rPr>
        <w:t>memory-reservation</w:t>
      </w:r>
      <w:proofErr w:type="gramStart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= :</w:t>
      </w:r>
      <w:proofErr w:type="gramEnd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soft limit of</w:t>
      </w: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memory the container can use.</w:t>
      </w:r>
    </w:p>
    <w:p w14:paraId="58E5EADF" w14:textId="77777777" w:rsidR="009925D5" w:rsidRDefault="009925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FCBE93" w14:textId="77777777" w:rsidR="009925D5" w:rsidRDefault="009925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3D1FAF" w14:textId="3FB453C3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--memory=20m --memory-swap=20m --name </w:t>
      </w:r>
      <w:proofErr w:type="spellStart"/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myPython</w:t>
      </w:r>
      <w:proofErr w:type="spellEnd"/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python:3-alpine sleep 3600</w:t>
      </w:r>
    </w:p>
    <w:p w14:paraId="670063E5" w14:textId="121939AC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-m or --memory</w:t>
      </w:r>
      <w:proofErr w:type="gramStart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= :</w:t>
      </w:r>
      <w:proofErr w:type="gramEnd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maximum amount of memory the container can use.</w:t>
      </w:r>
    </w:p>
    <w:p w14:paraId="6CC63B52" w14:textId="121793D0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D8E54A7" w14:textId="7F2B85FE" w:rsidR="00734C94" w:rsidRPr="00734C94" w:rsidRDefault="00734C9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–</w:t>
      </w:r>
      <w:proofErr w:type="spellStart"/>
      <w:r w:rsidRPr="00734C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cpus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=2 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--name mycpu</w:t>
      </w:r>
      <w:r w:rsidR="00BD08D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s2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alpine:3.8 /bin/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BDEA372" w14:textId="64F12DF6" w:rsidR="00C321BE" w:rsidRPr="00C321BE" w:rsidRDefault="00C321BE" w:rsidP="00C321B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container run -d --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cpu</w:t>
      </w:r>
      <w:proofErr w:type="spellEnd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-shares=100 </w:t>
      </w:r>
      <w:bookmarkStart w:id="2" w:name="_Hlk36940962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--name mycpu100 alpine:3.8 /bin/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bookmarkEnd w:id="2"/>
      <w:proofErr w:type="spellEnd"/>
    </w:p>
    <w:p w14:paraId="79074A0E" w14:textId="27B0E7BC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51C3F20" w14:textId="77777777" w:rsidR="00C321BE" w:rsidRDefault="00C321BE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B61CC39" w14:textId="4AAA901C" w:rsidR="009925D5" w:rsidRPr="00065C29" w:rsidRDefault="00947F0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  <w:proofErr w:type="spellStart"/>
      <w:r w:rsidRPr="00065C29">
        <w:rPr>
          <w:rFonts w:ascii="Segoe UI" w:hAnsi="Segoe UI" w:cs="Segoe UI"/>
          <w:color w:val="3C76A6" w:themeColor="accent5"/>
          <w:sz w:val="26"/>
          <w:szCs w:val="26"/>
        </w:rPr>
        <w:t>Dockerfile</w:t>
      </w:r>
      <w:proofErr w:type="spellEnd"/>
    </w:p>
    <w:p w14:paraId="6CD54E4C" w14:textId="62E14B65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2CB3B46" w14:textId="75A620B9" w:rsidR="006429D7" w:rsidRDefault="00065C29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C</w:t>
      </w:r>
      <w:r w:rsidR="006429D7">
        <w:rPr>
          <w:rFonts w:ascii="Segoe UI" w:hAnsi="Segoe UI" w:cs="Segoe UI"/>
          <w:color w:val="3C76A6" w:themeColor="accent5"/>
          <w:sz w:val="22"/>
          <w:szCs w:val="22"/>
        </w:rPr>
        <w:t xml:space="preserve">reate your </w:t>
      </w:r>
      <w:proofErr w:type="spellStart"/>
      <w:r w:rsidR="006429D7">
        <w:rPr>
          <w:rFonts w:ascii="Segoe UI" w:hAnsi="Segoe UI" w:cs="Segoe UI"/>
          <w:color w:val="3C76A6" w:themeColor="accent5"/>
          <w:sz w:val="22"/>
          <w:szCs w:val="22"/>
        </w:rPr>
        <w:t>Dockerfile</w:t>
      </w:r>
      <w:proofErr w:type="spellEnd"/>
      <w:r w:rsidR="006429D7"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</w:p>
    <w:p w14:paraId="5BF894A3" w14:textId="73947075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AB2CA5" w14:textId="64107BC3" w:rsidR="006429D7" w:rsidRP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Open </w:t>
      </w:r>
      <w:r w:rsidR="0007588C">
        <w:rPr>
          <w:rFonts w:ascii="Segoe UI" w:hAnsi="Segoe UI" w:cs="Segoe UI"/>
          <w:b w:val="0"/>
          <w:bCs w:val="0"/>
          <w:color w:val="FF0000"/>
          <w:sz w:val="22"/>
          <w:szCs w:val="22"/>
        </w:rPr>
        <w:t>your</w:t>
      </w: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editor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and type the below content. Save it as ubuntu-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jdk.dockerfile</w:t>
      </w:r>
      <w:proofErr w:type="spellEnd"/>
      <w:proofErr w:type="gramEnd"/>
    </w:p>
    <w:p w14:paraId="3E6A84F3" w14:textId="77777777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951552" w14:textId="77777777" w:rsidR="006429D7" w:rsidRP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FROM ubuntu</w:t>
      </w:r>
    </w:p>
    <w:p w14:paraId="773D9831" w14:textId="4468C18E" w:rsidR="006429D7" w:rsidRP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RUN apt update</w:t>
      </w:r>
      <w:r w:rsidR="0050644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&amp;&amp; </w:t>
      </w:r>
      <w:r w:rsidR="00DD4BC4" w:rsidRPr="00DD4BC4">
        <w:rPr>
          <w:rFonts w:ascii="Segoe UI" w:hAnsi="Segoe UI" w:cs="Segoe UI"/>
          <w:b w:val="0"/>
          <w:bCs w:val="0"/>
          <w:color w:val="FF0000"/>
          <w:sz w:val="22"/>
          <w:szCs w:val="22"/>
        </w:rPr>
        <w:t>apt-get install -y</w:t>
      </w: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apache2</w:t>
      </w:r>
    </w:p>
    <w:p w14:paraId="2ACFC483" w14:textId="110478A1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RUN apt -y install openjdk-8-jdk</w:t>
      </w:r>
    </w:p>
    <w:p w14:paraId="1C40230C" w14:textId="77777777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09C109D" w14:textId="1951744B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bookmarkStart w:id="3" w:name="_Hlk37113374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build -t </w:t>
      </w:r>
      <w:r w:rsid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ubuntu-jdk:1 -f </w:t>
      </w:r>
      <w:r w:rsidR="00450FB9" w:rsidRP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ubuntu-</w:t>
      </w:r>
      <w:proofErr w:type="spellStart"/>
      <w:proofErr w:type="gramStart"/>
      <w:r w:rsidR="00450FB9" w:rsidRP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jdk.dockerfile</w:t>
      </w:r>
      <w:proofErr w:type="spellEnd"/>
      <w:proofErr w:type="gramEnd"/>
      <w:r w:rsid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</w:p>
    <w:p w14:paraId="1D9E652C" w14:textId="5FA8F2B9" w:rsidR="006429D7" w:rsidRDefault="008220E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F74909A" w14:textId="53665F2F" w:rsidR="00ED621E" w:rsidRDefault="00ED621E" w:rsidP="00ED621E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#java version</w:t>
      </w:r>
    </w:p>
    <w:bookmarkEnd w:id="3"/>
    <w:p w14:paraId="335395E4" w14:textId="1DE83AED" w:rsidR="006429D7" w:rsidRDefault="006429D7" w:rsidP="00CD3AF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1296824" w14:textId="473ACA89" w:rsidR="00CD3AF6" w:rsidRDefault="00CD3AF6" w:rsidP="00CD3AF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3AA74A2" w14:textId="757AECF9" w:rsidR="00F05732" w:rsidRDefault="00C87E3E" w:rsidP="00707C0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Examples of </w:t>
      </w:r>
      <w:proofErr w:type="spellStart"/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Dockerfiles</w:t>
      </w:r>
      <w:proofErr w:type="spellEnd"/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using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most 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common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ly used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instructions are available under “</w:t>
      </w:r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day_01_docker/</w:t>
      </w:r>
      <w:proofErr w:type="spellStart"/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dockerfiles</w:t>
      </w:r>
      <w:proofErr w:type="spellEnd"/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/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” folder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for reference.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</w:t>
      </w:r>
    </w:p>
    <w:p w14:paraId="0001D6C9" w14:textId="394FB5BA" w:rsidR="00C30563" w:rsidRDefault="00C30563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41FB8101" w14:textId="77777777" w:rsidR="0009391E" w:rsidRDefault="0009391E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57FC0FD5" w14:textId="4BD18D02" w:rsidR="00C30563" w:rsidRDefault="00901154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>
        <w:rPr>
          <w:rFonts w:ascii="Segoe UI" w:hAnsi="Segoe UI" w:cs="Segoe UI"/>
          <w:color w:val="3C76A6" w:themeColor="accent5"/>
          <w:sz w:val="26"/>
          <w:szCs w:val="26"/>
        </w:rPr>
        <w:t>List Available Packages in Linux</w:t>
      </w:r>
    </w:p>
    <w:p w14:paraId="411B748C" w14:textId="5552EB23" w:rsidR="00901154" w:rsidRDefault="00901154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68DA95BC" w14:textId="43B3B32F" w:rsidR="009E7551" w:rsidRDefault="009E7551" w:rsidP="009E755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build -t </w:t>
      </w:r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ubuntu_sw_info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:1 -f </w:t>
      </w:r>
      <w:proofErr w:type="spellStart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ubuntu_sw_</w:t>
      </w:r>
      <w:proofErr w:type="gramStart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info.Dockerfile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</w:p>
    <w:p w14:paraId="5FEDDB6D" w14:textId="21A5A8C8" w:rsidR="0026152B" w:rsidRDefault="0026152B" w:rsidP="009E755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 docker images</w:t>
      </w:r>
    </w:p>
    <w:p w14:paraId="24AF4004" w14:textId="77777777" w:rsidR="009E7551" w:rsidRDefault="009E7551" w:rsidP="009E755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72379073" w14:textId="36AAB803" w:rsidR="009E7551" w:rsidRDefault="009E7551" w:rsidP="009E7551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6D7E80" w:rsidRPr="006D7E80">
        <w:t xml:space="preserve"> </w:t>
      </w:r>
      <w:proofErr w:type="spellStart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dpkg</w:t>
      </w:r>
      <w:proofErr w:type="spellEnd"/>
      <w:r w:rsidR="006D7E80" w:rsidRPr="006D7E8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-l</w:t>
      </w:r>
    </w:p>
    <w:p w14:paraId="4E621D10" w14:textId="2501BDB7" w:rsidR="006D7E80" w:rsidRDefault="006D7E80" w:rsidP="009E7551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ED7D339" w14:textId="3C89C024" w:rsidR="006D7E80" w:rsidRPr="00ED22A0" w:rsidRDefault="006D7E80" w:rsidP="009E7551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ED22A0">
        <w:rPr>
          <w:rFonts w:ascii="Segoe UI" w:hAnsi="Segoe UI" w:cs="Segoe UI"/>
          <w:b w:val="0"/>
          <w:bCs w:val="0"/>
          <w:color w:val="FF0000"/>
          <w:sz w:val="22"/>
          <w:szCs w:val="22"/>
          <w:highlight w:val="yellow"/>
        </w:rPr>
        <w:t>The command shall return the list of software installed in the container.</w:t>
      </w:r>
    </w:p>
    <w:p w14:paraId="6913741B" w14:textId="4C355FD8" w:rsidR="00901154" w:rsidRDefault="00901154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3894BA1E" w14:textId="63618EBE" w:rsidR="002D3381" w:rsidRDefault="002D3381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>
        <w:rPr>
          <w:rFonts w:ascii="Segoe UI" w:hAnsi="Segoe UI" w:cs="Segoe UI"/>
          <w:color w:val="3C76A6" w:themeColor="accent5"/>
          <w:sz w:val="26"/>
          <w:szCs w:val="26"/>
        </w:rPr>
        <w:t>Debugging a docker container</w:t>
      </w:r>
    </w:p>
    <w:p w14:paraId="157A4B74" w14:textId="0FAD62C9" w:rsidR="002D3381" w:rsidRDefault="002D3381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4363E5EA" w14:textId="675B06BF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-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itd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p 8000:80 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55AC45A5" w14:textId="49B95E14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0FC36A22" w14:textId="56CB5731" w:rsidR="00AE654F" w:rsidRDefault="00AE654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stats</w:t>
      </w:r>
    </w:p>
    <w:p w14:paraId="2799C616" w14:textId="40A83343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stats 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717DF7D0" w14:textId="6706D49C" w:rsidR="00986F3F" w:rsidRDefault="00986F3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4398352" w14:textId="66E0A0FC" w:rsidR="00986F3F" w:rsidRPr="006429D7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Prints the memory, CPU and IO details.</w:t>
      </w:r>
    </w:p>
    <w:p w14:paraId="0C174735" w14:textId="77777777" w:rsidR="00986F3F" w:rsidRDefault="00986F3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B9A6448" w14:textId="64C3E194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bookmarkStart w:id="4" w:name="_Hlk37114458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 w:rsidR="00E654B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top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bookmarkEnd w:id="4"/>
    </w:p>
    <w:p w14:paraId="7D6403F6" w14:textId="016B1D58" w:rsidR="00986F3F" w:rsidRPr="006429D7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Prints the </w:t>
      </w:r>
      <w:proofErr w:type="gram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top .</w:t>
      </w:r>
      <w:proofErr w:type="gramEnd"/>
    </w:p>
    <w:p w14:paraId="09B361A2" w14:textId="6ACFDE88" w:rsidR="002D3381" w:rsidRDefault="002D3381" w:rsidP="002D33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</w:p>
    <w:p w14:paraId="163650DE" w14:textId="53A4DF08" w:rsidR="005214A9" w:rsidRPr="00065C29" w:rsidRDefault="005214A9" w:rsidP="002D33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events</w:t>
      </w:r>
    </w:p>
    <w:p w14:paraId="11104787" w14:textId="77777777" w:rsidR="002D3381" w:rsidRDefault="002D3381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0213305" w14:textId="3B6A188F" w:rsidR="00FF42F2" w:rsidRPr="00FF42F2" w:rsidRDefault="00FF42F2" w:rsidP="00F7454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 w:rsidRPr="00FF42F2">
        <w:rPr>
          <w:rFonts w:ascii="Segoe UI" w:hAnsi="Segoe UI" w:cs="Segoe UI"/>
          <w:color w:val="3C76A6" w:themeColor="accent5"/>
          <w:sz w:val="26"/>
          <w:szCs w:val="26"/>
        </w:rPr>
        <w:t>Docker Volume</w:t>
      </w:r>
    </w:p>
    <w:p w14:paraId="2A08F964" w14:textId="77777777" w:rsidR="00F05732" w:rsidRDefault="00F0573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89F0525" w14:textId="77777777" w:rsidR="00FF42F2" w:rsidRPr="00FF42F2" w:rsidRDefault="00FF42F2" w:rsidP="00FF42F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F42F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Run </w:t>
      </w:r>
      <w:proofErr w:type="spellStart"/>
      <w:r w:rsidRPr="00FF42F2">
        <w:rPr>
          <w:rFonts w:ascii="Segoe UI" w:hAnsi="Segoe UI" w:cs="Segoe UI"/>
          <w:b w:val="0"/>
          <w:bCs w:val="0"/>
          <w:color w:val="FF0000"/>
          <w:sz w:val="22"/>
          <w:szCs w:val="22"/>
        </w:rPr>
        <w:t>Mysql</w:t>
      </w:r>
      <w:proofErr w:type="spellEnd"/>
      <w:r w:rsidRPr="00FF42F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DB</w:t>
      </w:r>
    </w:p>
    <w:p w14:paraId="57446715" w14:textId="4D96B02F" w:rsidR="003520A9" w:rsidRDefault="003520A9" w:rsidP="003520A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8F1C841" w14:textId="6E13D1A5" w:rsidR="003520A9" w:rsidRPr="003520A9" w:rsidRDefault="003520A9" w:rsidP="003520A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-d -e MYSQL_ROOT_PASSWORD=admin -v /home/docker/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-data:/var/lib/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--name 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mysqlserver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</w:p>
    <w:p w14:paraId="7F9FAE35" w14:textId="77777777" w:rsidR="003520A9" w:rsidRPr="003520A9" w:rsidRDefault="003520A9" w:rsidP="003520A9">
      <w:pPr>
        <w:pStyle w:val="Heading1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610B3F0" w14:textId="4AA3B98B" w:rsidR="003520A9" w:rsidRPr="003520A9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Once you started the </w:t>
      </w:r>
      <w:proofErr w:type="spellStart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My</w:t>
      </w:r>
      <w:r w:rsidR="00E573F7">
        <w:rPr>
          <w:rFonts w:ascii="Segoe UI" w:hAnsi="Segoe UI" w:cs="Segoe UI"/>
          <w:b w:val="0"/>
          <w:bCs w:val="0"/>
          <w:color w:val="FF0000"/>
          <w:sz w:val="22"/>
          <w:szCs w:val="22"/>
        </w:rPr>
        <w:t>S</w:t>
      </w:r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ql</w:t>
      </w:r>
      <w:proofErr w:type="spellEnd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container, connect to the container using docker exec -it &lt;</w:t>
      </w:r>
      <w:proofErr w:type="spellStart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containerid</w:t>
      </w:r>
      <w:proofErr w:type="spellEnd"/>
      <w:r w:rsidRPr="003520A9">
        <w:rPr>
          <w:rFonts w:ascii="Segoe UI" w:hAnsi="Segoe UI" w:cs="Segoe UI"/>
          <w:b w:val="0"/>
          <w:bCs w:val="0"/>
          <w:color w:val="FF0000"/>
          <w:sz w:val="22"/>
          <w:szCs w:val="22"/>
        </w:rPr>
        <w:t>&gt; /bin/bash</w:t>
      </w:r>
    </w:p>
    <w:p w14:paraId="5EC7F1ED" w14:textId="77777777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45C5E1E" w14:textId="77777777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CA9B872" w14:textId="123183E5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#docker exec -it &lt;container-id&gt;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1BCC22D3" w14:textId="77777777" w:rsidR="006C5081" w:rsidRDefault="006C5081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1E4D5E7" w14:textId="6693517B" w:rsidR="003520A9" w:rsidRPr="006C5081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proofErr w:type="spellStart"/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-u root -p (Password is admin) </w:t>
      </w:r>
    </w:p>
    <w:p w14:paraId="52EEE7BE" w14:textId="7EADBF44" w:rsidR="003520A9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23D4249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mysql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&gt; CREATE DATABASE /*!32312 IF NOT EXISTS*/`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classicmodels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 /*!40100 DEFAULT CHARACTER SET latin1 */;</w:t>
      </w:r>
    </w:p>
    <w:p w14:paraId="7324B153" w14:textId="77777777" w:rsidR="003520A9" w:rsidRPr="00A53A05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</w:p>
    <w:p w14:paraId="61B3AFF1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mysql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&gt; USE 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classicmodels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`;</w:t>
      </w:r>
    </w:p>
    <w:p w14:paraId="31695DE5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</w:p>
    <w:p w14:paraId="3243F215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mysql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&gt;&gt;CREATE TABLE `customers` (</w:t>
      </w:r>
    </w:p>
    <w:p w14:paraId="73AAEBF0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customerNumber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int(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11) NOT NULL,</w:t>
      </w:r>
    </w:p>
    <w:p w14:paraId="7F2A4DFF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customerName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14FF1A90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contactLastName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19AAC195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contactFirstName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46D13E9B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`phone`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645B931A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`addressLine1`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282741A3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`addressLine2`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DEFAULT NULL,</w:t>
      </w:r>
    </w:p>
    <w:p w14:paraId="050DC0FE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`city`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7BB17B47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`state`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DEFAULT NULL,</w:t>
      </w:r>
    </w:p>
    <w:p w14:paraId="62D35D09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postalCode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15) DEFAULT NULL,</w:t>
      </w:r>
    </w:p>
    <w:p w14:paraId="61A5010D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`country`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varchar(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50) NOT NULL,</w:t>
      </w:r>
    </w:p>
    <w:p w14:paraId="12264750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salesRepEmployeeNumber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int(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11) DEFAULT NULL,</w:t>
      </w:r>
    </w:p>
    <w:p w14:paraId="618A77A4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creditLimit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` 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decimal(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10,2) DEFAULT NULL,</w:t>
      </w:r>
    </w:p>
    <w:p w14:paraId="181CB588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PRIMARY KEY (`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customerNumber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`),</w:t>
      </w:r>
    </w:p>
    <w:p w14:paraId="206CEBEA" w14:textId="77777777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KEY 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salesRepEmployeeNumber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 (`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salesRepEmployeeNumber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`));</w:t>
      </w:r>
    </w:p>
    <w:p w14:paraId="0DA32AC1" w14:textId="617A25AE" w:rsidR="003520A9" w:rsidRPr="00E916EE" w:rsidRDefault="003520A9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18"/>
          <w:szCs w:val="18"/>
        </w:rPr>
      </w:pPr>
    </w:p>
    <w:p w14:paraId="104E2DC3" w14:textId="7ECBDDA4" w:rsidR="007C5BE5" w:rsidRPr="00E916EE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insert into `customers`(`customerNumber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`,`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customerName`,`contactLastName`,`contactFirstName`,`phone`,`addressLine1`,`addressLine2`,`city`,`state`,`postalCode`,`country`,`salesRepEmployeeNumber`,`creditLimit`) values </w:t>
      </w:r>
    </w:p>
    <w:p w14:paraId="223E3CED" w14:textId="77777777" w:rsidR="007C5BE5" w:rsidRPr="00E916EE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(103,'Atelier 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graphique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','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Schmitt','Carine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 ','40.32.2555','54, rue Royale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',NULL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,'Nantes',NULL,'44000','France',1370,'21000.00'),</w:t>
      </w:r>
    </w:p>
    <w:p w14:paraId="48B41495" w14:textId="77777777" w:rsidR="007C5BE5" w:rsidRPr="00E916EE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(112,'Signal Gift Stores','King','Jean','7025551838','8489 Strong 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St.</w:t>
      </w:r>
      <w:proofErr w:type="gram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',NULL</w:t>
      </w:r>
      <w:proofErr w:type="gram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,'Las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 Vegas','NV','83030','USA',1166,'71800.00'),</w:t>
      </w:r>
    </w:p>
    <w:p w14:paraId="3F8672B8" w14:textId="6155FCF1" w:rsidR="007C5BE5" w:rsidRPr="00E916EE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</w:pPr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(114,'Australian Collectors, Co.','Ferguson','Peter','03 9520 4555','636 St Kilda </w:t>
      </w:r>
      <w:proofErr w:type="spellStart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Road','Level</w:t>
      </w:r>
      <w:proofErr w:type="spellEnd"/>
      <w:r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 xml:space="preserve"> 3','Melbourne','Victoria','3004','Australia',1611,'117300.00')</w:t>
      </w:r>
      <w:r w:rsidR="002D4648" w:rsidRPr="00E916EE">
        <w:rPr>
          <w:rFonts w:ascii="Segoe UI" w:hAnsi="Segoe UI" w:cs="Segoe UI"/>
          <w:b w:val="0"/>
          <w:bCs w:val="0"/>
          <w:color w:val="0072C7" w:themeColor="accent2"/>
          <w:sz w:val="18"/>
          <w:szCs w:val="18"/>
        </w:rPr>
        <w:t>;</w:t>
      </w:r>
    </w:p>
    <w:p w14:paraId="3AD59260" w14:textId="77777777" w:rsidR="001817B6" w:rsidRPr="00462509" w:rsidRDefault="001817B6" w:rsidP="007C5BE5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</w:p>
    <w:p w14:paraId="23EBC779" w14:textId="77777777" w:rsidR="007C5BE5" w:rsidRPr="003520A9" w:rsidRDefault="007C5BE5" w:rsidP="007C5BE5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4E8725A" w14:textId="784A88BC" w:rsidR="00441B4A" w:rsidRDefault="001817B6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Stop and remove the container created above.</w:t>
      </w:r>
    </w:p>
    <w:p w14:paraId="5E6C85F6" w14:textId="045C1D57" w:rsidR="001817B6" w:rsidRDefault="001817B6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641C4A7" w14:textId="342225D1" w:rsidR="001817B6" w:rsidRPr="003520A9" w:rsidRDefault="001817B6" w:rsidP="001817B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-d -e MYSQL_ROOT_PASSWORD=admin -v /home/docker/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-data:/var/lib/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--name mysqlserver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</w:t>
      </w:r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3520A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</w:p>
    <w:p w14:paraId="5CDE4674" w14:textId="1D119307" w:rsidR="001817B6" w:rsidRDefault="001817B6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6422DB0" w14:textId="7D9BE967" w:rsidR="001817B6" w:rsidRDefault="001817B6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Connect using exec into the newly created container and confirm the records are still available in the customer table.</w:t>
      </w:r>
    </w:p>
    <w:p w14:paraId="05F691C9" w14:textId="5F4384E3" w:rsidR="001817B6" w:rsidRDefault="001817B6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48F12D7" w14:textId="77777777" w:rsidR="001817B6" w:rsidRDefault="001817B6" w:rsidP="001817B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exec -it &lt;container-id&gt;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E0985E9" w14:textId="77777777" w:rsidR="00F05E7F" w:rsidRPr="006C5081" w:rsidRDefault="00F05E7F" w:rsidP="00F05E7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proofErr w:type="spellStart"/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mysql</w:t>
      </w:r>
      <w:proofErr w:type="spellEnd"/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-u root -p (Password is admin) </w:t>
      </w:r>
    </w:p>
    <w:p w14:paraId="3F636C82" w14:textId="1BE64BFF" w:rsidR="00F05E7F" w:rsidRDefault="00F05E7F" w:rsidP="00F05E7F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mysql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&gt; USE `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classicmodels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`;</w:t>
      </w:r>
    </w:p>
    <w:p w14:paraId="6CFE40CA" w14:textId="15AB65BC" w:rsidR="00485D7C" w:rsidRPr="00A53A05" w:rsidRDefault="00485D7C" w:rsidP="00F05E7F">
      <w:pPr>
        <w:pStyle w:val="Heading1"/>
        <w:jc w:val="left"/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</w:pPr>
      <w:r w:rsidRPr="006C508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proofErr w:type="spellStart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mysql</w:t>
      </w:r>
      <w:proofErr w:type="spellEnd"/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 xml:space="preserve">&gt; </w:t>
      </w:r>
      <w:r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SELECT * FROM CUSTOMERS</w:t>
      </w:r>
      <w:r w:rsidRPr="00A53A05">
        <w:rPr>
          <w:rFonts w:ascii="Segoe UI" w:hAnsi="Segoe UI" w:cs="Segoe UI"/>
          <w:b w:val="0"/>
          <w:bCs w:val="0"/>
          <w:color w:val="0072C7" w:themeColor="accent2"/>
          <w:sz w:val="22"/>
          <w:szCs w:val="22"/>
        </w:rPr>
        <w:t>;</w:t>
      </w:r>
    </w:p>
    <w:p w14:paraId="233CC976" w14:textId="24B50D6B" w:rsidR="00F05E7F" w:rsidRDefault="00F05E7F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0D0890D" w14:textId="6B26A6FD" w:rsidR="002C08A4" w:rsidRDefault="002C08A4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4E12DFF" w14:textId="0DAE73AB" w:rsidR="002C08A4" w:rsidRDefault="002C08A4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662615B" w14:textId="0EAAF279" w:rsidR="00E522F6" w:rsidRDefault="00E522F6" w:rsidP="00E522F6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 w:rsidRPr="00FF42F2">
        <w:rPr>
          <w:rFonts w:ascii="Segoe UI" w:hAnsi="Segoe UI" w:cs="Segoe UI"/>
          <w:color w:val="3C76A6" w:themeColor="accent5"/>
          <w:sz w:val="26"/>
          <w:szCs w:val="26"/>
        </w:rPr>
        <w:t xml:space="preserve">Docker </w:t>
      </w:r>
      <w:r>
        <w:rPr>
          <w:rFonts w:ascii="Segoe UI" w:hAnsi="Segoe UI" w:cs="Segoe UI"/>
          <w:color w:val="3C76A6" w:themeColor="accent5"/>
          <w:sz w:val="26"/>
          <w:szCs w:val="26"/>
        </w:rPr>
        <w:t>Networking</w:t>
      </w:r>
    </w:p>
    <w:p w14:paraId="4F24BB03" w14:textId="4F273EA0" w:rsidR="00E522F6" w:rsidRDefault="00E522F6" w:rsidP="00E522F6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0A4FF9FB" w14:textId="77777777" w:rsid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9A667A" w14:textId="12095008" w:rsidR="00E522F6" w:rsidRPr="00C931C6" w:rsidRDefault="00872883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 Network Model</w:t>
      </w:r>
    </w:p>
    <w:p w14:paraId="5A572979" w14:textId="5CDEEC42" w:rsidR="00872883" w:rsidRDefault="00872883" w:rsidP="00E522F6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6F1A8FFE" w14:textId="4F3B01D9" w:rsidR="00872883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Drivers </w:t>
      </w:r>
    </w:p>
    <w:p w14:paraId="25C2CDCE" w14:textId="4FB98352" w:rsidR="00C931C6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Bridge network driver</w:t>
      </w:r>
    </w:p>
    <w:p w14:paraId="15774794" w14:textId="1DD5CEC8" w:rsidR="00C931C6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None network driver</w:t>
      </w:r>
    </w:p>
    <w:p w14:paraId="2E6A9205" w14:textId="4BD17DF2" w:rsidR="00C931C6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Host network driver</w:t>
      </w:r>
    </w:p>
    <w:p w14:paraId="3ED99357" w14:textId="0A783FF1" w:rsidR="00C931C6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Overlay network driver</w:t>
      </w:r>
    </w:p>
    <w:p w14:paraId="4239B66D" w14:textId="3C314201" w:rsidR="00C931C6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spellStart"/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MACvlan</w:t>
      </w:r>
      <w:proofErr w:type="spellEnd"/>
      <w:r w:rsidRPr="00C931C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network drivers</w:t>
      </w:r>
    </w:p>
    <w:p w14:paraId="19236D92" w14:textId="529FBF3B" w:rsidR="00C931C6" w:rsidRPr="00C931C6" w:rsidRDefault="00C931C6" w:rsidP="00E522F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7B3E60" w14:textId="77777777" w:rsidR="00C931C6" w:rsidRPr="00FF42F2" w:rsidRDefault="00C931C6" w:rsidP="00E522F6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65B4AB4" w14:textId="42291986" w:rsidR="00FF3BEF" w:rsidRPr="00EB1120" w:rsidRDefault="00462302" w:rsidP="006C508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EB1120">
        <w:rPr>
          <w:rFonts w:ascii="Segoe UI" w:hAnsi="Segoe UI" w:cs="Segoe UI"/>
          <w:color w:val="3C76A6" w:themeColor="accent5"/>
          <w:sz w:val="22"/>
          <w:szCs w:val="22"/>
        </w:rPr>
        <w:t>Bridge Network</w:t>
      </w:r>
    </w:p>
    <w:p w14:paraId="3DC4FF40" w14:textId="4980FE5C" w:rsidR="00462302" w:rsidRDefault="00462302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4AAED87" w14:textId="52A1A008" w:rsidR="00462302" w:rsidRPr="00EB1120" w:rsidRDefault="00462302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docker network create -d </w:t>
      </w:r>
      <w:proofErr w:type="gramStart"/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bridge  myalpinebridge</w:t>
      </w:r>
      <w:proofErr w:type="gramEnd"/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</w:t>
      </w:r>
    </w:p>
    <w:p w14:paraId="1BF80BB2" w14:textId="575A1CB9" w:rsidR="00462302" w:rsidRPr="00EB1120" w:rsidRDefault="00462302" w:rsidP="0046230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docker network create -d </w:t>
      </w:r>
      <w:proofErr w:type="gramStart"/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bridge  myalpinebridge</w:t>
      </w:r>
      <w:proofErr w:type="gramEnd"/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2</w:t>
      </w:r>
    </w:p>
    <w:p w14:paraId="370CCC62" w14:textId="0109AA04" w:rsidR="00462302" w:rsidRDefault="00462302" w:rsidP="0046230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776F041" w14:textId="3D62C37E" w:rsidR="00CD5E05" w:rsidRDefault="00E278F7" w:rsidP="0046230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CD5E05"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="00CD5E05"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itd</w:t>
      </w:r>
      <w:proofErr w:type="spellEnd"/>
      <w:r w:rsidR="00CD5E05"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--network= </w:t>
      </w:r>
      <w:r w:rsidR="00CD5E05"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myalpinebridge1</w:t>
      </w:r>
      <w:r w:rsid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proofErr w:type="spellStart"/>
      <w:proofErr w:type="gramStart"/>
      <w:r w:rsid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alpine:latest</w:t>
      </w:r>
      <w:proofErr w:type="spellEnd"/>
      <w:proofErr w:type="gramEnd"/>
      <w:r w:rsidR="00CD5E05"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/bin/</w:t>
      </w:r>
      <w:proofErr w:type="spellStart"/>
      <w:r w:rsidR="00CD5E05"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ACC09D5" w14:textId="10F27D69" w:rsidR="00462302" w:rsidRDefault="00CD5E05" w:rsidP="0046230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itd</w:t>
      </w:r>
      <w:proofErr w:type="spellEnd"/>
      <w:r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--network= </w:t>
      </w: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myalpinebridge2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alpine:latest</w:t>
      </w:r>
      <w:proofErr w:type="spellEnd"/>
      <w:proofErr w:type="gramEnd"/>
      <w:r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/bin/</w:t>
      </w:r>
      <w:proofErr w:type="spellStart"/>
      <w:r w:rsidRPr="00CD5E0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1D854014" w14:textId="7CC62D32" w:rsidR="00462302" w:rsidRDefault="00462302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9C0E30E" w14:textId="068819F8" w:rsidR="00DE0D47" w:rsidRDefault="00DE0D47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0018AF85" w14:textId="076A748C" w:rsidR="00DE0D47" w:rsidRDefault="00DE0D47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EB112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exec -it &lt;container id of 1&gt;  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1A05C081" w14:textId="4373CB9D" w:rsidR="00DE0D47" w:rsidRPr="00536899" w:rsidRDefault="00DE0D47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3689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#ping &lt;</w:t>
      </w:r>
      <w:proofErr w:type="spellStart"/>
      <w:r w:rsidRPr="0053689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ip</w:t>
      </w:r>
      <w:proofErr w:type="spellEnd"/>
      <w:r w:rsidRPr="0053689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of the second&gt;</w:t>
      </w:r>
      <w:r w:rsidR="0053689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      Should fail</w:t>
      </w:r>
    </w:p>
    <w:p w14:paraId="6432D08E" w14:textId="0C77B8EC" w:rsidR="00DE0D47" w:rsidRDefault="00DE0D47" w:rsidP="006C508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7FDE756" w14:textId="1F5A132A" w:rsidR="00DE0D47" w:rsidRDefault="00DE0D47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58EAEF9" w14:textId="413D8F06" w:rsidR="00491424" w:rsidRDefault="005D620F" w:rsidP="00491424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Host </w:t>
      </w:r>
    </w:p>
    <w:p w14:paraId="71A4A647" w14:textId="77777777" w:rsidR="00A23357" w:rsidRPr="00EB1120" w:rsidRDefault="00A23357" w:rsidP="00491424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5D9E044E" w14:textId="1217FA35" w:rsidR="007A7CD4" w:rsidRDefault="007A7CD4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CE67CE0" w14:textId="71516AFF" w:rsidR="007A7CD4" w:rsidRDefault="007A7CD4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B82BFBB" w14:textId="420255F4" w:rsidR="007A7CD4" w:rsidRDefault="007A7CD4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EA8567E" w14:textId="77777777" w:rsidR="007A7CD4" w:rsidRDefault="007A7CD4" w:rsidP="006C50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sectPr w:rsidR="007A7CD4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4551C4" w14:textId="77777777" w:rsidR="00C950D7" w:rsidRDefault="00C950D7" w:rsidP="001E7D29">
      <w:pPr>
        <w:spacing w:after="0" w:line="240" w:lineRule="auto"/>
      </w:pPr>
      <w:r>
        <w:separator/>
      </w:r>
    </w:p>
  </w:endnote>
  <w:endnote w:type="continuationSeparator" w:id="0">
    <w:p w14:paraId="3884B531" w14:textId="77777777" w:rsidR="00C950D7" w:rsidRDefault="00C950D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B7E64" w14:textId="77777777" w:rsidR="00C950D7" w:rsidRDefault="00C950D7" w:rsidP="001E7D29">
      <w:pPr>
        <w:spacing w:after="0" w:line="240" w:lineRule="auto"/>
      </w:pPr>
      <w:r>
        <w:separator/>
      </w:r>
    </w:p>
  </w:footnote>
  <w:footnote w:type="continuationSeparator" w:id="0">
    <w:p w14:paraId="2D04A179" w14:textId="77777777" w:rsidR="00C950D7" w:rsidRDefault="00C950D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8EF356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116B"/>
    <w:rsid w:val="0000418E"/>
    <w:rsid w:val="0001264E"/>
    <w:rsid w:val="00015440"/>
    <w:rsid w:val="00016839"/>
    <w:rsid w:val="00024959"/>
    <w:rsid w:val="0002519E"/>
    <w:rsid w:val="00025A84"/>
    <w:rsid w:val="0002600C"/>
    <w:rsid w:val="000324F2"/>
    <w:rsid w:val="00034A0A"/>
    <w:rsid w:val="00042360"/>
    <w:rsid w:val="00042FB3"/>
    <w:rsid w:val="00047553"/>
    <w:rsid w:val="00055973"/>
    <w:rsid w:val="00057671"/>
    <w:rsid w:val="00060E6D"/>
    <w:rsid w:val="00065C29"/>
    <w:rsid w:val="00066754"/>
    <w:rsid w:val="000706C8"/>
    <w:rsid w:val="00070F24"/>
    <w:rsid w:val="00071530"/>
    <w:rsid w:val="00074350"/>
    <w:rsid w:val="0007588C"/>
    <w:rsid w:val="00084752"/>
    <w:rsid w:val="00086540"/>
    <w:rsid w:val="00091F30"/>
    <w:rsid w:val="0009391E"/>
    <w:rsid w:val="000A01AB"/>
    <w:rsid w:val="000A2384"/>
    <w:rsid w:val="000A324B"/>
    <w:rsid w:val="000A44F5"/>
    <w:rsid w:val="000A59EA"/>
    <w:rsid w:val="000B2B69"/>
    <w:rsid w:val="000C7363"/>
    <w:rsid w:val="000D2241"/>
    <w:rsid w:val="000D445D"/>
    <w:rsid w:val="000D479D"/>
    <w:rsid w:val="000D7586"/>
    <w:rsid w:val="000E0951"/>
    <w:rsid w:val="000E098D"/>
    <w:rsid w:val="000E0B28"/>
    <w:rsid w:val="000E5200"/>
    <w:rsid w:val="000F235E"/>
    <w:rsid w:val="000F2913"/>
    <w:rsid w:val="000F4987"/>
    <w:rsid w:val="000F5232"/>
    <w:rsid w:val="000F65EC"/>
    <w:rsid w:val="00100197"/>
    <w:rsid w:val="00103670"/>
    <w:rsid w:val="001037B4"/>
    <w:rsid w:val="0010627E"/>
    <w:rsid w:val="00110556"/>
    <w:rsid w:val="001121E9"/>
    <w:rsid w:val="0011573E"/>
    <w:rsid w:val="00115B3C"/>
    <w:rsid w:val="00115E35"/>
    <w:rsid w:val="0012634B"/>
    <w:rsid w:val="001269DE"/>
    <w:rsid w:val="00127E2A"/>
    <w:rsid w:val="0013243A"/>
    <w:rsid w:val="00132F9C"/>
    <w:rsid w:val="00140DAE"/>
    <w:rsid w:val="00146895"/>
    <w:rsid w:val="001468BA"/>
    <w:rsid w:val="0015180F"/>
    <w:rsid w:val="00160BF9"/>
    <w:rsid w:val="001746FC"/>
    <w:rsid w:val="00174C49"/>
    <w:rsid w:val="00176130"/>
    <w:rsid w:val="0017615F"/>
    <w:rsid w:val="0018029A"/>
    <w:rsid w:val="001817B6"/>
    <w:rsid w:val="00184D56"/>
    <w:rsid w:val="00191779"/>
    <w:rsid w:val="00193653"/>
    <w:rsid w:val="001A6E8D"/>
    <w:rsid w:val="001B0843"/>
    <w:rsid w:val="001B5071"/>
    <w:rsid w:val="001B54AF"/>
    <w:rsid w:val="001B5D5D"/>
    <w:rsid w:val="001C160E"/>
    <w:rsid w:val="001C1B9E"/>
    <w:rsid w:val="001C329C"/>
    <w:rsid w:val="001C66E0"/>
    <w:rsid w:val="001D15D7"/>
    <w:rsid w:val="001E19B4"/>
    <w:rsid w:val="001E1D61"/>
    <w:rsid w:val="001E286F"/>
    <w:rsid w:val="001E72FD"/>
    <w:rsid w:val="001E7D29"/>
    <w:rsid w:val="001F174D"/>
    <w:rsid w:val="002001CA"/>
    <w:rsid w:val="00200C14"/>
    <w:rsid w:val="00204A32"/>
    <w:rsid w:val="00213569"/>
    <w:rsid w:val="002153B6"/>
    <w:rsid w:val="0022067E"/>
    <w:rsid w:val="0022233D"/>
    <w:rsid w:val="00222B69"/>
    <w:rsid w:val="00224A01"/>
    <w:rsid w:val="00225692"/>
    <w:rsid w:val="00225A26"/>
    <w:rsid w:val="0022644D"/>
    <w:rsid w:val="00227312"/>
    <w:rsid w:val="0023018C"/>
    <w:rsid w:val="002302F1"/>
    <w:rsid w:val="0023072E"/>
    <w:rsid w:val="002331D7"/>
    <w:rsid w:val="002404F5"/>
    <w:rsid w:val="00243C2F"/>
    <w:rsid w:val="00250E1E"/>
    <w:rsid w:val="002564E3"/>
    <w:rsid w:val="0026048E"/>
    <w:rsid w:val="0026152B"/>
    <w:rsid w:val="0026201C"/>
    <w:rsid w:val="00270D66"/>
    <w:rsid w:val="002721C0"/>
    <w:rsid w:val="00274526"/>
    <w:rsid w:val="00275260"/>
    <w:rsid w:val="00275559"/>
    <w:rsid w:val="00276FA1"/>
    <w:rsid w:val="00277567"/>
    <w:rsid w:val="00280624"/>
    <w:rsid w:val="00283FC2"/>
    <w:rsid w:val="00285B87"/>
    <w:rsid w:val="00287325"/>
    <w:rsid w:val="00291B4A"/>
    <w:rsid w:val="002A6A1D"/>
    <w:rsid w:val="002A7213"/>
    <w:rsid w:val="002B5C56"/>
    <w:rsid w:val="002B6F8C"/>
    <w:rsid w:val="002C08A4"/>
    <w:rsid w:val="002C380D"/>
    <w:rsid w:val="002C3D7E"/>
    <w:rsid w:val="002D0EBE"/>
    <w:rsid w:val="002D3381"/>
    <w:rsid w:val="002D4648"/>
    <w:rsid w:val="002D50D7"/>
    <w:rsid w:val="002D6DBA"/>
    <w:rsid w:val="002E4F42"/>
    <w:rsid w:val="002E50DC"/>
    <w:rsid w:val="002E625A"/>
    <w:rsid w:val="002F3D96"/>
    <w:rsid w:val="002F495C"/>
    <w:rsid w:val="00300414"/>
    <w:rsid w:val="00303D34"/>
    <w:rsid w:val="00306016"/>
    <w:rsid w:val="00306ECD"/>
    <w:rsid w:val="00311650"/>
    <w:rsid w:val="00311B7A"/>
    <w:rsid w:val="00312972"/>
    <w:rsid w:val="003158C7"/>
    <w:rsid w:val="00316AEC"/>
    <w:rsid w:val="0032131A"/>
    <w:rsid w:val="003228F2"/>
    <w:rsid w:val="00322ACD"/>
    <w:rsid w:val="00322F78"/>
    <w:rsid w:val="003232AC"/>
    <w:rsid w:val="00324864"/>
    <w:rsid w:val="00324BBB"/>
    <w:rsid w:val="00325C9D"/>
    <w:rsid w:val="00327021"/>
    <w:rsid w:val="003310BF"/>
    <w:rsid w:val="003325CC"/>
    <w:rsid w:val="00333DF8"/>
    <w:rsid w:val="003435CD"/>
    <w:rsid w:val="003448DB"/>
    <w:rsid w:val="0034674A"/>
    <w:rsid w:val="00350FF7"/>
    <w:rsid w:val="003520A9"/>
    <w:rsid w:val="00352B99"/>
    <w:rsid w:val="00354465"/>
    <w:rsid w:val="00354C22"/>
    <w:rsid w:val="00355708"/>
    <w:rsid w:val="00356CCC"/>
    <w:rsid w:val="00357641"/>
    <w:rsid w:val="00360B6E"/>
    <w:rsid w:val="00361DEE"/>
    <w:rsid w:val="003710AC"/>
    <w:rsid w:val="003752B9"/>
    <w:rsid w:val="003862A5"/>
    <w:rsid w:val="00386B0F"/>
    <w:rsid w:val="0039447D"/>
    <w:rsid w:val="00394EF4"/>
    <w:rsid w:val="003A18E0"/>
    <w:rsid w:val="003B392C"/>
    <w:rsid w:val="003C00FE"/>
    <w:rsid w:val="003C0575"/>
    <w:rsid w:val="003C33AF"/>
    <w:rsid w:val="003C7F75"/>
    <w:rsid w:val="003D689C"/>
    <w:rsid w:val="003D7AA9"/>
    <w:rsid w:val="003E152B"/>
    <w:rsid w:val="003E5EB5"/>
    <w:rsid w:val="003F1A19"/>
    <w:rsid w:val="003F5072"/>
    <w:rsid w:val="00400701"/>
    <w:rsid w:val="0040582D"/>
    <w:rsid w:val="004069EB"/>
    <w:rsid w:val="004079BC"/>
    <w:rsid w:val="00407E1C"/>
    <w:rsid w:val="00410612"/>
    <w:rsid w:val="00410A9A"/>
    <w:rsid w:val="00411F8B"/>
    <w:rsid w:val="00417BF4"/>
    <w:rsid w:val="004203B0"/>
    <w:rsid w:val="0042216E"/>
    <w:rsid w:val="004230D9"/>
    <w:rsid w:val="00423833"/>
    <w:rsid w:val="0043129D"/>
    <w:rsid w:val="00432063"/>
    <w:rsid w:val="00441B4A"/>
    <w:rsid w:val="0044657F"/>
    <w:rsid w:val="00450670"/>
    <w:rsid w:val="00450FB9"/>
    <w:rsid w:val="00452FBE"/>
    <w:rsid w:val="004538DC"/>
    <w:rsid w:val="004548CD"/>
    <w:rsid w:val="0045535D"/>
    <w:rsid w:val="00457679"/>
    <w:rsid w:val="00462302"/>
    <w:rsid w:val="00462509"/>
    <w:rsid w:val="00463AE7"/>
    <w:rsid w:val="004661F6"/>
    <w:rsid w:val="00467E5A"/>
    <w:rsid w:val="004724BD"/>
    <w:rsid w:val="00477352"/>
    <w:rsid w:val="0048124E"/>
    <w:rsid w:val="004829AD"/>
    <w:rsid w:val="00485D7C"/>
    <w:rsid w:val="00490D28"/>
    <w:rsid w:val="00491424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244"/>
    <w:rsid w:val="004C569E"/>
    <w:rsid w:val="004D6684"/>
    <w:rsid w:val="004E227E"/>
    <w:rsid w:val="004E2AF6"/>
    <w:rsid w:val="004E3108"/>
    <w:rsid w:val="004E38FA"/>
    <w:rsid w:val="004E3FDE"/>
    <w:rsid w:val="004E747D"/>
    <w:rsid w:val="004F3CBE"/>
    <w:rsid w:val="004F599A"/>
    <w:rsid w:val="004F6AAE"/>
    <w:rsid w:val="00500DD1"/>
    <w:rsid w:val="005059A1"/>
    <w:rsid w:val="00506449"/>
    <w:rsid w:val="00512682"/>
    <w:rsid w:val="0051566E"/>
    <w:rsid w:val="00516B60"/>
    <w:rsid w:val="00516C28"/>
    <w:rsid w:val="005205B9"/>
    <w:rsid w:val="00520FC6"/>
    <w:rsid w:val="005214A9"/>
    <w:rsid w:val="00521AE3"/>
    <w:rsid w:val="00522055"/>
    <w:rsid w:val="00524BA6"/>
    <w:rsid w:val="00525BC5"/>
    <w:rsid w:val="005304EA"/>
    <w:rsid w:val="0053523D"/>
    <w:rsid w:val="00535B54"/>
    <w:rsid w:val="00536899"/>
    <w:rsid w:val="00537706"/>
    <w:rsid w:val="0054139C"/>
    <w:rsid w:val="00543816"/>
    <w:rsid w:val="00545DE0"/>
    <w:rsid w:val="00546515"/>
    <w:rsid w:val="00547659"/>
    <w:rsid w:val="00551957"/>
    <w:rsid w:val="00554276"/>
    <w:rsid w:val="005636D7"/>
    <w:rsid w:val="00564D17"/>
    <w:rsid w:val="00567050"/>
    <w:rsid w:val="00570173"/>
    <w:rsid w:val="005728DA"/>
    <w:rsid w:val="00577A9D"/>
    <w:rsid w:val="005808C7"/>
    <w:rsid w:val="0058540B"/>
    <w:rsid w:val="00586675"/>
    <w:rsid w:val="00594013"/>
    <w:rsid w:val="00595838"/>
    <w:rsid w:val="00595FC0"/>
    <w:rsid w:val="005A0B25"/>
    <w:rsid w:val="005A3471"/>
    <w:rsid w:val="005A4211"/>
    <w:rsid w:val="005C1167"/>
    <w:rsid w:val="005C296B"/>
    <w:rsid w:val="005C3A77"/>
    <w:rsid w:val="005C445B"/>
    <w:rsid w:val="005D24E3"/>
    <w:rsid w:val="005D3902"/>
    <w:rsid w:val="005D620F"/>
    <w:rsid w:val="005D797B"/>
    <w:rsid w:val="005E0ED9"/>
    <w:rsid w:val="005E2354"/>
    <w:rsid w:val="005E6196"/>
    <w:rsid w:val="005F54AA"/>
    <w:rsid w:val="005F78A7"/>
    <w:rsid w:val="00602E56"/>
    <w:rsid w:val="006048EB"/>
    <w:rsid w:val="00605543"/>
    <w:rsid w:val="00607F61"/>
    <w:rsid w:val="00616B41"/>
    <w:rsid w:val="00620AE8"/>
    <w:rsid w:val="00626952"/>
    <w:rsid w:val="00632C41"/>
    <w:rsid w:val="00635A87"/>
    <w:rsid w:val="00641702"/>
    <w:rsid w:val="006429D7"/>
    <w:rsid w:val="006433B7"/>
    <w:rsid w:val="0064366F"/>
    <w:rsid w:val="00643F46"/>
    <w:rsid w:val="0064628C"/>
    <w:rsid w:val="00646DEF"/>
    <w:rsid w:val="0065214E"/>
    <w:rsid w:val="00655EE2"/>
    <w:rsid w:val="00657F89"/>
    <w:rsid w:val="006612C4"/>
    <w:rsid w:val="00666FB8"/>
    <w:rsid w:val="00670C8E"/>
    <w:rsid w:val="0067306C"/>
    <w:rsid w:val="006771EF"/>
    <w:rsid w:val="00680249"/>
    <w:rsid w:val="00680296"/>
    <w:rsid w:val="006853BC"/>
    <w:rsid w:val="00686E45"/>
    <w:rsid w:val="00687389"/>
    <w:rsid w:val="00690F1B"/>
    <w:rsid w:val="006913DD"/>
    <w:rsid w:val="006928C1"/>
    <w:rsid w:val="006946C7"/>
    <w:rsid w:val="00694AB3"/>
    <w:rsid w:val="006966F9"/>
    <w:rsid w:val="00696A87"/>
    <w:rsid w:val="006B277E"/>
    <w:rsid w:val="006B74AA"/>
    <w:rsid w:val="006C4771"/>
    <w:rsid w:val="006C5081"/>
    <w:rsid w:val="006C65ED"/>
    <w:rsid w:val="006D17BA"/>
    <w:rsid w:val="006D5420"/>
    <w:rsid w:val="006D5463"/>
    <w:rsid w:val="006D7884"/>
    <w:rsid w:val="006D7E80"/>
    <w:rsid w:val="006E015E"/>
    <w:rsid w:val="006E0E72"/>
    <w:rsid w:val="006E54CE"/>
    <w:rsid w:val="006F03D4"/>
    <w:rsid w:val="006F2E80"/>
    <w:rsid w:val="006F5012"/>
    <w:rsid w:val="00700B1F"/>
    <w:rsid w:val="00701BBF"/>
    <w:rsid w:val="00706367"/>
    <w:rsid w:val="00706E73"/>
    <w:rsid w:val="00707C0D"/>
    <w:rsid w:val="00711649"/>
    <w:rsid w:val="0071561B"/>
    <w:rsid w:val="00715D0A"/>
    <w:rsid w:val="0072100B"/>
    <w:rsid w:val="007219D3"/>
    <w:rsid w:val="007257E9"/>
    <w:rsid w:val="00734C94"/>
    <w:rsid w:val="00740105"/>
    <w:rsid w:val="007426BA"/>
    <w:rsid w:val="007436D1"/>
    <w:rsid w:val="00744B1E"/>
    <w:rsid w:val="00745962"/>
    <w:rsid w:val="0075622C"/>
    <w:rsid w:val="00756D9C"/>
    <w:rsid w:val="0076010B"/>
    <w:rsid w:val="00760739"/>
    <w:rsid w:val="007619BD"/>
    <w:rsid w:val="00765820"/>
    <w:rsid w:val="007667E8"/>
    <w:rsid w:val="00770B32"/>
    <w:rsid w:val="00771C24"/>
    <w:rsid w:val="00781863"/>
    <w:rsid w:val="007869F6"/>
    <w:rsid w:val="007909F0"/>
    <w:rsid w:val="00792701"/>
    <w:rsid w:val="00795DC1"/>
    <w:rsid w:val="00796F3C"/>
    <w:rsid w:val="007A3D50"/>
    <w:rsid w:val="007A6274"/>
    <w:rsid w:val="007A7CD4"/>
    <w:rsid w:val="007B2549"/>
    <w:rsid w:val="007B29E4"/>
    <w:rsid w:val="007B3F78"/>
    <w:rsid w:val="007B6EEF"/>
    <w:rsid w:val="007C5BE5"/>
    <w:rsid w:val="007C6CCB"/>
    <w:rsid w:val="007D0F60"/>
    <w:rsid w:val="007D5836"/>
    <w:rsid w:val="007D67CC"/>
    <w:rsid w:val="007D7F54"/>
    <w:rsid w:val="007E3D88"/>
    <w:rsid w:val="007F02A3"/>
    <w:rsid w:val="007F1CE0"/>
    <w:rsid w:val="007F1E7F"/>
    <w:rsid w:val="007F34A4"/>
    <w:rsid w:val="007F4700"/>
    <w:rsid w:val="0081077D"/>
    <w:rsid w:val="008113D7"/>
    <w:rsid w:val="00812880"/>
    <w:rsid w:val="00815563"/>
    <w:rsid w:val="008213F4"/>
    <w:rsid w:val="008220EE"/>
    <w:rsid w:val="008240DA"/>
    <w:rsid w:val="00825B23"/>
    <w:rsid w:val="00831FDC"/>
    <w:rsid w:val="00836FE2"/>
    <w:rsid w:val="00837986"/>
    <w:rsid w:val="00840600"/>
    <w:rsid w:val="0084212E"/>
    <w:rsid w:val="008429E5"/>
    <w:rsid w:val="00842AEA"/>
    <w:rsid w:val="008456C5"/>
    <w:rsid w:val="00861F4B"/>
    <w:rsid w:val="00863BD4"/>
    <w:rsid w:val="00863CF2"/>
    <w:rsid w:val="00863E6E"/>
    <w:rsid w:val="0086570A"/>
    <w:rsid w:val="00867EA4"/>
    <w:rsid w:val="00872883"/>
    <w:rsid w:val="0087548F"/>
    <w:rsid w:val="00880C14"/>
    <w:rsid w:val="00897D88"/>
    <w:rsid w:val="008A0319"/>
    <w:rsid w:val="008A3D9D"/>
    <w:rsid w:val="008A4883"/>
    <w:rsid w:val="008A6BB2"/>
    <w:rsid w:val="008A76AD"/>
    <w:rsid w:val="008B125E"/>
    <w:rsid w:val="008B1AA7"/>
    <w:rsid w:val="008B1B40"/>
    <w:rsid w:val="008B33A7"/>
    <w:rsid w:val="008B3EC1"/>
    <w:rsid w:val="008D1BF4"/>
    <w:rsid w:val="008D3EF3"/>
    <w:rsid w:val="008D43E9"/>
    <w:rsid w:val="008E3C0E"/>
    <w:rsid w:val="008E421A"/>
    <w:rsid w:val="008E476B"/>
    <w:rsid w:val="008F0F63"/>
    <w:rsid w:val="008F51E2"/>
    <w:rsid w:val="008F5CC5"/>
    <w:rsid w:val="00901154"/>
    <w:rsid w:val="00901DA4"/>
    <w:rsid w:val="00904071"/>
    <w:rsid w:val="0090534E"/>
    <w:rsid w:val="009165B0"/>
    <w:rsid w:val="00922A60"/>
    <w:rsid w:val="0092507F"/>
    <w:rsid w:val="00926D86"/>
    <w:rsid w:val="00927C63"/>
    <w:rsid w:val="00932F50"/>
    <w:rsid w:val="0093650D"/>
    <w:rsid w:val="009379E3"/>
    <w:rsid w:val="009420FE"/>
    <w:rsid w:val="00945EAD"/>
    <w:rsid w:val="0094637B"/>
    <w:rsid w:val="00947F0F"/>
    <w:rsid w:val="00947FE1"/>
    <w:rsid w:val="0095091E"/>
    <w:rsid w:val="0095093E"/>
    <w:rsid w:val="00955A78"/>
    <w:rsid w:val="00966C74"/>
    <w:rsid w:val="00972C52"/>
    <w:rsid w:val="00973B09"/>
    <w:rsid w:val="00974D58"/>
    <w:rsid w:val="009844CE"/>
    <w:rsid w:val="009866C9"/>
    <w:rsid w:val="00986F3F"/>
    <w:rsid w:val="00987BC4"/>
    <w:rsid w:val="00991613"/>
    <w:rsid w:val="009921B8"/>
    <w:rsid w:val="009925D5"/>
    <w:rsid w:val="0099515C"/>
    <w:rsid w:val="009975B6"/>
    <w:rsid w:val="009A0742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C12CE"/>
    <w:rsid w:val="009C1773"/>
    <w:rsid w:val="009C7378"/>
    <w:rsid w:val="009D1110"/>
    <w:rsid w:val="009D1193"/>
    <w:rsid w:val="009D18DA"/>
    <w:rsid w:val="009D4984"/>
    <w:rsid w:val="009D6901"/>
    <w:rsid w:val="009E4188"/>
    <w:rsid w:val="009E5464"/>
    <w:rsid w:val="009E7551"/>
    <w:rsid w:val="009F031E"/>
    <w:rsid w:val="009F133A"/>
    <w:rsid w:val="009F4E19"/>
    <w:rsid w:val="009F59B7"/>
    <w:rsid w:val="009F67ED"/>
    <w:rsid w:val="009F707F"/>
    <w:rsid w:val="00A02299"/>
    <w:rsid w:val="00A07662"/>
    <w:rsid w:val="00A10343"/>
    <w:rsid w:val="00A10894"/>
    <w:rsid w:val="00A14422"/>
    <w:rsid w:val="00A148A8"/>
    <w:rsid w:val="00A21B71"/>
    <w:rsid w:val="00A22769"/>
    <w:rsid w:val="00A23357"/>
    <w:rsid w:val="00A25111"/>
    <w:rsid w:val="00A25992"/>
    <w:rsid w:val="00A274D9"/>
    <w:rsid w:val="00A3125D"/>
    <w:rsid w:val="00A330C7"/>
    <w:rsid w:val="00A3439E"/>
    <w:rsid w:val="00A35D0B"/>
    <w:rsid w:val="00A37F9E"/>
    <w:rsid w:val="00A40085"/>
    <w:rsid w:val="00A45C3D"/>
    <w:rsid w:val="00A47DF6"/>
    <w:rsid w:val="00A5206E"/>
    <w:rsid w:val="00A523B5"/>
    <w:rsid w:val="00A5250D"/>
    <w:rsid w:val="00A53A05"/>
    <w:rsid w:val="00A60E11"/>
    <w:rsid w:val="00A6138D"/>
    <w:rsid w:val="00A637D7"/>
    <w:rsid w:val="00A63D35"/>
    <w:rsid w:val="00A6560C"/>
    <w:rsid w:val="00A72927"/>
    <w:rsid w:val="00A73BF1"/>
    <w:rsid w:val="00A80B0C"/>
    <w:rsid w:val="00A811F8"/>
    <w:rsid w:val="00A835AB"/>
    <w:rsid w:val="00A83B53"/>
    <w:rsid w:val="00A91827"/>
    <w:rsid w:val="00A9231C"/>
    <w:rsid w:val="00A94B2B"/>
    <w:rsid w:val="00A95C67"/>
    <w:rsid w:val="00A968C4"/>
    <w:rsid w:val="00AA2532"/>
    <w:rsid w:val="00AA2FF0"/>
    <w:rsid w:val="00AA3B0D"/>
    <w:rsid w:val="00AA582B"/>
    <w:rsid w:val="00AA66EC"/>
    <w:rsid w:val="00AA702D"/>
    <w:rsid w:val="00AA7BBD"/>
    <w:rsid w:val="00AC6C14"/>
    <w:rsid w:val="00AC7363"/>
    <w:rsid w:val="00AD2619"/>
    <w:rsid w:val="00AE1F88"/>
    <w:rsid w:val="00AE20AD"/>
    <w:rsid w:val="00AE361F"/>
    <w:rsid w:val="00AE5370"/>
    <w:rsid w:val="00AE654F"/>
    <w:rsid w:val="00AE76C4"/>
    <w:rsid w:val="00AF1208"/>
    <w:rsid w:val="00AF1A52"/>
    <w:rsid w:val="00AF2423"/>
    <w:rsid w:val="00AF5476"/>
    <w:rsid w:val="00B0508C"/>
    <w:rsid w:val="00B066B7"/>
    <w:rsid w:val="00B0716A"/>
    <w:rsid w:val="00B0729A"/>
    <w:rsid w:val="00B122D3"/>
    <w:rsid w:val="00B12499"/>
    <w:rsid w:val="00B1412A"/>
    <w:rsid w:val="00B247A9"/>
    <w:rsid w:val="00B25C18"/>
    <w:rsid w:val="00B27363"/>
    <w:rsid w:val="00B30368"/>
    <w:rsid w:val="00B312FA"/>
    <w:rsid w:val="00B34076"/>
    <w:rsid w:val="00B34732"/>
    <w:rsid w:val="00B435B5"/>
    <w:rsid w:val="00B4508E"/>
    <w:rsid w:val="00B471F7"/>
    <w:rsid w:val="00B564C9"/>
    <w:rsid w:val="00B565D8"/>
    <w:rsid w:val="00B5779A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3203"/>
    <w:rsid w:val="00B83ADD"/>
    <w:rsid w:val="00B853F9"/>
    <w:rsid w:val="00B87125"/>
    <w:rsid w:val="00B92231"/>
    <w:rsid w:val="00B92FA1"/>
    <w:rsid w:val="00B933DA"/>
    <w:rsid w:val="00B97A47"/>
    <w:rsid w:val="00BA11F0"/>
    <w:rsid w:val="00BA1D11"/>
    <w:rsid w:val="00BA2CE6"/>
    <w:rsid w:val="00BA5650"/>
    <w:rsid w:val="00BA6BA1"/>
    <w:rsid w:val="00BB018B"/>
    <w:rsid w:val="00BB1451"/>
    <w:rsid w:val="00BB1F05"/>
    <w:rsid w:val="00BB46A9"/>
    <w:rsid w:val="00BB4CCE"/>
    <w:rsid w:val="00BB6F0C"/>
    <w:rsid w:val="00BB7897"/>
    <w:rsid w:val="00BC0A77"/>
    <w:rsid w:val="00BC5222"/>
    <w:rsid w:val="00BC7C4F"/>
    <w:rsid w:val="00BD03EE"/>
    <w:rsid w:val="00BD08DC"/>
    <w:rsid w:val="00BD1747"/>
    <w:rsid w:val="00BD1B3B"/>
    <w:rsid w:val="00BD28B5"/>
    <w:rsid w:val="00BD2B06"/>
    <w:rsid w:val="00BD3B53"/>
    <w:rsid w:val="00BD4D82"/>
    <w:rsid w:val="00BD5478"/>
    <w:rsid w:val="00BD7444"/>
    <w:rsid w:val="00BD7482"/>
    <w:rsid w:val="00BD7A59"/>
    <w:rsid w:val="00BE06EB"/>
    <w:rsid w:val="00BE1657"/>
    <w:rsid w:val="00BE2C8B"/>
    <w:rsid w:val="00BE2FFB"/>
    <w:rsid w:val="00BE618A"/>
    <w:rsid w:val="00BF0C68"/>
    <w:rsid w:val="00BF68C7"/>
    <w:rsid w:val="00BF74A6"/>
    <w:rsid w:val="00BF7B10"/>
    <w:rsid w:val="00BF7D69"/>
    <w:rsid w:val="00C00194"/>
    <w:rsid w:val="00C003CF"/>
    <w:rsid w:val="00C047FF"/>
    <w:rsid w:val="00C14973"/>
    <w:rsid w:val="00C15C45"/>
    <w:rsid w:val="00C1602C"/>
    <w:rsid w:val="00C1643D"/>
    <w:rsid w:val="00C206A2"/>
    <w:rsid w:val="00C22226"/>
    <w:rsid w:val="00C228CC"/>
    <w:rsid w:val="00C261A9"/>
    <w:rsid w:val="00C30563"/>
    <w:rsid w:val="00C321BE"/>
    <w:rsid w:val="00C40171"/>
    <w:rsid w:val="00C40508"/>
    <w:rsid w:val="00C40565"/>
    <w:rsid w:val="00C42793"/>
    <w:rsid w:val="00C47362"/>
    <w:rsid w:val="00C50772"/>
    <w:rsid w:val="00C52041"/>
    <w:rsid w:val="00C52805"/>
    <w:rsid w:val="00C552AE"/>
    <w:rsid w:val="00C57057"/>
    <w:rsid w:val="00C601ED"/>
    <w:rsid w:val="00C6245B"/>
    <w:rsid w:val="00C65FF5"/>
    <w:rsid w:val="00C662BE"/>
    <w:rsid w:val="00C66974"/>
    <w:rsid w:val="00C72357"/>
    <w:rsid w:val="00C75EAB"/>
    <w:rsid w:val="00C7609E"/>
    <w:rsid w:val="00C7624A"/>
    <w:rsid w:val="00C8234D"/>
    <w:rsid w:val="00C86484"/>
    <w:rsid w:val="00C87048"/>
    <w:rsid w:val="00C87E3E"/>
    <w:rsid w:val="00C931C6"/>
    <w:rsid w:val="00C950D7"/>
    <w:rsid w:val="00CB0238"/>
    <w:rsid w:val="00CB20FF"/>
    <w:rsid w:val="00CB4AAA"/>
    <w:rsid w:val="00CB50AF"/>
    <w:rsid w:val="00CB5577"/>
    <w:rsid w:val="00CB76D3"/>
    <w:rsid w:val="00CD2D7A"/>
    <w:rsid w:val="00CD3AF6"/>
    <w:rsid w:val="00CD4CE6"/>
    <w:rsid w:val="00CD5E05"/>
    <w:rsid w:val="00CE42A9"/>
    <w:rsid w:val="00CE5A5C"/>
    <w:rsid w:val="00CF1A6A"/>
    <w:rsid w:val="00CF59A8"/>
    <w:rsid w:val="00D07578"/>
    <w:rsid w:val="00D10502"/>
    <w:rsid w:val="00D10E03"/>
    <w:rsid w:val="00D139F4"/>
    <w:rsid w:val="00D14259"/>
    <w:rsid w:val="00D147D5"/>
    <w:rsid w:val="00D16423"/>
    <w:rsid w:val="00D17787"/>
    <w:rsid w:val="00D235B7"/>
    <w:rsid w:val="00D253A6"/>
    <w:rsid w:val="00D262DF"/>
    <w:rsid w:val="00D27113"/>
    <w:rsid w:val="00D3100B"/>
    <w:rsid w:val="00D31AB7"/>
    <w:rsid w:val="00D349B6"/>
    <w:rsid w:val="00D4109F"/>
    <w:rsid w:val="00D50D23"/>
    <w:rsid w:val="00D512BB"/>
    <w:rsid w:val="00D51D82"/>
    <w:rsid w:val="00D53571"/>
    <w:rsid w:val="00D61E76"/>
    <w:rsid w:val="00D65AC1"/>
    <w:rsid w:val="00D7068F"/>
    <w:rsid w:val="00D72FEA"/>
    <w:rsid w:val="00D77EBD"/>
    <w:rsid w:val="00D825CF"/>
    <w:rsid w:val="00D837CF"/>
    <w:rsid w:val="00D84B31"/>
    <w:rsid w:val="00D87431"/>
    <w:rsid w:val="00D9252A"/>
    <w:rsid w:val="00DA3B1A"/>
    <w:rsid w:val="00DB4339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0D47"/>
    <w:rsid w:val="00DE169B"/>
    <w:rsid w:val="00DF015B"/>
    <w:rsid w:val="00DF2281"/>
    <w:rsid w:val="00DF2868"/>
    <w:rsid w:val="00DF2937"/>
    <w:rsid w:val="00DF3417"/>
    <w:rsid w:val="00DF3C20"/>
    <w:rsid w:val="00DF79C5"/>
    <w:rsid w:val="00DF7B22"/>
    <w:rsid w:val="00E0277E"/>
    <w:rsid w:val="00E03063"/>
    <w:rsid w:val="00E04B65"/>
    <w:rsid w:val="00E12759"/>
    <w:rsid w:val="00E12CA9"/>
    <w:rsid w:val="00E13B78"/>
    <w:rsid w:val="00E21C70"/>
    <w:rsid w:val="00E22D3E"/>
    <w:rsid w:val="00E272E2"/>
    <w:rsid w:val="00E278F7"/>
    <w:rsid w:val="00E27B6A"/>
    <w:rsid w:val="00E30E33"/>
    <w:rsid w:val="00E31841"/>
    <w:rsid w:val="00E31D24"/>
    <w:rsid w:val="00E40B5D"/>
    <w:rsid w:val="00E41AAB"/>
    <w:rsid w:val="00E4313A"/>
    <w:rsid w:val="00E45649"/>
    <w:rsid w:val="00E47569"/>
    <w:rsid w:val="00E47A3D"/>
    <w:rsid w:val="00E522F6"/>
    <w:rsid w:val="00E54420"/>
    <w:rsid w:val="00E54956"/>
    <w:rsid w:val="00E54CE5"/>
    <w:rsid w:val="00E557A0"/>
    <w:rsid w:val="00E558E2"/>
    <w:rsid w:val="00E573F7"/>
    <w:rsid w:val="00E654B8"/>
    <w:rsid w:val="00E658DA"/>
    <w:rsid w:val="00E70676"/>
    <w:rsid w:val="00E71466"/>
    <w:rsid w:val="00E71A11"/>
    <w:rsid w:val="00E73DC5"/>
    <w:rsid w:val="00E74AA0"/>
    <w:rsid w:val="00E82F2C"/>
    <w:rsid w:val="00E83BDA"/>
    <w:rsid w:val="00E87EF5"/>
    <w:rsid w:val="00E90E1C"/>
    <w:rsid w:val="00E916EE"/>
    <w:rsid w:val="00E92885"/>
    <w:rsid w:val="00E97B28"/>
    <w:rsid w:val="00EA3624"/>
    <w:rsid w:val="00EB1120"/>
    <w:rsid w:val="00EB1D97"/>
    <w:rsid w:val="00EB431E"/>
    <w:rsid w:val="00EC44C5"/>
    <w:rsid w:val="00ED22A0"/>
    <w:rsid w:val="00ED621E"/>
    <w:rsid w:val="00ED6316"/>
    <w:rsid w:val="00ED6F51"/>
    <w:rsid w:val="00EF00E4"/>
    <w:rsid w:val="00EF4611"/>
    <w:rsid w:val="00EF6435"/>
    <w:rsid w:val="00F025AA"/>
    <w:rsid w:val="00F05732"/>
    <w:rsid w:val="00F05CB3"/>
    <w:rsid w:val="00F05E7F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D33"/>
    <w:rsid w:val="00F477C9"/>
    <w:rsid w:val="00F500EC"/>
    <w:rsid w:val="00F50611"/>
    <w:rsid w:val="00F541C9"/>
    <w:rsid w:val="00F56A65"/>
    <w:rsid w:val="00F576BD"/>
    <w:rsid w:val="00F642E1"/>
    <w:rsid w:val="00F7238A"/>
    <w:rsid w:val="00F74541"/>
    <w:rsid w:val="00F811A0"/>
    <w:rsid w:val="00F8487C"/>
    <w:rsid w:val="00F87EAA"/>
    <w:rsid w:val="00F9236B"/>
    <w:rsid w:val="00F92B25"/>
    <w:rsid w:val="00F9303C"/>
    <w:rsid w:val="00F96B12"/>
    <w:rsid w:val="00FA2D67"/>
    <w:rsid w:val="00FA7DB4"/>
    <w:rsid w:val="00FB2EE9"/>
    <w:rsid w:val="00FB3809"/>
    <w:rsid w:val="00FB52C1"/>
    <w:rsid w:val="00FC07FC"/>
    <w:rsid w:val="00FC59D6"/>
    <w:rsid w:val="00FC6ED8"/>
    <w:rsid w:val="00FD3BF6"/>
    <w:rsid w:val="00FD6CAB"/>
    <w:rsid w:val="00FD6D39"/>
    <w:rsid w:val="00FE001F"/>
    <w:rsid w:val="00FE0915"/>
    <w:rsid w:val="00FE3951"/>
    <w:rsid w:val="00FE4DA2"/>
    <w:rsid w:val="00FE6B6C"/>
    <w:rsid w:val="00FF14FF"/>
    <w:rsid w:val="00FF3BEF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ec2-user@ec2-xx-xx-xx-xx.ap-south-1.compute.amazonaws.com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hub.docker.com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E204FBE-C538-4FF9-80E2-902080FFF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10</Pages>
  <Words>1652</Words>
  <Characters>9420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2020-08-21T13:49:00Z</dcterms:created>
  <dcterms:modified xsi:type="dcterms:W3CDTF">2020-08-21T13:49:00Z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