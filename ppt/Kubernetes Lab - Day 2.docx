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0505179D" w:rsidR="00275260" w:rsidRPr="00987BC4" w:rsidRDefault="002E0B6C" w:rsidP="00806FF5">
      <w:pPr>
        <w:pStyle w:val="Heading1"/>
        <w:ind w:left="144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1ED36806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="00F2413F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keypair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409F645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F2413F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keypair</w:t>
      </w:r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7A381557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3742CBF5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19F25342" w:rsidR="00B61C25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042F8CD0" w14:textId="77777777" w:rsidR="00651ED5" w:rsidRDefault="00651ED5" w:rsidP="00651ED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2F39ABE8" w14:textId="77777777" w:rsidR="00651ED5" w:rsidRPr="00711649" w:rsidRDefault="00651ED5" w:rsidP="00651ED5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6396324C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"mymail@</w:t>
      </w:r>
      <w:r w:rsidR="00AF547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email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.com"</w:t>
      </w:r>
    </w:p>
    <w:p w14:paraId="5B1FA7DD" w14:textId="1F06ABE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 git user name"</w:t>
      </w:r>
    </w:p>
    <w:p w14:paraId="3FC7C153" w14:textId="4FDAEF3A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</w:t>
      </w:r>
      <w:r w:rsidR="00D96CB7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k8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424EB0CF" w14:textId="6EE6366F" w:rsidR="00471EC4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471EC4">
        <w:rPr>
          <w:rFonts w:ascii="Segoe UI" w:hAnsi="Segoe UI" w:cs="Segoe UI"/>
          <w:color w:val="3C76A6" w:themeColor="accent5"/>
        </w:rPr>
        <w:t xml:space="preserve">Lab Exercise </w:t>
      </w:r>
    </w:p>
    <w:p w14:paraId="71A8C8A4" w14:textId="25C28BDA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09469A9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POD</w:t>
      </w:r>
    </w:p>
    <w:p w14:paraId="1DD00DD2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6272FC22" w:rsidR="00ED6316" w:rsidRPr="00471EC4" w:rsidRDefault="00471EC4" w:rsidP="00471EC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7FF32D8" w14:textId="644E2B89" w:rsidR="00164A5C" w:rsidRDefault="00164A5C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72FECD7" w14:textId="3F20F7E4" w:rsidR="00D82C1B" w:rsidRPr="005636D7" w:rsidRDefault="00D82C1B" w:rsidP="00D82C1B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06EB877B" w14:textId="78D1641B" w:rsidR="00246C30" w:rsidRDefault="00246C30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13FA5227" w14:textId="7B0E60D3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A581C6" w14:textId="61A80E99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Confirm both Master and Worker node is in Ready state.</w:t>
      </w:r>
    </w:p>
    <w:p w14:paraId="1F7F0A23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               STATUS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ROLES     AGE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VERSION</w:t>
      </w:r>
    </w:p>
    <w:p w14:paraId="67B4A679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- </w:t>
      </w: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master    15m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18634DEB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ip-xxxxxxx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&lt;none&gt;   10m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4E47BC" w14:textId="5428BF3D" w:rsidR="00246C30" w:rsidRDefault="00192A5F" w:rsidP="00246C30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976603">
        <w:rPr>
          <w:rFonts w:ascii="Segoe UI" w:hAnsi="Segoe UI" w:cs="Segoe UI"/>
          <w:color w:val="3C76A6" w:themeColor="accent5"/>
        </w:rPr>
        <w:t>gitrepo</w:t>
      </w:r>
      <w:proofErr w:type="spellEnd"/>
      <w:r w:rsidR="00976603">
        <w:rPr>
          <w:rFonts w:ascii="Segoe UI" w:hAnsi="Segoe UI" w:cs="Segoe UI"/>
          <w:color w:val="3C76A6" w:themeColor="accent5"/>
        </w:rPr>
        <w:t>/k8/day1/</w:t>
      </w:r>
      <w:proofErr w:type="spellStart"/>
      <w:r w:rsidR="00976603">
        <w:rPr>
          <w:rFonts w:ascii="Segoe UI" w:hAnsi="Segoe UI" w:cs="Segoe UI"/>
          <w:color w:val="3C76A6" w:themeColor="accent5"/>
        </w:rPr>
        <w:t>yaml</w:t>
      </w:r>
      <w:proofErr w:type="spellEnd"/>
      <w:r w:rsidR="00976603">
        <w:rPr>
          <w:rFonts w:ascii="Segoe UI" w:hAnsi="Segoe UI" w:cs="Segoe UI"/>
          <w:color w:val="3C76A6" w:themeColor="accent5"/>
        </w:rPr>
        <w:t>/pod</w:t>
      </w:r>
      <w:r w:rsidRPr="00192A5F">
        <w:rPr>
          <w:rFonts w:ascii="Segoe UI" w:hAnsi="Segoe UI" w:cs="Segoe UI"/>
          <w:color w:val="3C76A6" w:themeColor="accent5"/>
        </w:rPr>
        <w:t>/</w:t>
      </w:r>
    </w:p>
    <w:p w14:paraId="557F5D87" w14:textId="1233D87E" w:rsidR="00D23A52" w:rsidRDefault="00D23A52" w:rsidP="00246C30">
      <w:pPr>
        <w:rPr>
          <w:rFonts w:ascii="Segoe UI" w:hAnsi="Segoe UI" w:cs="Segoe UI"/>
          <w:color w:val="3C76A6" w:themeColor="accent5"/>
        </w:rPr>
      </w:pPr>
    </w:p>
    <w:p w14:paraId="6A050215" w14:textId="1BAC3220" w:rsidR="00D23A52" w:rsidRPr="00CB3F62" w:rsidRDefault="00CB3F62" w:rsidP="00246C30">
      <w:pPr>
        <w:rPr>
          <w:rFonts w:ascii="Segoe UI" w:hAnsi="Segoe UI" w:cs="Segoe UI"/>
          <w:b/>
          <w:bCs/>
          <w:color w:val="3C76A6" w:themeColor="accent5"/>
        </w:rPr>
      </w:pPr>
      <w:r w:rsidRPr="00CB3F62">
        <w:rPr>
          <w:rFonts w:ascii="Segoe UI" w:hAnsi="Segoe UI" w:cs="Segoe UI"/>
          <w:b/>
          <w:bCs/>
          <w:color w:val="3C76A6" w:themeColor="accent5"/>
        </w:rPr>
        <w:t>Lab</w:t>
      </w:r>
      <w:r w:rsidR="00D23A52" w:rsidRPr="00CB3F62">
        <w:rPr>
          <w:rFonts w:ascii="Segoe UI" w:hAnsi="Segoe UI" w:cs="Segoe UI"/>
          <w:b/>
          <w:bCs/>
          <w:color w:val="3C76A6" w:themeColor="accent5"/>
        </w:rPr>
        <w:t xml:space="preserve"> 1:-</w:t>
      </w:r>
      <w:r w:rsidR="000A697A">
        <w:rPr>
          <w:rFonts w:ascii="Segoe UI" w:hAnsi="Segoe UI" w:cs="Segoe UI"/>
          <w:b/>
          <w:bCs/>
          <w:color w:val="3C76A6" w:themeColor="accent5"/>
        </w:rPr>
        <w:t xml:space="preserve">  </w:t>
      </w:r>
      <w:r w:rsidR="00BC65A1">
        <w:rPr>
          <w:rFonts w:ascii="Segoe UI" w:hAnsi="Segoe UI" w:cs="Segoe UI"/>
          <w:b/>
          <w:bCs/>
          <w:color w:val="3C76A6" w:themeColor="accent5"/>
        </w:rPr>
        <w:t xml:space="preserve"> Nginx POD</w:t>
      </w:r>
    </w:p>
    <w:p w14:paraId="78ABD178" w14:textId="0AC55A78" w:rsidR="00375104" w:rsidRDefault="00375104" w:rsidP="00246C30">
      <w:pPr>
        <w:rPr>
          <w:rFonts w:ascii="Segoe UI" w:hAnsi="Segoe UI" w:cs="Segoe UI"/>
          <w:color w:val="3C76A6" w:themeColor="accent5"/>
        </w:rPr>
      </w:pPr>
    </w:p>
    <w:p w14:paraId="502C5D53" w14:textId="7A15E5A5" w:rsidR="00375104" w:rsidRPr="00375104" w:rsidRDefault="00375104" w:rsidP="00D162CF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</w:t>
      </w:r>
      <w:proofErr w:type="spellStart"/>
      <w:r>
        <w:rPr>
          <w:rFonts w:ascii="Segoe UI" w:hAnsi="Segoe UI" w:cs="Segoe UI"/>
          <w:color w:val="3C76A6" w:themeColor="accent5"/>
        </w:rPr>
        <w:t>nginx</w:t>
      </w:r>
      <w:proofErr w:type="spellEnd"/>
      <w:r>
        <w:rPr>
          <w:rFonts w:ascii="Segoe UI" w:hAnsi="Segoe UI" w:cs="Segoe UI"/>
          <w:color w:val="3C76A6" w:themeColor="accent5"/>
        </w:rPr>
        <w:t xml:space="preserve"> pod using the </w:t>
      </w:r>
      <w:proofErr w:type="spellStart"/>
      <w:r w:rsidRPr="00375104">
        <w:rPr>
          <w:rFonts w:ascii="Segoe UI" w:hAnsi="Segoe UI" w:cs="Segoe UI"/>
          <w:color w:val="3C76A6" w:themeColor="accent5"/>
        </w:rPr>
        <w:t>nginx-pod.yaml</w:t>
      </w:r>
      <w:proofErr w:type="spellEnd"/>
      <w:r>
        <w:rPr>
          <w:rFonts w:ascii="Segoe UI" w:hAnsi="Segoe UI" w:cs="Segoe UI"/>
          <w:color w:val="3C76A6" w:themeColor="accent5"/>
        </w:rPr>
        <w:t xml:space="preserve"> file </w:t>
      </w:r>
    </w:p>
    <w:p w14:paraId="17107E34" w14:textId="0EE05262" w:rsidR="00375104" w:rsidRDefault="00375104" w:rsidP="00246C30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375104">
        <w:rPr>
          <w:rFonts w:ascii="Segoe UI" w:hAnsi="Segoe UI" w:cs="Segoe UI"/>
          <w:color w:val="3C76A6" w:themeColor="accent5"/>
        </w:rPr>
        <w:t>nginx-pod.yaml</w:t>
      </w:r>
      <w:proofErr w:type="spellEnd"/>
    </w:p>
    <w:p w14:paraId="4EC5408F" w14:textId="1BDEE6F8" w:rsidR="00375104" w:rsidRDefault="00375104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pod/</w:t>
      </w:r>
      <w:proofErr w:type="spellStart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514F88CA" w14:textId="77777777" w:rsidR="00D31BBF" w:rsidRDefault="00D31BBF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3F7B7F79" w14:textId="0083C6B5" w:rsidR="00375104" w:rsidRPr="00375104" w:rsidRDefault="00375104" w:rsidP="00D162CF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1E32DAF8" w14:textId="7D920283" w:rsidR="00375104" w:rsidRDefault="00375104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D31BBF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6577526D" w14:textId="59919592" w:rsidR="00D31BBF" w:rsidRDefault="00D31BB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7B31A192" w14:textId="7ABDD8BE" w:rsidR="00D31BBF" w:rsidRPr="00120DA6" w:rsidRDefault="00D31BBF" w:rsidP="00D31BBF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READY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STATUS    RESTARTS   AGE</w:t>
      </w:r>
    </w:p>
    <w:p w14:paraId="3A6989AB" w14:textId="472624F9" w:rsidR="00D31BBF" w:rsidRPr="00120DA6" w:rsidRDefault="00D31BBF" w:rsidP="00D31BBF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nginx</w:t>
      </w:r>
      <w:proofErr w:type="spellEnd"/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1/1  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Running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0        </w:t>
      </w:r>
      <w:r w:rsid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10s</w:t>
      </w:r>
    </w:p>
    <w:p w14:paraId="1C2DD2FD" w14:textId="34C7ABA9" w:rsidR="00375104" w:rsidRDefault="00375104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6B115034" w14:textId="123EC49E" w:rsidR="00972709" w:rsidRDefault="0097270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0D09A044" w14:textId="45561364" w:rsidR="00972709" w:rsidRDefault="0097270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7715BD39" w14:textId="70BCB309" w:rsidR="00972709" w:rsidRPr="00375104" w:rsidRDefault="00972709" w:rsidP="00D162CF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To get more details of the POD, we can use the ‘get pods’ command with  ‘-o wide’ option</w:t>
      </w:r>
      <w:r w:rsidR="009278EB">
        <w:rPr>
          <w:rFonts w:ascii="Segoe UI" w:hAnsi="Segoe UI" w:cs="Segoe UI"/>
          <w:color w:val="3C76A6" w:themeColor="accent5"/>
        </w:rPr>
        <w:t>. Use the IP to confirm the Nginx is running on port 80.</w:t>
      </w:r>
      <w:r>
        <w:rPr>
          <w:rFonts w:ascii="Segoe UI" w:hAnsi="Segoe UI" w:cs="Segoe UI"/>
          <w:color w:val="3C76A6" w:themeColor="accent5"/>
        </w:rPr>
        <w:t xml:space="preserve"> </w:t>
      </w:r>
    </w:p>
    <w:p w14:paraId="56A73A6D" w14:textId="77777777" w:rsidR="00B05B7E" w:rsidRDefault="00B05B7E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01C738B" w14:textId="68CA77EB" w:rsidR="00B05B7E" w:rsidRDefault="00B05B7E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  <w:r w:rsidR="009278E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 wide</w:t>
      </w:r>
    </w:p>
    <w:p w14:paraId="47E3EFAB" w14:textId="77777777" w:rsidR="00CC21C4" w:rsidRPr="00B05B7E" w:rsidRDefault="00CC21C4" w:rsidP="00B05B7E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D737E5A" w14:textId="77777777" w:rsidR="009278EB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Expected Output</w:t>
      </w:r>
    </w:p>
    <w:p w14:paraId="31B175EE" w14:textId="3A71782D" w:rsidR="009278EB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  <w:highlight w:val="yellow"/>
        </w:rPr>
      </w:pPr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NAME    READY   STATUS    RESTARTS   AGE       IP              NODE      NOMINATED NODE   READINESS GATES</w:t>
      </w:r>
    </w:p>
    <w:p w14:paraId="1B8CD9AA" w14:textId="2B246BCB" w:rsidR="00972709" w:rsidRPr="00CC21C4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sz w:val="18"/>
          <w:szCs w:val="18"/>
        </w:rPr>
      </w:pPr>
      <w:proofErr w:type="spellStart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>nginx</w:t>
      </w:r>
      <w:proofErr w:type="spellEnd"/>
      <w:r w:rsidRPr="00CC21C4">
        <w:rPr>
          <w:rFonts w:ascii="Segoe UI" w:hAnsi="Segoe UI" w:cs="Segoe UI"/>
          <w:color w:val="3C76A6" w:themeColor="accent5"/>
          <w:sz w:val="18"/>
          <w:szCs w:val="18"/>
          <w:highlight w:val="yellow"/>
        </w:rPr>
        <w:t xml:space="preserve">           1/1           Running            0          6m19s   192.168.188.26   ip-172-31-26-127.ap-southeast-1.compute.internal   &lt;none&gt;           &lt;none&gt;</w:t>
      </w:r>
    </w:p>
    <w:p w14:paraId="2F480CFC" w14:textId="7A26E8E6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</w:rPr>
      </w:pPr>
    </w:p>
    <w:p w14:paraId="41C1B917" w14:textId="3FE672CF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</w:rPr>
      </w:pPr>
    </w:p>
    <w:p w14:paraId="58B07C20" w14:textId="28A7BAD3" w:rsidR="009278EB" w:rsidRPr="00B05B7E" w:rsidRDefault="009278EB" w:rsidP="009278EB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curl</w:t>
      </w: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FB7C9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192.168.188.26:80 </w:t>
      </w:r>
    </w:p>
    <w:p w14:paraId="06CF45AC" w14:textId="1EAAFB2A" w:rsidR="009278EB" w:rsidRDefault="009278E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</w:pPr>
    </w:p>
    <w:p w14:paraId="20724B08" w14:textId="26617A33" w:rsidR="0005647B" w:rsidRPr="009278EB" w:rsidRDefault="0005647B" w:rsidP="009278EB">
      <w:pPr>
        <w:pStyle w:val="ListParagraph"/>
        <w:ind w:left="533"/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Expected Output : -    Nginx landing page with the message  ‘</w:t>
      </w:r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 xml:space="preserve">Thank you for using </w:t>
      </w:r>
      <w:proofErr w:type="spellStart"/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nginx</w:t>
      </w:r>
      <w:proofErr w:type="spellEnd"/>
      <w:r w:rsidRPr="0005647B">
        <w:rPr>
          <w:rFonts w:asciiTheme="majorHAnsi" w:eastAsiaTheme="majorEastAsia" w:hAnsiTheme="majorHAnsi" w:cstheme="majorBidi"/>
          <w:color w:val="162A3C" w:themeColor="accent1" w:themeShade="80"/>
          <w:sz w:val="16"/>
          <w:szCs w:val="16"/>
          <w:highlight w:val="yellow"/>
        </w:rPr>
        <w:t>.’</w:t>
      </w:r>
    </w:p>
    <w:p w14:paraId="276AA99A" w14:textId="26A4F388" w:rsidR="00972709" w:rsidRDefault="00972709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4BFCD6C4" w14:textId="0CD7A4D7" w:rsidR="000243D4" w:rsidRPr="00375104" w:rsidRDefault="000243D4" w:rsidP="00D162CF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To </w:t>
      </w:r>
      <w:r w:rsidR="00973B7B">
        <w:rPr>
          <w:rFonts w:ascii="Segoe UI" w:hAnsi="Segoe UI" w:cs="Segoe UI"/>
          <w:color w:val="3C76A6" w:themeColor="accent5"/>
        </w:rPr>
        <w:t>connect to the running container</w:t>
      </w:r>
      <w:r>
        <w:rPr>
          <w:rFonts w:ascii="Segoe UI" w:hAnsi="Segoe UI" w:cs="Segoe UI"/>
          <w:color w:val="3C76A6" w:themeColor="accent5"/>
        </w:rPr>
        <w:t xml:space="preserve"> </w:t>
      </w:r>
    </w:p>
    <w:p w14:paraId="211F6720" w14:textId="35F0DB87" w:rsidR="00B31DDC" w:rsidRDefault="00973B7B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</w:t>
      </w:r>
      <w:proofErr w:type="spellStart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 /bin/</w:t>
      </w:r>
      <w:proofErr w:type="spellStart"/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74228994" w14:textId="17FA9CEE" w:rsidR="00973B7B" w:rsidRDefault="00973B7B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ls</w:t>
      </w:r>
    </w:p>
    <w:p w14:paraId="67F99CEA" w14:textId="469D4373" w:rsidR="00973B7B" w:rsidRDefault="00973B7B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73B7B">
        <w:rPr>
          <w:rFonts w:ascii="Segoe UI" w:hAnsi="Segoe UI" w:cs="Segoe UI"/>
          <w:color w:val="3C76A6" w:themeColor="accent5"/>
          <w:kern w:val="32"/>
          <w:sz w:val="22"/>
          <w:szCs w:val="22"/>
        </w:rPr>
        <w:t>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exit</w:t>
      </w:r>
    </w:p>
    <w:p w14:paraId="1A316B6C" w14:textId="396E55E9" w:rsidR="00973B7B" w:rsidRPr="00973B7B" w:rsidRDefault="00F023AD" w:rsidP="00D162CF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To see the details of the POD</w:t>
      </w:r>
      <w:r w:rsidR="0015219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created.</w:t>
      </w:r>
    </w:p>
    <w:p w14:paraId="18E35F37" w14:textId="202D6EF2" w:rsidR="00973B7B" w:rsidRDefault="00F023AD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F023A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describe pod </w:t>
      </w:r>
      <w:proofErr w:type="spellStart"/>
      <w:r w:rsidRPr="00F023AD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</w:p>
    <w:p w14:paraId="51A7BB14" w14:textId="0F494F0C" w:rsidR="00152192" w:rsidRDefault="00152192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Expected Output: - </w:t>
      </w:r>
      <w:r w:rsidR="00F806E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Details of the pod including IP, Resource Details, Status </w:t>
      </w:r>
      <w:proofErr w:type="spellStart"/>
      <w:r w:rsidR="00F806ED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</w:p>
    <w:p w14:paraId="05A31BA7" w14:textId="77777777" w:rsidR="00F806ED" w:rsidRDefault="00F806ED" w:rsidP="00973B7B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B2894FC" w14:textId="3DE1A4C8" w:rsidR="00F806ED" w:rsidRDefault="001C3502" w:rsidP="00D162CF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To see the POD logs</w:t>
      </w:r>
    </w:p>
    <w:p w14:paraId="0790DBC1" w14:textId="5FA873E1" w:rsidR="00ED5B65" w:rsidRDefault="00ED5B65" w:rsidP="00ED5B65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6F149F">
        <w:rPr>
          <w:rFonts w:ascii="Segoe UI" w:hAnsi="Segoe UI" w:cs="Segoe UI"/>
          <w:color w:val="3C76A6" w:themeColor="accent5"/>
          <w:kern w:val="32"/>
          <w:sz w:val="22"/>
          <w:szCs w:val="22"/>
        </w:rPr>
        <w:t>logs</w:t>
      </w:r>
      <w:r w:rsidRPr="00F023A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F023AD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</w:p>
    <w:p w14:paraId="73C2DBAE" w14:textId="3375DFC9" w:rsidR="001C3502" w:rsidRDefault="001C3502" w:rsidP="001C3502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Expected Output: - log output on the console</w:t>
      </w:r>
    </w:p>
    <w:p w14:paraId="0F5E5E38" w14:textId="1545E7EB" w:rsidR="001C3502" w:rsidRDefault="001C3502" w:rsidP="00D2218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5DECC8F" w14:textId="3B13B385" w:rsidR="00D2218B" w:rsidRDefault="00D0058C" w:rsidP="00D162CF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To get the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yaml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representation of the running pod</w:t>
      </w:r>
    </w:p>
    <w:p w14:paraId="7DDADB24" w14:textId="023BF697" w:rsidR="00D0058C" w:rsidRDefault="00D0058C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05B7E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 </w:t>
      </w:r>
      <w:proofErr w:type="spellStart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 </w:t>
      </w:r>
      <w:proofErr w:type="spellStart"/>
      <w:r w:rsidRPr="00D0058C">
        <w:rPr>
          <w:rFonts w:ascii="Segoe UI" w:hAnsi="Segoe UI" w:cs="Segoe UI"/>
          <w:color w:val="3C76A6" w:themeColor="accent5"/>
          <w:kern w:val="32"/>
          <w:sz w:val="22"/>
          <w:szCs w:val="22"/>
        </w:rPr>
        <w:t>yaml</w:t>
      </w:r>
      <w:proofErr w:type="spellEnd"/>
    </w:p>
    <w:p w14:paraId="516FB973" w14:textId="6081DE39" w:rsidR="00082232" w:rsidRDefault="00082232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371136" w14:textId="7DE5C764" w:rsidR="00D65057" w:rsidRDefault="00D65057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Expected Output:  YAML representation of the POD</w:t>
      </w:r>
    </w:p>
    <w:p w14:paraId="731F55FD" w14:textId="1432C51F" w:rsidR="00EC2DF6" w:rsidRDefault="00EC2DF6" w:rsidP="00D0058C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245B6D3" w14:textId="77777777" w:rsidR="00B53348" w:rsidRDefault="00B53348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244C6355" w14:textId="68FB0D9A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Lab Exercise 2</w:t>
      </w:r>
    </w:p>
    <w:p w14:paraId="218B724C" w14:textId="77777777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7DAC8CD8" w14:textId="68842DEE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Replication Controller</w:t>
      </w:r>
    </w:p>
    <w:p w14:paraId="5FA4465C" w14:textId="77777777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C2C160F" w14:textId="77777777" w:rsidR="0072796A" w:rsidRPr="00471EC4" w:rsidRDefault="0072796A" w:rsidP="00225748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25700BD" w14:textId="77777777" w:rsidR="0072796A" w:rsidRDefault="0072796A" w:rsidP="0072796A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1E98E53F" w14:textId="583C8891" w:rsidR="0072796A" w:rsidRPr="00DA643E" w:rsidRDefault="0072796A" w:rsidP="009D66F0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6A9F67DE" w14:textId="05E10467" w:rsidR="0072796A" w:rsidRDefault="0072796A" w:rsidP="0072796A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1F03FE">
        <w:rPr>
          <w:rFonts w:ascii="Segoe UI" w:hAnsi="Segoe UI" w:cs="Segoe UI"/>
          <w:color w:val="3C76A6" w:themeColor="accent5"/>
        </w:rPr>
        <w:t>k8</w:t>
      </w:r>
      <w:r w:rsidRPr="00192A5F">
        <w:rPr>
          <w:rFonts w:ascii="Segoe UI" w:hAnsi="Segoe UI" w:cs="Segoe UI"/>
          <w:color w:val="3C76A6" w:themeColor="accent5"/>
        </w:rPr>
        <w:t>/day</w:t>
      </w:r>
      <w:r w:rsidR="001F03FE">
        <w:rPr>
          <w:rFonts w:ascii="Segoe UI" w:hAnsi="Segoe UI" w:cs="Segoe UI"/>
          <w:color w:val="3C76A6" w:themeColor="accent5"/>
        </w:rPr>
        <w:t>1</w:t>
      </w:r>
      <w:r w:rsidRPr="00192A5F">
        <w:rPr>
          <w:rFonts w:ascii="Segoe UI" w:hAnsi="Segoe UI" w:cs="Segoe UI"/>
          <w:color w:val="3C76A6" w:themeColor="accent5"/>
        </w:rPr>
        <w:t>/</w:t>
      </w:r>
      <w:proofErr w:type="spellStart"/>
      <w:r w:rsidRPr="00192A5F"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proofErr w:type="spellStart"/>
      <w:r w:rsidR="009D66F0" w:rsidRPr="009D66F0">
        <w:rPr>
          <w:rFonts w:ascii="Segoe UI" w:hAnsi="Segoe UI" w:cs="Segoe UI"/>
          <w:color w:val="3C76A6" w:themeColor="accent5"/>
        </w:rPr>
        <w:t>replication_controller</w:t>
      </w:r>
      <w:proofErr w:type="spellEnd"/>
    </w:p>
    <w:p w14:paraId="0060A285" w14:textId="77777777" w:rsidR="0072796A" w:rsidRDefault="0072796A" w:rsidP="0072796A">
      <w:pPr>
        <w:rPr>
          <w:rFonts w:ascii="Segoe UI" w:hAnsi="Segoe UI" w:cs="Segoe UI"/>
          <w:color w:val="3C76A6" w:themeColor="accent5"/>
        </w:rPr>
      </w:pPr>
    </w:p>
    <w:p w14:paraId="164766E4" w14:textId="15133AFA" w:rsidR="0072796A" w:rsidRPr="009D66F0" w:rsidRDefault="0072796A" w:rsidP="00D162CF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</w:rPr>
      </w:pPr>
      <w:r w:rsidRPr="009D66F0">
        <w:rPr>
          <w:rFonts w:ascii="Segoe UI" w:hAnsi="Segoe UI" w:cs="Segoe UI"/>
          <w:color w:val="3C76A6" w:themeColor="accent5"/>
        </w:rPr>
        <w:t xml:space="preserve">Create </w:t>
      </w:r>
      <w:r w:rsidR="009D66F0">
        <w:rPr>
          <w:rFonts w:ascii="Segoe UI" w:hAnsi="Segoe UI" w:cs="Segoe UI"/>
          <w:color w:val="3C76A6" w:themeColor="accent5"/>
        </w:rPr>
        <w:t xml:space="preserve">multiple instances of </w:t>
      </w:r>
      <w:proofErr w:type="spellStart"/>
      <w:r w:rsidRPr="009D66F0">
        <w:rPr>
          <w:rFonts w:ascii="Segoe UI" w:hAnsi="Segoe UI" w:cs="Segoe UI"/>
          <w:color w:val="3C76A6" w:themeColor="accent5"/>
        </w:rPr>
        <w:t>nginx</w:t>
      </w:r>
      <w:proofErr w:type="spellEnd"/>
      <w:r w:rsidRPr="009D66F0">
        <w:rPr>
          <w:rFonts w:ascii="Segoe UI" w:hAnsi="Segoe UI" w:cs="Segoe UI"/>
          <w:color w:val="3C76A6" w:themeColor="accent5"/>
        </w:rPr>
        <w:t xml:space="preserve"> pod using the </w:t>
      </w:r>
      <w:r w:rsidR="009D66F0" w:rsidRPr="009D66F0">
        <w:rPr>
          <w:rFonts w:ascii="Segoe UI" w:hAnsi="Segoe UI" w:cs="Segoe UI"/>
          <w:color w:val="3C76A6" w:themeColor="accent5"/>
        </w:rPr>
        <w:t>ng-replication-</w:t>
      </w:r>
      <w:proofErr w:type="spellStart"/>
      <w:r w:rsidR="009D66F0" w:rsidRPr="009D66F0">
        <w:rPr>
          <w:rFonts w:ascii="Segoe UI" w:hAnsi="Segoe UI" w:cs="Segoe UI"/>
          <w:color w:val="3C76A6" w:themeColor="accent5"/>
        </w:rPr>
        <w:t>controller.yaml</w:t>
      </w:r>
      <w:proofErr w:type="spellEnd"/>
      <w:r w:rsidRPr="009D66F0">
        <w:rPr>
          <w:rFonts w:ascii="Segoe UI" w:hAnsi="Segoe UI" w:cs="Segoe UI"/>
          <w:color w:val="3C76A6" w:themeColor="accent5"/>
        </w:rPr>
        <w:t xml:space="preserve"> file </w:t>
      </w:r>
    </w:p>
    <w:p w14:paraId="4C42F080" w14:textId="6FEB445D" w:rsidR="0072796A" w:rsidRDefault="0072796A" w:rsidP="0072796A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r w:rsidR="009D66F0" w:rsidRPr="009D66F0">
        <w:rPr>
          <w:rFonts w:ascii="Segoe UI" w:hAnsi="Segoe UI" w:cs="Segoe UI"/>
          <w:color w:val="3C76A6" w:themeColor="accent5"/>
        </w:rPr>
        <w:t>ng-replication-</w:t>
      </w:r>
      <w:proofErr w:type="spellStart"/>
      <w:r w:rsidR="009D66F0" w:rsidRPr="009D66F0">
        <w:rPr>
          <w:rFonts w:ascii="Segoe UI" w:hAnsi="Segoe UI" w:cs="Segoe UI"/>
          <w:color w:val="3C76A6" w:themeColor="accent5"/>
        </w:rPr>
        <w:t>controller.yaml</w:t>
      </w:r>
      <w:proofErr w:type="spellEnd"/>
    </w:p>
    <w:p w14:paraId="3F114522" w14:textId="684FFE9F" w:rsidR="0072796A" w:rsidRDefault="0072796A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proofErr w:type="spellStart"/>
      <w:r w:rsidR="009D66F0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replicationcontroller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/</w:t>
      </w:r>
      <w:proofErr w:type="spellStart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14960537" w14:textId="77777777" w:rsidR="0072796A" w:rsidRDefault="0072796A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5A52DCFB" w14:textId="77777777" w:rsidR="0072796A" w:rsidRPr="00375104" w:rsidRDefault="0072796A" w:rsidP="00D162CF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37F46665" w14:textId="669464CD" w:rsidR="0072796A" w:rsidRDefault="0072796A" w:rsidP="0072796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 w:rsidR="001D110B">
        <w:rPr>
          <w:rFonts w:ascii="Segoe UI" w:hAnsi="Segoe UI" w:cs="Segoe UI"/>
          <w:color w:val="3C76A6" w:themeColor="accent5"/>
          <w:kern w:val="32"/>
          <w:sz w:val="22"/>
          <w:szCs w:val="22"/>
        </w:rPr>
        <w:t>rc</w:t>
      </w:r>
      <w:proofErr w:type="spellEnd"/>
    </w:p>
    <w:p w14:paraId="31E5215C" w14:textId="4A6E86D8" w:rsidR="001D110B" w:rsidRDefault="001D110B" w:rsidP="001D110B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65EC0C13" w14:textId="77777777" w:rsidR="001D110B" w:rsidRDefault="001D110B" w:rsidP="0072796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6090908" w14:textId="77777777" w:rsidR="0072796A" w:rsidRDefault="0072796A" w:rsidP="0072796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44809731" w14:textId="3555FE2F" w:rsidR="001D110B" w:rsidRDefault="001D110B" w:rsidP="0072796A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Specified number of </w:t>
      </w:r>
      <w:proofErr w:type="spellStart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 pod </w:t>
      </w:r>
      <w:r w:rsidR="00611CED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instances </w:t>
      </w: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should get created.</w:t>
      </w:r>
    </w:p>
    <w:p w14:paraId="5B2FFCF7" w14:textId="25CF0CA6" w:rsidR="0011586E" w:rsidRDefault="0011586E" w:rsidP="00225748">
      <w:pPr>
        <w:ind w:left="0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</w:pPr>
    </w:p>
    <w:p w14:paraId="1324F8C6" w14:textId="6A4057F9" w:rsidR="00225748" w:rsidRDefault="0022574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17BD0D6" w14:textId="4607725D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6BB44B6" w14:textId="7947B54F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F038492" w14:textId="5501AC08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C318453" w14:textId="52AE40B0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1F4864B" w14:textId="1CD0A35F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B1828DE" w14:textId="38E47D5A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0A9C215" w14:textId="7B87780A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12EA83F" w14:textId="4ECFFDA2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Lab Exercise 3</w:t>
      </w:r>
    </w:p>
    <w:p w14:paraId="15F946F7" w14:textId="77777777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17242F8D" w14:textId="7178DEFC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ReplicaSet</w:t>
      </w:r>
      <w:proofErr w:type="spellEnd"/>
    </w:p>
    <w:p w14:paraId="6240E214" w14:textId="77777777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6E2DF965" w14:textId="77777777" w:rsidR="00F44AC7" w:rsidRPr="00471EC4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74C5999D" w14:textId="77777777" w:rsidR="00F44AC7" w:rsidRDefault="00F44AC7" w:rsidP="00F44AC7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5BA31B0A" w14:textId="77777777" w:rsidR="00F44AC7" w:rsidRPr="00DA643E" w:rsidRDefault="00F44AC7" w:rsidP="00F44AC7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1B5123FB" w14:textId="7DFCB2C7" w:rsidR="00F44AC7" w:rsidRDefault="00F44AC7" w:rsidP="00F44AC7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976603">
        <w:rPr>
          <w:rFonts w:ascii="Segoe UI" w:hAnsi="Segoe UI" w:cs="Segoe UI"/>
          <w:color w:val="3C76A6" w:themeColor="accent5"/>
        </w:rPr>
        <w:t>gitrepo</w:t>
      </w:r>
      <w:proofErr w:type="spellEnd"/>
      <w:r w:rsidR="00976603">
        <w:rPr>
          <w:rFonts w:ascii="Segoe UI" w:hAnsi="Segoe UI" w:cs="Segoe UI"/>
          <w:color w:val="3C76A6" w:themeColor="accent5"/>
        </w:rPr>
        <w:t>/k8/day1/</w:t>
      </w:r>
      <w:proofErr w:type="spellStart"/>
      <w:r w:rsidR="00976603">
        <w:rPr>
          <w:rFonts w:ascii="Segoe UI" w:hAnsi="Segoe UI" w:cs="Segoe UI"/>
          <w:color w:val="3C76A6" w:themeColor="accent5"/>
        </w:rPr>
        <w:t>yaml</w:t>
      </w:r>
      <w:proofErr w:type="spellEnd"/>
      <w:r w:rsidR="00976603">
        <w:rPr>
          <w:rFonts w:ascii="Segoe UI" w:hAnsi="Segoe UI" w:cs="Segoe UI"/>
          <w:color w:val="3C76A6" w:themeColor="accent5"/>
        </w:rPr>
        <w:t>/</w:t>
      </w:r>
      <w:proofErr w:type="spellStart"/>
      <w:r w:rsidR="00743A8B" w:rsidRPr="00743A8B">
        <w:rPr>
          <w:rFonts w:ascii="Segoe UI" w:hAnsi="Segoe UI" w:cs="Segoe UI"/>
          <w:color w:val="3C76A6" w:themeColor="accent5"/>
        </w:rPr>
        <w:t>replicationset</w:t>
      </w:r>
      <w:proofErr w:type="spellEnd"/>
    </w:p>
    <w:p w14:paraId="12DE0364" w14:textId="77777777" w:rsidR="00F44AC7" w:rsidRDefault="00F44AC7" w:rsidP="00F44AC7">
      <w:pPr>
        <w:rPr>
          <w:rFonts w:ascii="Segoe UI" w:hAnsi="Segoe UI" w:cs="Segoe UI"/>
          <w:color w:val="3C76A6" w:themeColor="accent5"/>
        </w:rPr>
      </w:pPr>
    </w:p>
    <w:p w14:paraId="6A34D770" w14:textId="1414DBC3" w:rsidR="00F44AC7" w:rsidRPr="00C11F26" w:rsidRDefault="00F44AC7" w:rsidP="00D162CF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</w:rPr>
      </w:pPr>
      <w:r w:rsidRPr="00C11F26">
        <w:rPr>
          <w:rFonts w:ascii="Segoe UI" w:hAnsi="Segoe UI" w:cs="Segoe UI"/>
          <w:color w:val="3C76A6" w:themeColor="accent5"/>
        </w:rPr>
        <w:t xml:space="preserve">Create multiple instances of </w:t>
      </w:r>
      <w:proofErr w:type="spellStart"/>
      <w:r w:rsidRPr="00C11F26">
        <w:rPr>
          <w:rFonts w:ascii="Segoe UI" w:hAnsi="Segoe UI" w:cs="Segoe UI"/>
          <w:color w:val="3C76A6" w:themeColor="accent5"/>
        </w:rPr>
        <w:t>nginx</w:t>
      </w:r>
      <w:proofErr w:type="spellEnd"/>
      <w:r w:rsidRPr="00C11F26">
        <w:rPr>
          <w:rFonts w:ascii="Segoe UI" w:hAnsi="Segoe UI" w:cs="Segoe UI"/>
          <w:color w:val="3C76A6" w:themeColor="accent5"/>
        </w:rPr>
        <w:t xml:space="preserve"> pod using the </w:t>
      </w:r>
      <w:proofErr w:type="spellStart"/>
      <w:r w:rsidR="00743A8B" w:rsidRPr="00C11F26">
        <w:rPr>
          <w:rFonts w:ascii="Segoe UI" w:hAnsi="Segoe UI" w:cs="Segoe UI"/>
          <w:color w:val="3C76A6" w:themeColor="accent5"/>
        </w:rPr>
        <w:t>nginx-replicaset.yaml</w:t>
      </w:r>
      <w:proofErr w:type="spellEnd"/>
      <w:r w:rsidRPr="00C11F26">
        <w:rPr>
          <w:rFonts w:ascii="Segoe UI" w:hAnsi="Segoe UI" w:cs="Segoe UI"/>
          <w:color w:val="3C76A6" w:themeColor="accent5"/>
        </w:rPr>
        <w:t xml:space="preserve"> file </w:t>
      </w:r>
    </w:p>
    <w:p w14:paraId="0839C1CD" w14:textId="0DF5FD04" w:rsidR="00F44AC7" w:rsidRDefault="00F44AC7" w:rsidP="00F44AC7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="00743A8B" w:rsidRPr="00743A8B">
        <w:rPr>
          <w:rFonts w:ascii="Segoe UI" w:hAnsi="Segoe UI" w:cs="Segoe UI"/>
          <w:color w:val="3C76A6" w:themeColor="accent5"/>
        </w:rPr>
        <w:t>nginx-replicaset.yaml</w:t>
      </w:r>
      <w:proofErr w:type="spellEnd"/>
    </w:p>
    <w:p w14:paraId="2ACC8E58" w14:textId="7F9E0D00" w:rsidR="00F44AC7" w:rsidRDefault="00F44AC7" w:rsidP="00F44AC7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proofErr w:type="spellStart"/>
      <w:r w:rsidR="00743A8B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replicaset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/</w:t>
      </w:r>
      <w:proofErr w:type="spellStart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047D9AA4" w14:textId="77777777" w:rsidR="00F44AC7" w:rsidRDefault="00F44AC7" w:rsidP="00F44AC7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61A242CB" w14:textId="77777777" w:rsidR="00F44AC7" w:rsidRPr="00375104" w:rsidRDefault="00F44AC7" w:rsidP="00D162CF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28E94EF2" w14:textId="08772E40" w:rsidR="00F44AC7" w:rsidRDefault="00F44AC7" w:rsidP="00F44AC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</w:t>
      </w:r>
      <w:r w:rsidR="0081621C">
        <w:rPr>
          <w:rFonts w:ascii="Segoe UI" w:hAnsi="Segoe UI" w:cs="Segoe UI"/>
          <w:color w:val="3C76A6" w:themeColor="accent5"/>
          <w:kern w:val="32"/>
          <w:sz w:val="22"/>
          <w:szCs w:val="22"/>
        </w:rPr>
        <w:t>s</w:t>
      </w:r>
      <w:proofErr w:type="spellEnd"/>
    </w:p>
    <w:p w14:paraId="198674A8" w14:textId="77777777" w:rsidR="00F44AC7" w:rsidRDefault="00F44AC7" w:rsidP="00F44AC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5636033B" w14:textId="77777777" w:rsidR="00F44AC7" w:rsidRDefault="00F44AC7" w:rsidP="00F44AC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26E318" w14:textId="77777777" w:rsidR="00F44AC7" w:rsidRDefault="00F44AC7" w:rsidP="00F44AC7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7BE308CD" w14:textId="77777777" w:rsidR="00F44AC7" w:rsidRDefault="00F44AC7" w:rsidP="00F44AC7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Specified number of </w:t>
      </w:r>
      <w:proofErr w:type="spellStart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 pod instances should get created.</w:t>
      </w:r>
    </w:p>
    <w:p w14:paraId="171524BA" w14:textId="07F80E47" w:rsidR="00F44AC7" w:rsidRDefault="00F44AC7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4064DE8" w14:textId="77777777" w:rsidR="00DE7033" w:rsidRDefault="00DE7033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86EC9F7" w14:textId="5D46DA53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2329AF1" w14:textId="6A6EBB88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51D4227" w14:textId="3E7F924F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F1CA6C2" w14:textId="493633F2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F73B217" w14:textId="0E48FF77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BB1BD07" w14:textId="41A494D2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>Lab Exercise 4</w:t>
      </w:r>
    </w:p>
    <w:p w14:paraId="4CAD8A96" w14:textId="77777777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AA7C8D" w14:textId="7C6C71A2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Deployment</w:t>
      </w:r>
    </w:p>
    <w:p w14:paraId="7F7901D0" w14:textId="77777777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60478B89" w14:textId="77777777" w:rsidR="00FF2CC8" w:rsidRPr="00471EC4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33C0F417" w14:textId="77777777" w:rsidR="00FF2CC8" w:rsidRDefault="00FF2CC8" w:rsidP="00FF2CC8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0C60F0B9" w14:textId="5CB31249" w:rsidR="00FF2CC8" w:rsidRPr="00DA643E" w:rsidRDefault="00FF2CC8" w:rsidP="00FF2CC8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7DFF9EED" w14:textId="7667212B" w:rsidR="00FF2CC8" w:rsidRDefault="00FF2CC8" w:rsidP="00F9247C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976603">
        <w:rPr>
          <w:rFonts w:ascii="Segoe UI" w:hAnsi="Segoe UI" w:cs="Segoe UI"/>
          <w:color w:val="3C76A6" w:themeColor="accent5"/>
        </w:rPr>
        <w:t>gitrepo</w:t>
      </w:r>
      <w:proofErr w:type="spellEnd"/>
      <w:r w:rsidR="00976603">
        <w:rPr>
          <w:rFonts w:ascii="Segoe UI" w:hAnsi="Segoe UI" w:cs="Segoe UI"/>
          <w:color w:val="3C76A6" w:themeColor="accent5"/>
        </w:rPr>
        <w:t>/k8/day1/</w:t>
      </w:r>
      <w:proofErr w:type="spellStart"/>
      <w:r w:rsidR="00976603">
        <w:rPr>
          <w:rFonts w:ascii="Segoe UI" w:hAnsi="Segoe UI" w:cs="Segoe UI"/>
          <w:color w:val="3C76A6" w:themeColor="accent5"/>
        </w:rPr>
        <w:t>yaml</w:t>
      </w:r>
      <w:proofErr w:type="spellEnd"/>
      <w:r w:rsidR="00976603">
        <w:rPr>
          <w:rFonts w:ascii="Segoe UI" w:hAnsi="Segoe UI" w:cs="Segoe UI"/>
          <w:color w:val="3C76A6" w:themeColor="accent5"/>
        </w:rPr>
        <w:t>/</w:t>
      </w:r>
      <w:r w:rsidR="00FA022B">
        <w:rPr>
          <w:rFonts w:ascii="Segoe UI" w:hAnsi="Segoe UI" w:cs="Segoe UI"/>
          <w:color w:val="3C76A6" w:themeColor="accent5"/>
        </w:rPr>
        <w:t>deployment</w:t>
      </w:r>
    </w:p>
    <w:p w14:paraId="5280F35E" w14:textId="77777777" w:rsidR="00FF2CC8" w:rsidRDefault="00FF2CC8" w:rsidP="00FF2CC8">
      <w:pPr>
        <w:rPr>
          <w:rFonts w:ascii="Segoe UI" w:hAnsi="Segoe UI" w:cs="Segoe UI"/>
          <w:color w:val="3C76A6" w:themeColor="accent5"/>
        </w:rPr>
      </w:pPr>
    </w:p>
    <w:p w14:paraId="38052DFF" w14:textId="592CAC1C" w:rsidR="00FF2CC8" w:rsidRPr="00EA6D9E" w:rsidRDefault="00FF2CC8" w:rsidP="00D162CF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</w:rPr>
      </w:pPr>
      <w:r w:rsidRPr="00EA6D9E">
        <w:rPr>
          <w:rFonts w:ascii="Segoe UI" w:hAnsi="Segoe UI" w:cs="Segoe UI"/>
          <w:color w:val="3C76A6" w:themeColor="accent5"/>
        </w:rPr>
        <w:t xml:space="preserve">Create multiple instances of </w:t>
      </w:r>
      <w:proofErr w:type="spellStart"/>
      <w:r w:rsidRPr="00EA6D9E">
        <w:rPr>
          <w:rFonts w:ascii="Segoe UI" w:hAnsi="Segoe UI" w:cs="Segoe UI"/>
          <w:color w:val="3C76A6" w:themeColor="accent5"/>
        </w:rPr>
        <w:t>nginx</w:t>
      </w:r>
      <w:proofErr w:type="spellEnd"/>
      <w:r w:rsidRPr="00EA6D9E">
        <w:rPr>
          <w:rFonts w:ascii="Segoe UI" w:hAnsi="Segoe UI" w:cs="Segoe UI"/>
          <w:color w:val="3C76A6" w:themeColor="accent5"/>
        </w:rPr>
        <w:t xml:space="preserve"> pod using the </w:t>
      </w:r>
      <w:proofErr w:type="spellStart"/>
      <w:r w:rsidRPr="00EA6D9E">
        <w:rPr>
          <w:rFonts w:ascii="Segoe UI" w:hAnsi="Segoe UI" w:cs="Segoe UI"/>
          <w:color w:val="3C76A6" w:themeColor="accent5"/>
        </w:rPr>
        <w:t>nginx-</w:t>
      </w:r>
      <w:r w:rsidR="00FA022B">
        <w:rPr>
          <w:rFonts w:ascii="Segoe UI" w:hAnsi="Segoe UI" w:cs="Segoe UI"/>
          <w:color w:val="3C76A6" w:themeColor="accent5"/>
        </w:rPr>
        <w:t>deployment</w:t>
      </w:r>
      <w:r w:rsidRPr="00EA6D9E">
        <w:rPr>
          <w:rFonts w:ascii="Segoe UI" w:hAnsi="Segoe UI" w:cs="Segoe UI"/>
          <w:color w:val="3C76A6" w:themeColor="accent5"/>
        </w:rPr>
        <w:t>.yaml</w:t>
      </w:r>
      <w:proofErr w:type="spellEnd"/>
      <w:r w:rsidRPr="00EA6D9E">
        <w:rPr>
          <w:rFonts w:ascii="Segoe UI" w:hAnsi="Segoe UI" w:cs="Segoe UI"/>
          <w:color w:val="3C76A6" w:themeColor="accent5"/>
        </w:rPr>
        <w:t xml:space="preserve"> file </w:t>
      </w:r>
    </w:p>
    <w:p w14:paraId="39C2691A" w14:textId="3183CACD" w:rsidR="00FF2CC8" w:rsidRDefault="00FF2CC8" w:rsidP="00FF2CC8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743A8B">
        <w:rPr>
          <w:rFonts w:ascii="Segoe UI" w:hAnsi="Segoe UI" w:cs="Segoe UI"/>
          <w:color w:val="3C76A6" w:themeColor="accent5"/>
        </w:rPr>
        <w:t>nginx-</w:t>
      </w:r>
      <w:r w:rsidR="00E43457">
        <w:rPr>
          <w:rFonts w:ascii="Segoe UI" w:hAnsi="Segoe UI" w:cs="Segoe UI"/>
          <w:color w:val="3C76A6" w:themeColor="accent5"/>
        </w:rPr>
        <w:t>deployment</w:t>
      </w:r>
      <w:r w:rsidRPr="00743A8B">
        <w:rPr>
          <w:rFonts w:ascii="Segoe UI" w:hAnsi="Segoe UI" w:cs="Segoe UI"/>
          <w:color w:val="3C76A6" w:themeColor="accent5"/>
        </w:rPr>
        <w:t>.yaml</w:t>
      </w:r>
      <w:proofErr w:type="spellEnd"/>
    </w:p>
    <w:p w14:paraId="23FE5E36" w14:textId="315AE6A3" w:rsidR="00FF2CC8" w:rsidRPr="008F59DD" w:rsidRDefault="00FF2CC8" w:rsidP="00FF2CC8">
      <w:pPr>
        <w:rPr>
          <w:rFonts w:ascii="Segoe UI" w:hAnsi="Segoe UI" w:cs="Segoe UI"/>
          <w:color w:val="3C76A6" w:themeColor="accent5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proofErr w:type="spellStart"/>
      <w:r w:rsidR="007D6B94" w:rsidRPr="008F59DD">
        <w:rPr>
          <w:rFonts w:ascii="Segoe UI" w:hAnsi="Segoe UI" w:cs="Segoe UI"/>
          <w:color w:val="3C76A6" w:themeColor="accent5"/>
        </w:rPr>
        <w:t>deployment.apps</w:t>
      </w:r>
      <w:proofErr w:type="spellEnd"/>
      <w:r w:rsidR="007D6B94" w:rsidRPr="008F59DD">
        <w:rPr>
          <w:rFonts w:ascii="Segoe UI" w:hAnsi="Segoe UI" w:cs="Segoe UI"/>
          <w:color w:val="3C76A6" w:themeColor="accent5"/>
        </w:rPr>
        <w:t>/</w:t>
      </w:r>
      <w:proofErr w:type="spellStart"/>
      <w:r w:rsidR="007D6B94" w:rsidRPr="008F59DD">
        <w:rPr>
          <w:rFonts w:ascii="Segoe UI" w:hAnsi="Segoe UI" w:cs="Segoe UI"/>
          <w:color w:val="3C76A6" w:themeColor="accent5"/>
        </w:rPr>
        <w:t>nginx</w:t>
      </w:r>
      <w:proofErr w:type="spellEnd"/>
      <w:r w:rsidR="007D6B94" w:rsidRPr="008F59DD">
        <w:rPr>
          <w:rFonts w:ascii="Segoe UI" w:hAnsi="Segoe UI" w:cs="Segoe UI"/>
          <w:color w:val="3C76A6" w:themeColor="accent5"/>
        </w:rPr>
        <w:t>-deployment created</w:t>
      </w:r>
    </w:p>
    <w:p w14:paraId="074ECF4A" w14:textId="77777777" w:rsidR="007D6B94" w:rsidRDefault="007D6B94" w:rsidP="00FF2CC8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707109F7" w14:textId="77777777" w:rsidR="00FF2CC8" w:rsidRPr="00375104" w:rsidRDefault="00FF2CC8" w:rsidP="00D162CF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7B84CE1D" w14:textId="350B4D6D" w:rsidR="00604F0A" w:rsidRDefault="00604F0A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deployment</w:t>
      </w:r>
    </w:p>
    <w:p w14:paraId="0DA620B9" w14:textId="39420FAE" w:rsidR="00A91A8F" w:rsidRDefault="00A91A8F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A9F40E8" w14:textId="77777777" w:rsidR="00A91A8F" w:rsidRDefault="00A91A8F" w:rsidP="00A91A8F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19D9F39C" w14:textId="77777777" w:rsidR="00A91A8F" w:rsidRPr="00A91A8F" w:rsidRDefault="00A91A8F" w:rsidP="00A91A8F">
      <w:pP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A91A8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NAME                          DESIRED   CURRENT   READY   AGE</w:t>
      </w:r>
    </w:p>
    <w:p w14:paraId="312C3C4B" w14:textId="54F7239A" w:rsidR="00A91A8F" w:rsidRDefault="00A91A8F" w:rsidP="00A91A8F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A91A8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nginx-deployment-6bbb7cb484   2         2         2       100m</w:t>
      </w:r>
    </w:p>
    <w:p w14:paraId="3B984C74" w14:textId="28B67A76" w:rsidR="00FF2CC8" w:rsidRDefault="00FF2CC8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5CB9E491" w14:textId="77777777" w:rsidR="00FF2CC8" w:rsidRDefault="00FF2CC8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11841EBC" w14:textId="77777777" w:rsidR="00A91A8F" w:rsidRDefault="00A91A8F" w:rsidP="00FF2C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8802D91" w14:textId="77777777" w:rsidR="00FF2CC8" w:rsidRDefault="00FF2CC8" w:rsidP="00FF2CC8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Specified number of </w:t>
      </w:r>
      <w:proofErr w:type="spellStart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 pod instances should get created.</w:t>
      </w:r>
    </w:p>
    <w:p w14:paraId="787D89B1" w14:textId="77777777" w:rsidR="00972A55" w:rsidRPr="00972A55" w:rsidRDefault="00972A55" w:rsidP="00972A5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NAME                                READY   STATUS    RESTARTS   AGE</w:t>
      </w:r>
    </w:p>
    <w:p w14:paraId="03184FDA" w14:textId="4A052608" w:rsidR="00972A55" w:rsidRPr="00972A55" w:rsidRDefault="00972A55" w:rsidP="00972A5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nginx-deployment-6bbb7cb484-572tx   1/1     Running   0          102m</w:t>
      </w:r>
    </w:p>
    <w:p w14:paraId="217D36F3" w14:textId="3BC1FC16" w:rsidR="00FF2CC8" w:rsidRDefault="00972A55" w:rsidP="00972A5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Pr="00972A5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nginx-deployment-6bbb7cb484-j58f4   1/1     Running   0          102m</w:t>
      </w:r>
    </w:p>
    <w:p w14:paraId="663805F2" w14:textId="5C06FAF6" w:rsidR="00FF2CC8" w:rsidRDefault="00FF2CC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2D69593" w14:textId="4D34D296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E7FA871" w14:textId="026E0319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7664506" w14:textId="4BD51C76" w:rsidR="00FE6A1B" w:rsidRDefault="00FE6A1B" w:rsidP="00FE6A1B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lastRenderedPageBreak/>
        <w:t>Modify the deployment</w:t>
      </w:r>
      <w:r w:rsidR="0057040A">
        <w:rPr>
          <w:rFonts w:ascii="Segoe UI" w:hAnsi="Segoe UI" w:cs="Segoe UI"/>
          <w:color w:val="3C76A6" w:themeColor="accent5"/>
          <w:sz w:val="22"/>
          <w:szCs w:val="22"/>
        </w:rPr>
        <w:t xml:space="preserve"> to use different image</w:t>
      </w:r>
    </w:p>
    <w:p w14:paraId="517975ED" w14:textId="107EDA57" w:rsidR="00FE6A1B" w:rsidRPr="00192F2C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18"/>
          <w:szCs w:val="18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192F2C">
        <w:rPr>
          <w:rFonts w:ascii="Segoe UI" w:hAnsi="Segoe UI" w:cs="Segoe UI"/>
          <w:color w:val="3C76A6" w:themeColor="accent5"/>
          <w:kern w:val="32"/>
          <w:sz w:val="18"/>
          <w:szCs w:val="18"/>
        </w:rPr>
        <w:t>kubectl</w:t>
      </w:r>
      <w:proofErr w:type="spellEnd"/>
      <w:r w:rsidRPr="00192F2C">
        <w:rPr>
          <w:rFonts w:ascii="Segoe UI" w:hAnsi="Segoe UI" w:cs="Segoe UI"/>
          <w:color w:val="3C76A6" w:themeColor="accent5"/>
          <w:kern w:val="32"/>
          <w:sz w:val="18"/>
          <w:szCs w:val="18"/>
        </w:rPr>
        <w:t xml:space="preserve"> set image deployment  </w:t>
      </w:r>
      <w:proofErr w:type="spellStart"/>
      <w:r w:rsidRPr="00192F2C">
        <w:rPr>
          <w:rFonts w:ascii="Segoe UI" w:hAnsi="Segoe UI" w:cs="Segoe UI"/>
          <w:color w:val="3C76A6" w:themeColor="accent5"/>
          <w:kern w:val="32"/>
          <w:sz w:val="18"/>
          <w:szCs w:val="18"/>
        </w:rPr>
        <w:t>nginx</w:t>
      </w:r>
      <w:proofErr w:type="spellEnd"/>
      <w:r w:rsidRPr="00192F2C">
        <w:rPr>
          <w:rFonts w:ascii="Segoe UI" w:hAnsi="Segoe UI" w:cs="Segoe UI"/>
          <w:color w:val="3C76A6" w:themeColor="accent5"/>
          <w:kern w:val="32"/>
          <w:sz w:val="18"/>
          <w:szCs w:val="18"/>
        </w:rPr>
        <w:t xml:space="preserve">-deployment </w:t>
      </w:r>
      <w:proofErr w:type="spellStart"/>
      <w:r w:rsidRPr="00192F2C">
        <w:rPr>
          <w:rFonts w:ascii="Segoe UI" w:hAnsi="Segoe UI" w:cs="Segoe UI"/>
          <w:color w:val="3C76A6" w:themeColor="accent5"/>
          <w:kern w:val="32"/>
          <w:sz w:val="18"/>
          <w:szCs w:val="18"/>
        </w:rPr>
        <w:t>nginx</w:t>
      </w:r>
      <w:proofErr w:type="spellEnd"/>
      <w:r w:rsidRPr="00192F2C">
        <w:rPr>
          <w:rFonts w:ascii="Segoe UI" w:hAnsi="Segoe UI" w:cs="Segoe UI"/>
          <w:color w:val="3C76A6" w:themeColor="accent5"/>
          <w:kern w:val="32"/>
          <w:sz w:val="18"/>
          <w:szCs w:val="18"/>
        </w:rPr>
        <w:t>=nginx:1.1</w:t>
      </w:r>
      <w:r w:rsidR="00192F26" w:rsidRPr="00192F2C">
        <w:rPr>
          <w:rFonts w:ascii="Segoe UI" w:hAnsi="Segoe UI" w:cs="Segoe UI"/>
          <w:color w:val="3C76A6" w:themeColor="accent5"/>
          <w:kern w:val="32"/>
          <w:sz w:val="18"/>
          <w:szCs w:val="18"/>
        </w:rPr>
        <w:t>5</w:t>
      </w:r>
      <w:r w:rsidR="00AB337A" w:rsidRPr="00192F2C">
        <w:rPr>
          <w:rFonts w:ascii="Segoe UI" w:hAnsi="Segoe UI" w:cs="Segoe UI"/>
          <w:color w:val="3C76A6" w:themeColor="accent5"/>
          <w:kern w:val="32"/>
          <w:sz w:val="18"/>
          <w:szCs w:val="18"/>
        </w:rPr>
        <w:t xml:space="preserve"> --</w:t>
      </w:r>
      <w:r w:rsidRPr="00192F2C">
        <w:rPr>
          <w:rFonts w:ascii="Segoe UI" w:hAnsi="Segoe UI" w:cs="Segoe UI"/>
          <w:color w:val="3C76A6" w:themeColor="accent5"/>
          <w:kern w:val="32"/>
          <w:sz w:val="18"/>
          <w:szCs w:val="18"/>
        </w:rPr>
        <w:t>record</w:t>
      </w:r>
    </w:p>
    <w:p w14:paraId="33EA7299" w14:textId="22CDB069" w:rsidR="00753DFA" w:rsidRDefault="00EB5F98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EB5F98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deployment.apps</w:t>
      </w:r>
      <w:proofErr w:type="spellEnd"/>
      <w:r w:rsidRPr="00EB5F98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</w:t>
      </w:r>
      <w:proofErr w:type="spellStart"/>
      <w:r w:rsidRPr="00EB5F98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EB5F98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-deployment image updated</w:t>
      </w:r>
    </w:p>
    <w:p w14:paraId="716B031D" w14:textId="63D9963B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2D6533EB" w14:textId="34B674FB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A new replication set will be created. Run the above step few times to see the behavior</w:t>
      </w:r>
    </w:p>
    <w:p w14:paraId="29A89344" w14:textId="56B2878A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ED2A136" w14:textId="0B6EB531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NAME                       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DESIRED   CURRENT   READY   AGE</w:t>
      </w:r>
    </w:p>
    <w:p w14:paraId="217F8529" w14:textId="2963CA6D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nginx-deployment-6bbb7cb484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1         1         1       110m</w:t>
      </w:r>
    </w:p>
    <w:p w14:paraId="34244924" w14:textId="299239DB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nginx-deployment-7964d8b76c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2         2         1       9s</w:t>
      </w:r>
    </w:p>
    <w:p w14:paraId="6F16BC59" w14:textId="77777777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[root@ip-172-31-21-212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]#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get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rs</w:t>
      </w:r>
      <w:proofErr w:type="spellEnd"/>
    </w:p>
    <w:p w14:paraId="56448D1B" w14:textId="5D3EA5A9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NAME                       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DESIRED   CURRENT   READY   AGE</w:t>
      </w:r>
    </w:p>
    <w:p w14:paraId="1EE61881" w14:textId="3762CA46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nginx-deployment-6bbb7cb484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0         0         0       110m</w:t>
      </w:r>
    </w:p>
    <w:p w14:paraId="7C46E294" w14:textId="0BCF5680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nginx-deployment-7964d8b76c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2         2         2       13s</w:t>
      </w:r>
    </w:p>
    <w:p w14:paraId="466F402D" w14:textId="77777777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[root@ip-172-31-21-212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]#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get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rs</w:t>
      </w:r>
      <w:proofErr w:type="spellEnd"/>
    </w:p>
    <w:p w14:paraId="34FDD44B" w14:textId="334D4D4E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NAME                       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DESIRED   CURRENT   READY   AGE</w:t>
      </w:r>
    </w:p>
    <w:p w14:paraId="08C601D7" w14:textId="6118C8A4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nginx-deployment-6bbb7cb484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0         0         0       110m</w:t>
      </w:r>
    </w:p>
    <w:p w14:paraId="1A06A87B" w14:textId="4B477EC2" w:rsid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nginx-deployment-7964d8b76c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ab/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2         2         2       14s</w:t>
      </w:r>
    </w:p>
    <w:p w14:paraId="45377E00" w14:textId="77777777" w:rsidR="00FE6A1B" w:rsidRDefault="00FE6A1B" w:rsidP="0022574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C0A0321" w14:textId="77777777" w:rsidR="00FE6A1B" w:rsidRP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[root@ip-172-31-21-212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]#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rollout history deployment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</w:t>
      </w:r>
    </w:p>
    <w:p w14:paraId="7FE588BD" w14:textId="77777777" w:rsidR="006A40F4" w:rsidRDefault="006A40F4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4726C7B4" w14:textId="1A566821" w:rsidR="00FE6A1B" w:rsidRPr="006A40F4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proofErr w:type="spell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deployment.apps</w:t>
      </w:r>
      <w:proofErr w:type="spell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</w:t>
      </w:r>
      <w:proofErr w:type="spell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-deployment</w:t>
      </w:r>
    </w:p>
    <w:p w14:paraId="35C81F81" w14:textId="77777777" w:rsidR="00FE6A1B" w:rsidRPr="006A40F4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REVISION  CHANGE-CAUSE</w:t>
      </w:r>
    </w:p>
    <w:p w14:paraId="596D6CE8" w14:textId="77777777" w:rsidR="00FE6A1B" w:rsidRPr="006A40F4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1         &lt;none&gt;</w:t>
      </w:r>
    </w:p>
    <w:p w14:paraId="0674FE0F" w14:textId="655F7B23" w:rsidR="00FE6A1B" w:rsidRDefault="00FE6A1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2         </w:t>
      </w:r>
      <w:proofErr w:type="spell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kubectl</w:t>
      </w:r>
      <w:proofErr w:type="spell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set image deployment </w:t>
      </w:r>
      <w:proofErr w:type="spell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-deployment </w:t>
      </w:r>
      <w:proofErr w:type="spellStart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=nginx:1.1</w:t>
      </w:r>
      <w:r w:rsidR="002B74D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5</w:t>
      </w:r>
      <w:r w:rsidRPr="006A40F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--record=true</w:t>
      </w:r>
    </w:p>
    <w:p w14:paraId="7A5C855C" w14:textId="4A7510A9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80CEF27" w14:textId="733F50C7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F0AE989" w14:textId="40AE27BA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436E72E" w14:textId="794FBD07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313B659" w14:textId="2647311A" w:rsidR="009E7A6C" w:rsidRDefault="009E7A6C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43371D7" w14:textId="5F803D6B" w:rsidR="009E7A6C" w:rsidRDefault="00D7621A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Rollback changes made</w:t>
      </w:r>
      <w:r w:rsidRPr="00D7621A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on </w:t>
      </w:r>
      <w:r w:rsidRPr="00D7621A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the deployment</w:t>
      </w:r>
    </w:p>
    <w:p w14:paraId="697DF01B" w14:textId="77777777" w:rsidR="00045094" w:rsidRDefault="00045094" w:rsidP="0004509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set image deployment 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-deployment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=nginx: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1.16 --</w:t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record</w:t>
      </w:r>
    </w:p>
    <w:p w14:paraId="1F711F77" w14:textId="77777777" w:rsidR="00045094" w:rsidRDefault="00045094" w:rsidP="0004509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EB5F98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deployment.apps</w:t>
      </w:r>
      <w:proofErr w:type="spellEnd"/>
      <w:r w:rsidRPr="00EB5F98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</w:t>
      </w:r>
      <w:proofErr w:type="spellStart"/>
      <w:r w:rsidRPr="00EB5F98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EB5F98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-deployment image updated</w:t>
      </w:r>
    </w:p>
    <w:p w14:paraId="02228643" w14:textId="22C054FB" w:rsidR="00D7621A" w:rsidRPr="00D7621A" w:rsidRDefault="00D7621A" w:rsidP="00D7621A">
      <w:pPr>
        <w:pStyle w:val="HTMLPreformatted"/>
        <w:shd w:val="clear" w:color="auto" w:fill="F6F6F6"/>
        <w:spacing w:line="360" w:lineRule="atLeast"/>
        <w:ind w:left="0"/>
        <w:textAlignment w:val="baseline"/>
        <w:rPr>
          <w:rFonts w:ascii="Segoe UI" w:hAnsi="Segoe UI" w:cs="Segoe UI"/>
          <w:color w:val="3C76A6" w:themeColor="accent5"/>
          <w:kern w:val="3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Cs w:val="22"/>
        </w:rPr>
        <w:t xml:space="preserve">]# 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Cs w:val="22"/>
        </w:rPr>
        <w:t>kubectl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Cs w:val="22"/>
        </w:rPr>
        <w:t xml:space="preserve"> rollout history deployment </w:t>
      </w:r>
      <w:proofErr w:type="spellStart"/>
      <w:r w:rsidR="001D1D80">
        <w:rPr>
          <w:rFonts w:ascii="Segoe UI" w:hAnsi="Segoe UI" w:cs="Segoe UI"/>
          <w:color w:val="3C76A6" w:themeColor="accent5"/>
          <w:kern w:val="32"/>
          <w:szCs w:val="22"/>
        </w:rPr>
        <w:t>nginx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Cs w:val="22"/>
        </w:rPr>
        <w:t>-deployment --revision=1</w:t>
      </w:r>
    </w:p>
    <w:p w14:paraId="5D186FFF" w14:textId="77777777" w:rsidR="00D7621A" w:rsidRDefault="00D7621A" w:rsidP="00D7621A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86E0F74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deployment.apps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-deployment with revision #1</w:t>
      </w:r>
    </w:p>
    <w:p w14:paraId="21538F4A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Pod Template:</w:t>
      </w:r>
    </w:p>
    <w:p w14:paraId="1DACBB90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Labels:       pod-template-hash=6bbb7cb484</w:t>
      </w:r>
    </w:p>
    <w:p w14:paraId="06A44734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    software=light-reverse-proxy</w:t>
      </w:r>
    </w:p>
    <w:p w14:paraId="674C38BB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Containers:</w:t>
      </w:r>
    </w:p>
    <w:p w14:paraId="72294987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:</w:t>
      </w:r>
    </w:p>
    <w:p w14:paraId="34F6B9F4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Image:      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</w:p>
    <w:p w14:paraId="78488D7E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Port:       80/TCP</w:t>
      </w:r>
    </w:p>
    <w:p w14:paraId="12692266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Host Port:  0/TCP</w:t>
      </w:r>
    </w:p>
    <w:p w14:paraId="66594DD6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Environment:        &lt;none&gt;</w:t>
      </w:r>
    </w:p>
    <w:p w14:paraId="0B0C0015" w14:textId="77777777" w:rsidR="00D7621A" w:rsidRPr="00D7621A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  Mounts:     &lt;none&gt;</w:t>
      </w:r>
    </w:p>
    <w:p w14:paraId="45D49778" w14:textId="666BEA56" w:rsidR="00D7621A" w:rsidRPr="00FE6A1B" w:rsidRDefault="00D7621A" w:rsidP="00D7621A">
      <w:pPr>
        <w:spacing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 Volumes:      &lt;none&gt;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</w:p>
    <w:p w14:paraId="4E04388F" w14:textId="77777777" w:rsidR="00045094" w:rsidRDefault="00045094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2DA4BC09" w14:textId="4C99E686" w:rsidR="00AA695E" w:rsidRPr="00AA695E" w:rsidRDefault="00AA695E" w:rsidP="00AA695E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]# </w:t>
      </w:r>
      <w:proofErr w:type="spellStart"/>
      <w:r w:rsidRPr="00AA695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AA69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rollout undo  deployment </w:t>
      </w:r>
      <w:proofErr w:type="spellStart"/>
      <w:r w:rsidRPr="00AA695E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AA695E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 --to-revision=1</w:t>
      </w:r>
    </w:p>
    <w:p w14:paraId="2A67A43A" w14:textId="77777777" w:rsidR="00045094" w:rsidRDefault="00045094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0AD123FD" w14:textId="77777777" w:rsidR="00CB6253" w:rsidRDefault="00BB59AF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Update the </w:t>
      </w:r>
      <w:r w:rsidR="00CB6253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No of </w:t>
      </w: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replica</w:t>
      </w:r>
      <w:r w:rsidR="00CB6253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using scale</w:t>
      </w:r>
    </w:p>
    <w:p w14:paraId="677F322F" w14:textId="5C2F7C2E" w:rsidR="00D42D43" w:rsidRDefault="00681B2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]# </w:t>
      </w:r>
      <w:r w:rsidR="00BB59AF" w:rsidRPr="00BB59AF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BB59AF"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BB59AF"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scale --replicas=4 deployment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="00BB59AF"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</w:t>
      </w:r>
    </w:p>
    <w:p w14:paraId="438FECDA" w14:textId="34D84327" w:rsidR="00B24297" w:rsidRDefault="00B24297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281E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00169C1F" w14:textId="2C8A6576" w:rsidR="00B24297" w:rsidRDefault="00B24297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C7AE0ED" w14:textId="32E5EE40" w:rsidR="00B24297" w:rsidRDefault="007566A1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7566A1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Pause and Resume deployment</w:t>
      </w:r>
    </w:p>
    <w:p w14:paraId="39F1E5D1" w14:textId="5B4B9C80" w:rsidR="00F82E0C" w:rsidRPr="000C5EE5" w:rsidRDefault="000C5EE5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C5EE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Allow us to pause the deployment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and apply the changes without a rollout. Once the resume is executed only the updated changes will be rolled out.</w:t>
      </w:r>
    </w:p>
    <w:p w14:paraId="76DAF0CA" w14:textId="77777777" w:rsidR="00F82E0C" w:rsidRPr="007566A1" w:rsidRDefault="00F82E0C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4D209BE7" w14:textId="424E249B" w:rsidR="007566A1" w:rsidRDefault="007566A1" w:rsidP="007566A1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lastRenderedPageBreak/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]# </w:t>
      </w:r>
      <w:proofErr w:type="spellStart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0B3ABE" w:rsidRPr="000B3AB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rollout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pause</w:t>
      </w:r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deployment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</w:t>
      </w:r>
    </w:p>
    <w:p w14:paraId="1CD376E8" w14:textId="6F7EF07D" w:rsidR="00CB7FC4" w:rsidRDefault="00CB7FC4" w:rsidP="00CB7FC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]#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set image deployment 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-deployment 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=nginx: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1.1</w:t>
      </w:r>
      <w:r w:rsidR="009C28CA">
        <w:rPr>
          <w:rFonts w:ascii="Segoe UI" w:hAnsi="Segoe UI" w:cs="Segoe UI"/>
          <w:color w:val="3C76A6" w:themeColor="accent5"/>
          <w:kern w:val="32"/>
          <w:sz w:val="22"/>
          <w:szCs w:val="22"/>
        </w:rPr>
        <w:t>6</w:t>
      </w:r>
      <w:r w:rsidR="00740C4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</w:t>
      </w: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record</w:t>
      </w:r>
    </w:p>
    <w:p w14:paraId="003A057C" w14:textId="5E4068F5" w:rsidR="00F82E0C" w:rsidRDefault="00C222ED" w:rsidP="00CB7FC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kubectl </w:t>
      </w:r>
      <w:r w:rsidR="000563F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36E24AC5" w14:textId="0E561895" w:rsidR="00C222ED" w:rsidRDefault="000E11AA" w:rsidP="00CB7FC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]# </w:t>
      </w:r>
      <w:r w:rsidRPr="00BB59AF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222E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rollout</w:t>
      </w:r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D67BFE">
        <w:rPr>
          <w:rFonts w:ascii="Segoe UI" w:hAnsi="Segoe UI" w:cs="Segoe UI"/>
          <w:color w:val="3C76A6" w:themeColor="accent5"/>
          <w:kern w:val="32"/>
          <w:sz w:val="22"/>
          <w:szCs w:val="22"/>
        </w:rPr>
        <w:t>resume</w:t>
      </w:r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deployment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681B2B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</w:t>
      </w:r>
    </w:p>
    <w:p w14:paraId="0E4BB4CD" w14:textId="5F87DAA6" w:rsidR="000A0688" w:rsidRDefault="000A0688" w:rsidP="00CB7FC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D2067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Now check the status to </w:t>
      </w:r>
      <w:r w:rsidR="000D2067" w:rsidRPr="000D2067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confirm the new deployment is rolled out.</w:t>
      </w:r>
    </w:p>
    <w:p w14:paraId="361D990F" w14:textId="1BEAD1DA" w:rsidR="00D67BFE" w:rsidRDefault="00D67BFE" w:rsidP="00D67BFE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kubectl </w:t>
      </w:r>
      <w:r w:rsidR="000563F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4891EF3C" w14:textId="288592A4" w:rsidR="007566A1" w:rsidRDefault="007566A1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7576E47" w14:textId="073F245A" w:rsidR="00D67BFE" w:rsidRPr="00130609" w:rsidRDefault="00C96707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</w:rPr>
      </w:pPr>
      <w:r w:rsidRPr="00130609">
        <w:rPr>
          <w:rFonts w:ascii="Segoe UI" w:hAnsi="Segoe UI" w:cs="Segoe UI"/>
          <w:b/>
          <w:bCs/>
          <w:color w:val="3C76A6" w:themeColor="accent5"/>
          <w:kern w:val="32"/>
        </w:rPr>
        <w:t>Deployment Strategy</w:t>
      </w:r>
    </w:p>
    <w:p w14:paraId="4931D134" w14:textId="67A33397" w:rsidR="00B82518" w:rsidRPr="00130609" w:rsidRDefault="00B82518" w:rsidP="00FE6A1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130609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Strategy - Recreate </w:t>
      </w:r>
    </w:p>
    <w:p w14:paraId="79593BC0" w14:textId="6CFE25A1" w:rsidR="00066239" w:rsidRDefault="00B82518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D7621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apply -f   </w:t>
      </w:r>
      <w:proofErr w:type="spellStart"/>
      <w:r w:rsidRPr="00B82518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B82518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-deployment-</w:t>
      </w:r>
      <w:proofErr w:type="spellStart"/>
      <w:r w:rsidRPr="00B82518">
        <w:rPr>
          <w:rFonts w:ascii="Segoe UI" w:hAnsi="Segoe UI" w:cs="Segoe UI"/>
          <w:color w:val="3C76A6" w:themeColor="accent5"/>
          <w:kern w:val="32"/>
          <w:sz w:val="22"/>
          <w:szCs w:val="22"/>
        </w:rPr>
        <w:t>recreate.yaml</w:t>
      </w:r>
      <w:proofErr w:type="spellEnd"/>
    </w:p>
    <w:p w14:paraId="372EEEE2" w14:textId="5D1F036F" w:rsidR="00C96707" w:rsidRDefault="00E96D53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FE6A1B">
        <w:rPr>
          <w:rFonts w:ascii="Segoe UI" w:hAnsi="Segoe UI" w:cs="Segoe UI"/>
          <w:color w:val="3C76A6" w:themeColor="accent5"/>
          <w:kern w:val="32"/>
          <w:sz w:val="22"/>
          <w:szCs w:val="22"/>
        </w:rPr>
        <w:t>]#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kubectl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</w:p>
    <w:p w14:paraId="09D3ABBE" w14:textId="380CBA9E" w:rsidR="00E96D53" w:rsidRDefault="00E96D53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2A17346" w14:textId="41487D60" w:rsidR="00AF5D6B" w:rsidRPr="007146E7" w:rsidRDefault="00AF5D6B" w:rsidP="00AF5D6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7146E7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Strategy - </w:t>
      </w:r>
      <w:proofErr w:type="spellStart"/>
      <w:r w:rsidRPr="007146E7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RollingUpdate</w:t>
      </w:r>
      <w:proofErr w:type="spellEnd"/>
    </w:p>
    <w:p w14:paraId="06CFE4F4" w14:textId="630179A2" w:rsidR="00AF5D6B" w:rsidRPr="007146E7" w:rsidRDefault="00AF5D6B" w:rsidP="00AF5D6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]# </w:t>
      </w:r>
      <w:proofErr w:type="spellStart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apply -f   </w:t>
      </w:r>
      <w:proofErr w:type="spellStart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>-deployment-</w:t>
      </w:r>
      <w:proofErr w:type="spellStart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>rolling.yaml</w:t>
      </w:r>
      <w:proofErr w:type="spellEnd"/>
    </w:p>
    <w:p w14:paraId="708F11AC" w14:textId="7F23351B" w:rsidR="00AF5D6B" w:rsidRPr="007146E7" w:rsidRDefault="00AF5D6B" w:rsidP="00AF5D6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root@ip-replicaset</w:t>
      </w:r>
      <w:proofErr w:type="spellEnd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]#kubectl get </w:t>
      </w:r>
      <w:proofErr w:type="spellStart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>rs</w:t>
      </w:r>
      <w:proofErr w:type="spellEnd"/>
      <w:r w:rsidRPr="007146E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04B9467F" w14:textId="77777777" w:rsidR="00AF5D6B" w:rsidRDefault="00AF5D6B" w:rsidP="00AF5D6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5C145DA" w14:textId="77777777" w:rsidR="00AF5D6B" w:rsidRDefault="00AF5D6B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9C89C75" w14:textId="31EC9498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Lab Exercise 5</w:t>
      </w:r>
    </w:p>
    <w:p w14:paraId="602706A0" w14:textId="77777777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43604F6" w14:textId="37115DA1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Service</w:t>
      </w:r>
    </w:p>
    <w:p w14:paraId="37692D3B" w14:textId="77777777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8F8FE6F" w14:textId="77777777" w:rsidR="00894E21" w:rsidRPr="00471EC4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6345C588" w14:textId="77777777" w:rsidR="00894E21" w:rsidRDefault="00894E21" w:rsidP="00894E2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06B7F11D" w14:textId="77777777" w:rsidR="00894E21" w:rsidRPr="00DA643E" w:rsidRDefault="00894E21" w:rsidP="00894E21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59A99EEE" w14:textId="58247D23" w:rsidR="00894E21" w:rsidRDefault="00894E21" w:rsidP="00894E21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976603">
        <w:rPr>
          <w:rFonts w:ascii="Segoe UI" w:hAnsi="Segoe UI" w:cs="Segoe UI"/>
          <w:color w:val="3C76A6" w:themeColor="accent5"/>
        </w:rPr>
        <w:t>gitrepo</w:t>
      </w:r>
      <w:proofErr w:type="spellEnd"/>
      <w:r w:rsidR="00976603">
        <w:rPr>
          <w:rFonts w:ascii="Segoe UI" w:hAnsi="Segoe UI" w:cs="Segoe UI"/>
          <w:color w:val="3C76A6" w:themeColor="accent5"/>
        </w:rPr>
        <w:t>/k8/day1/</w:t>
      </w:r>
      <w:proofErr w:type="spellStart"/>
      <w:r w:rsidR="00976603">
        <w:rPr>
          <w:rFonts w:ascii="Segoe UI" w:hAnsi="Segoe UI" w:cs="Segoe UI"/>
          <w:color w:val="3C76A6" w:themeColor="accent5"/>
        </w:rPr>
        <w:t>yaml</w:t>
      </w:r>
      <w:proofErr w:type="spellEnd"/>
      <w:r w:rsidR="00976603">
        <w:rPr>
          <w:rFonts w:ascii="Segoe UI" w:hAnsi="Segoe UI" w:cs="Segoe UI"/>
          <w:color w:val="3C76A6" w:themeColor="accent5"/>
        </w:rPr>
        <w:t>/</w:t>
      </w:r>
      <w:r w:rsidR="007146E7">
        <w:rPr>
          <w:rFonts w:ascii="Segoe UI" w:hAnsi="Segoe UI" w:cs="Segoe UI"/>
          <w:color w:val="3C76A6" w:themeColor="accent5"/>
        </w:rPr>
        <w:t>service</w:t>
      </w:r>
    </w:p>
    <w:p w14:paraId="59D1D9FA" w14:textId="77777777" w:rsidR="00B82CA4" w:rsidRDefault="00B82CA4" w:rsidP="00894E21">
      <w:pPr>
        <w:ind w:left="0"/>
        <w:rPr>
          <w:rFonts w:ascii="Segoe UI" w:hAnsi="Segoe UI" w:cs="Segoe UI"/>
          <w:color w:val="3C76A6" w:themeColor="accent5"/>
        </w:rPr>
      </w:pPr>
    </w:p>
    <w:p w14:paraId="730B638C" w14:textId="77777777" w:rsidR="00B82CA4" w:rsidRPr="00375104" w:rsidRDefault="00B82CA4" w:rsidP="00D162CF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</w:t>
      </w:r>
      <w:proofErr w:type="spellStart"/>
      <w:r>
        <w:rPr>
          <w:rFonts w:ascii="Segoe UI" w:hAnsi="Segoe UI" w:cs="Segoe UI"/>
          <w:color w:val="3C76A6" w:themeColor="accent5"/>
        </w:rPr>
        <w:t>nginx</w:t>
      </w:r>
      <w:proofErr w:type="spellEnd"/>
      <w:r>
        <w:rPr>
          <w:rFonts w:ascii="Segoe UI" w:hAnsi="Segoe UI" w:cs="Segoe UI"/>
          <w:color w:val="3C76A6" w:themeColor="accent5"/>
        </w:rPr>
        <w:t xml:space="preserve"> pod using the </w:t>
      </w:r>
      <w:proofErr w:type="spellStart"/>
      <w:r w:rsidRPr="00375104">
        <w:rPr>
          <w:rFonts w:ascii="Segoe UI" w:hAnsi="Segoe UI" w:cs="Segoe UI"/>
          <w:color w:val="3C76A6" w:themeColor="accent5"/>
        </w:rPr>
        <w:t>nginx-pod.yaml</w:t>
      </w:r>
      <w:proofErr w:type="spellEnd"/>
      <w:r>
        <w:rPr>
          <w:rFonts w:ascii="Segoe UI" w:hAnsi="Segoe UI" w:cs="Segoe UI"/>
          <w:color w:val="3C76A6" w:themeColor="accent5"/>
        </w:rPr>
        <w:t xml:space="preserve"> file </w:t>
      </w:r>
    </w:p>
    <w:p w14:paraId="16F6E939" w14:textId="77777777" w:rsidR="00B82CA4" w:rsidRDefault="00B82CA4" w:rsidP="00B82CA4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375104">
        <w:rPr>
          <w:rFonts w:ascii="Segoe UI" w:hAnsi="Segoe UI" w:cs="Segoe UI"/>
          <w:color w:val="3C76A6" w:themeColor="accent5"/>
        </w:rPr>
        <w:t>nginx-pod.yaml</w:t>
      </w:r>
      <w:proofErr w:type="spellEnd"/>
    </w:p>
    <w:p w14:paraId="195DF0D3" w14:textId="77777777" w:rsidR="00B82CA4" w:rsidRDefault="00B82CA4" w:rsidP="00B82CA4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lastRenderedPageBreak/>
        <w:t xml:space="preserve">Expected Output:   </w:t>
      </w:r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pod/</w:t>
      </w:r>
      <w:proofErr w:type="spellStart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>nginx</w:t>
      </w:r>
      <w:proofErr w:type="spellEnd"/>
      <w:r w:rsidRPr="00375104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 created</w:t>
      </w:r>
    </w:p>
    <w:p w14:paraId="43EC7C35" w14:textId="77777777" w:rsidR="00B82CA4" w:rsidRDefault="00B82CA4" w:rsidP="00B82CA4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6265E7E0" w14:textId="77777777" w:rsidR="00B82CA4" w:rsidRPr="00375104" w:rsidRDefault="00B82CA4" w:rsidP="00D162CF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7A7D686B" w14:textId="77777777" w:rsidR="00B82CA4" w:rsidRDefault="00B82CA4" w:rsidP="00B82CA4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381BCE3A" w14:textId="77777777" w:rsidR="00B82CA4" w:rsidRDefault="00B82CA4" w:rsidP="00B82CA4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1DC35C91" w14:textId="77777777" w:rsidR="00B82CA4" w:rsidRPr="00120DA6" w:rsidRDefault="00B82CA4" w:rsidP="00B82CA4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READY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STATUS    RESTARTS   AGE</w:t>
      </w:r>
    </w:p>
    <w:p w14:paraId="6AC2E3D1" w14:textId="77777777" w:rsidR="00B82CA4" w:rsidRPr="00120DA6" w:rsidRDefault="00B82CA4" w:rsidP="00B82CA4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nginx</w:t>
      </w:r>
      <w:proofErr w:type="spellEnd"/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1/1  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Running 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0        </w:t>
      </w:r>
      <w: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</w:t>
      </w:r>
      <w:r w:rsidRPr="00120DA6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10s</w:t>
      </w:r>
    </w:p>
    <w:p w14:paraId="41F870C7" w14:textId="14D8152C" w:rsidR="00B82CA4" w:rsidRDefault="00B82CA4" w:rsidP="00894E21">
      <w:pPr>
        <w:ind w:left="0"/>
        <w:rPr>
          <w:rFonts w:ascii="Segoe UI" w:hAnsi="Segoe UI" w:cs="Segoe UI"/>
          <w:color w:val="3C76A6" w:themeColor="accent5"/>
        </w:rPr>
      </w:pPr>
    </w:p>
    <w:p w14:paraId="40B0FB25" w14:textId="26446774" w:rsidR="006D4782" w:rsidRPr="006D4782" w:rsidRDefault="006D4782" w:rsidP="006D478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proofErr w:type="spellStart"/>
      <w:r w:rsidRPr="006D4782">
        <w:rPr>
          <w:rFonts w:ascii="Segoe UI" w:hAnsi="Segoe UI" w:cs="Segoe UI"/>
          <w:color w:val="3C76A6" w:themeColor="accent5"/>
          <w:sz w:val="24"/>
          <w:szCs w:val="24"/>
        </w:rPr>
        <w:t>NodePort</w:t>
      </w:r>
      <w:proofErr w:type="spellEnd"/>
      <w:r w:rsidRPr="006D4782">
        <w:rPr>
          <w:rFonts w:ascii="Segoe UI" w:hAnsi="Segoe UI" w:cs="Segoe UI"/>
          <w:color w:val="3C76A6" w:themeColor="accent5"/>
          <w:sz w:val="24"/>
          <w:szCs w:val="24"/>
        </w:rPr>
        <w:t xml:space="preserve"> Service</w:t>
      </w:r>
    </w:p>
    <w:p w14:paraId="520B6A9D" w14:textId="3D3B66D2" w:rsidR="00B82CA4" w:rsidRDefault="00B82CA4" w:rsidP="00B82CA4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976603">
        <w:rPr>
          <w:rFonts w:ascii="Segoe UI" w:hAnsi="Segoe UI" w:cs="Segoe UI"/>
          <w:color w:val="3C76A6" w:themeColor="accent5"/>
        </w:rPr>
        <w:t>gitrepo</w:t>
      </w:r>
      <w:proofErr w:type="spellEnd"/>
      <w:r w:rsidR="00976603">
        <w:rPr>
          <w:rFonts w:ascii="Segoe UI" w:hAnsi="Segoe UI" w:cs="Segoe UI"/>
          <w:color w:val="3C76A6" w:themeColor="accent5"/>
        </w:rPr>
        <w:t>/k8/day1/</w:t>
      </w:r>
      <w:proofErr w:type="spellStart"/>
      <w:r w:rsidR="00976603">
        <w:rPr>
          <w:rFonts w:ascii="Segoe UI" w:hAnsi="Segoe UI" w:cs="Segoe UI"/>
          <w:color w:val="3C76A6" w:themeColor="accent5"/>
        </w:rPr>
        <w:t>yaml</w:t>
      </w:r>
      <w:proofErr w:type="spellEnd"/>
      <w:r w:rsidR="00976603">
        <w:rPr>
          <w:rFonts w:ascii="Segoe UI" w:hAnsi="Segoe UI" w:cs="Segoe UI"/>
          <w:color w:val="3C76A6" w:themeColor="accent5"/>
        </w:rPr>
        <w:t>/</w:t>
      </w:r>
      <w:r>
        <w:rPr>
          <w:rFonts w:ascii="Segoe UI" w:hAnsi="Segoe UI" w:cs="Segoe UI"/>
          <w:color w:val="3C76A6" w:themeColor="accent5"/>
        </w:rPr>
        <w:t>service</w:t>
      </w:r>
    </w:p>
    <w:p w14:paraId="6399F0B9" w14:textId="77777777" w:rsidR="00B82CA4" w:rsidRDefault="00B82CA4" w:rsidP="00B82CA4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nginx-nodeport.yaml</w:t>
      </w:r>
      <w:proofErr w:type="spellEnd"/>
    </w:p>
    <w:p w14:paraId="196B528D" w14:textId="0643CFD5" w:rsidR="00B82CA4" w:rsidRDefault="00B82CA4" w:rsidP="00B82CA4">
      <w:pPr>
        <w:ind w:left="0"/>
        <w:rPr>
          <w:rFonts w:ascii="Segoe UI" w:hAnsi="Segoe UI" w:cs="Segoe UI"/>
          <w:color w:val="3C76A6" w:themeColor="accent5"/>
        </w:rPr>
      </w:pP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service/</w:t>
      </w:r>
      <w:proofErr w:type="spellStart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</w:t>
      </w:r>
      <w:proofErr w:type="spellStart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nodeport</w:t>
      </w:r>
      <w:proofErr w:type="spellEnd"/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-service created</w:t>
      </w:r>
    </w:p>
    <w:p w14:paraId="6159033F" w14:textId="4553A4D3" w:rsidR="00B82CA4" w:rsidRDefault="00B82CA4" w:rsidP="00B82CA4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svc</w:t>
      </w:r>
    </w:p>
    <w:p w14:paraId="2DB88DC5" w14:textId="7F4FD3D6" w:rsidR="00894E21" w:rsidRDefault="00894E21" w:rsidP="00894E21">
      <w:pPr>
        <w:ind w:left="0"/>
        <w:rPr>
          <w:rFonts w:ascii="Segoe UI" w:hAnsi="Segoe UI" w:cs="Segoe UI"/>
          <w:color w:val="3C76A6" w:themeColor="accent5"/>
        </w:rPr>
      </w:pPr>
    </w:p>
    <w:p w14:paraId="5AA66BA6" w14:textId="19D917D2" w:rsidR="00BE7122" w:rsidRPr="00BE7122" w:rsidRDefault="00BE7122" w:rsidP="00BE7122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NAME      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TYPE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CLUSTER-IP       EXTERNAL-IP   PORT(S)          AGE</w:t>
      </w:r>
    </w:p>
    <w:p w14:paraId="3D7C94F3" w14:textId="50A27E0F" w:rsidR="00BE7122" w:rsidRPr="00BE7122" w:rsidRDefault="00BE7122" w:rsidP="00BE7122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kubernetes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10.96.0.1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&lt;none&gt;        443/TCP          3d14h</w:t>
      </w:r>
    </w:p>
    <w:p w14:paraId="347EB19A" w14:textId="71FAF49C" w:rsidR="00BE7122" w:rsidRPr="00BE7122" w:rsidRDefault="00BE7122" w:rsidP="00BE7122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nginx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>-</w:t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nodeport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-service  </w:t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NodePort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10.107.191.170   &lt;none&gt;        80:30080/TCP     14s</w:t>
      </w:r>
    </w:p>
    <w:p w14:paraId="1EEA55D2" w14:textId="77777777" w:rsidR="00B82CA4" w:rsidRDefault="00B82CA4" w:rsidP="00894E21">
      <w:pPr>
        <w:ind w:left="0"/>
        <w:rPr>
          <w:rFonts w:ascii="Segoe UI" w:hAnsi="Segoe UI" w:cs="Segoe UI"/>
          <w:color w:val="3C76A6" w:themeColor="accent5"/>
        </w:rPr>
      </w:pPr>
    </w:p>
    <w:p w14:paraId="738DD8A2" w14:textId="77777777" w:rsidR="00D43C9A" w:rsidRPr="00905D7B" w:rsidRDefault="00D43C9A" w:rsidP="00894E21">
      <w:pPr>
        <w:ind w:left="0"/>
        <w:rPr>
          <w:rFonts w:ascii="Segoe UI" w:hAnsi="Segoe UI" w:cs="Segoe UI"/>
          <w:color w:val="3C76A6" w:themeColor="accent5"/>
          <w:highlight w:val="yellow"/>
        </w:rPr>
      </w:pPr>
      <w:r w:rsidRPr="00905D7B">
        <w:rPr>
          <w:rFonts w:ascii="Segoe UI" w:hAnsi="Segoe UI" w:cs="Segoe UI"/>
          <w:color w:val="3C76A6" w:themeColor="accent5"/>
          <w:highlight w:val="yellow"/>
        </w:rPr>
        <w:t>Now you will be able to access the Nginx page from outside the network.</w:t>
      </w:r>
    </w:p>
    <w:p w14:paraId="198D3E2F" w14:textId="5984A264" w:rsidR="00D43C9A" w:rsidRDefault="00D43C9A" w:rsidP="00894E21">
      <w:pPr>
        <w:ind w:left="0"/>
        <w:rPr>
          <w:rFonts w:ascii="Segoe UI" w:hAnsi="Segoe UI" w:cs="Segoe UI"/>
          <w:color w:val="3C76A6" w:themeColor="accent5"/>
        </w:rPr>
      </w:pPr>
      <w:r w:rsidRPr="00905D7B">
        <w:rPr>
          <w:rFonts w:ascii="Segoe UI" w:hAnsi="Segoe UI" w:cs="Segoe UI"/>
          <w:color w:val="3C76A6" w:themeColor="accent5"/>
          <w:highlight w:val="yellow"/>
        </w:rPr>
        <w:t xml:space="preserve">Go to browser and try to access </w:t>
      </w:r>
      <w:hyperlink w:history="1">
        <w:r w:rsidRPr="00905D7B">
          <w:rPr>
            <w:rStyle w:val="Hyperlink"/>
            <w:rFonts w:ascii="Segoe UI" w:hAnsi="Segoe UI" w:cs="Segoe UI"/>
            <w:highlight w:val="yellow"/>
          </w:rPr>
          <w:t>http://&lt;any</w:t>
        </w:r>
      </w:hyperlink>
      <w:r w:rsidR="0014237D" w:rsidRPr="00905D7B">
        <w:rPr>
          <w:rFonts w:ascii="Segoe UI" w:hAnsi="Segoe UI" w:cs="Segoe UI"/>
          <w:color w:val="3C76A6" w:themeColor="accent5"/>
          <w:highlight w:val="yellow"/>
        </w:rPr>
        <w:t xml:space="preserve"> of the Public</w:t>
      </w:r>
      <w:r w:rsidRPr="00905D7B">
        <w:rPr>
          <w:rFonts w:ascii="Segoe UI" w:hAnsi="Segoe UI" w:cs="Segoe UI"/>
          <w:color w:val="3C76A6" w:themeColor="accent5"/>
          <w:highlight w:val="yellow"/>
        </w:rPr>
        <w:t xml:space="preserve"> IP in your cluster&gt;:30080/</w:t>
      </w:r>
    </w:p>
    <w:p w14:paraId="505AFBF4" w14:textId="77777777" w:rsidR="00D43C9A" w:rsidRDefault="00D43C9A" w:rsidP="00894E21">
      <w:pPr>
        <w:ind w:left="0"/>
        <w:rPr>
          <w:rFonts w:ascii="Segoe UI" w:hAnsi="Segoe UI" w:cs="Segoe UI"/>
          <w:color w:val="3C76A6" w:themeColor="accent5"/>
        </w:rPr>
      </w:pPr>
    </w:p>
    <w:p w14:paraId="36E08977" w14:textId="60C0A4E4" w:rsidR="00D43C9A" w:rsidRPr="006D4782" w:rsidRDefault="006D4782" w:rsidP="00894E21">
      <w:pPr>
        <w:ind w:left="0"/>
        <w:rPr>
          <w:rFonts w:ascii="Segoe UI" w:hAnsi="Segoe UI" w:cs="Segoe UI"/>
          <w:b/>
          <w:bCs/>
          <w:color w:val="3C76A6" w:themeColor="accent5"/>
          <w:kern w:val="32"/>
        </w:rPr>
      </w:pPr>
      <w:proofErr w:type="spellStart"/>
      <w:r w:rsidRPr="006D4782">
        <w:rPr>
          <w:rFonts w:ascii="Segoe UI" w:hAnsi="Segoe UI" w:cs="Segoe UI"/>
          <w:b/>
          <w:bCs/>
          <w:color w:val="3C76A6" w:themeColor="accent5"/>
          <w:kern w:val="32"/>
        </w:rPr>
        <w:t>ClusterIP</w:t>
      </w:r>
      <w:proofErr w:type="spellEnd"/>
      <w:r>
        <w:rPr>
          <w:rFonts w:ascii="Segoe UI" w:hAnsi="Segoe UI" w:cs="Segoe UI"/>
          <w:b/>
          <w:bCs/>
          <w:color w:val="3C76A6" w:themeColor="accent5"/>
          <w:kern w:val="32"/>
        </w:rPr>
        <w:t xml:space="preserve"> </w:t>
      </w:r>
      <w:r w:rsidRPr="006D4782">
        <w:rPr>
          <w:rFonts w:ascii="Segoe UI" w:hAnsi="Segoe UI" w:cs="Segoe UI"/>
          <w:b/>
          <w:bCs/>
          <w:color w:val="3C76A6" w:themeColor="accent5"/>
          <w:kern w:val="32"/>
        </w:rPr>
        <w:t>Service</w:t>
      </w:r>
    </w:p>
    <w:p w14:paraId="2926C6FD" w14:textId="27883586" w:rsidR="00E96D53" w:rsidRDefault="00E96D53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86D6D50" w14:textId="1A6B15A1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976603">
        <w:rPr>
          <w:rFonts w:ascii="Segoe UI" w:hAnsi="Segoe UI" w:cs="Segoe UI"/>
          <w:color w:val="3C76A6" w:themeColor="accent5"/>
        </w:rPr>
        <w:t>gitrepo</w:t>
      </w:r>
      <w:proofErr w:type="spellEnd"/>
      <w:r w:rsidR="00976603">
        <w:rPr>
          <w:rFonts w:ascii="Segoe UI" w:hAnsi="Segoe UI" w:cs="Segoe UI"/>
          <w:color w:val="3C76A6" w:themeColor="accent5"/>
        </w:rPr>
        <w:t>/k8/day1/</w:t>
      </w:r>
      <w:proofErr w:type="spellStart"/>
      <w:r w:rsidR="00976603">
        <w:rPr>
          <w:rFonts w:ascii="Segoe UI" w:hAnsi="Segoe UI" w:cs="Segoe UI"/>
          <w:color w:val="3C76A6" w:themeColor="accent5"/>
        </w:rPr>
        <w:t>yaml</w:t>
      </w:r>
      <w:proofErr w:type="spellEnd"/>
      <w:r w:rsidR="00976603">
        <w:rPr>
          <w:rFonts w:ascii="Segoe UI" w:hAnsi="Segoe UI" w:cs="Segoe UI"/>
          <w:color w:val="3C76A6" w:themeColor="accent5"/>
        </w:rPr>
        <w:t>/</w:t>
      </w:r>
      <w:r>
        <w:rPr>
          <w:rFonts w:ascii="Segoe UI" w:hAnsi="Segoe UI" w:cs="Segoe UI"/>
          <w:color w:val="3C76A6" w:themeColor="accent5"/>
        </w:rPr>
        <w:t>service</w:t>
      </w:r>
    </w:p>
    <w:p w14:paraId="1907809D" w14:textId="26BBA9DE" w:rsidR="005C489B" w:rsidRDefault="005C489B" w:rsidP="005C489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5C489B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nginx-clusterip.yaml</w:t>
      </w:r>
      <w:proofErr w:type="spellEnd"/>
    </w:p>
    <w:p w14:paraId="4FDDC5E6" w14:textId="3CBB8615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service/</w:t>
      </w:r>
      <w:proofErr w:type="spellStart"/>
      <w:r w:rsidR="00DC25ED" w:rsidRPr="00DC25ED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nginx-clusterip</w:t>
      </w:r>
      <w:proofErr w:type="spellEnd"/>
      <w:r w:rsidR="00824E9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created</w:t>
      </w:r>
    </w:p>
    <w:p w14:paraId="09FDF19C" w14:textId="77777777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svc</w:t>
      </w:r>
    </w:p>
    <w:p w14:paraId="6E2A941C" w14:textId="77777777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</w:p>
    <w:p w14:paraId="7280D6FA" w14:textId="77777777" w:rsidR="005C489B" w:rsidRPr="00BE7122" w:rsidRDefault="005C489B" w:rsidP="005C489B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r w:rsidRPr="00BE7122">
        <w:rPr>
          <w:rFonts w:ascii="Segoe UI" w:hAnsi="Segoe UI" w:cs="Segoe UI"/>
          <w:color w:val="3C76A6" w:themeColor="accent5"/>
          <w:sz w:val="20"/>
          <w:szCs w:val="20"/>
        </w:rPr>
        <w:lastRenderedPageBreak/>
        <w:t xml:space="preserve">NAME      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TYPE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CLUSTER-IP       EXTERNAL-IP   PORT(S)          AGE</w:t>
      </w:r>
    </w:p>
    <w:p w14:paraId="53C428BC" w14:textId="77777777" w:rsidR="005C489B" w:rsidRPr="00BE7122" w:rsidRDefault="005C489B" w:rsidP="005C489B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kubernetes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10.96.0.1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&lt;none&gt;        443/TCP          3d14h</w:t>
      </w:r>
    </w:p>
    <w:p w14:paraId="4614FAE6" w14:textId="20E00329" w:rsidR="00B40D1A" w:rsidRPr="00BE7122" w:rsidRDefault="00B40D1A" w:rsidP="005C489B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40D1A">
        <w:rPr>
          <w:rFonts w:ascii="Segoe UI" w:hAnsi="Segoe UI" w:cs="Segoe UI"/>
          <w:color w:val="3C76A6" w:themeColor="accent5"/>
          <w:sz w:val="20"/>
          <w:szCs w:val="20"/>
        </w:rPr>
        <w:t>nginx</w:t>
      </w:r>
      <w:proofErr w:type="spellEnd"/>
      <w:r w:rsidRPr="00B40D1A">
        <w:rPr>
          <w:rFonts w:ascii="Segoe UI" w:hAnsi="Segoe UI" w:cs="Segoe UI"/>
          <w:color w:val="3C76A6" w:themeColor="accent5"/>
          <w:sz w:val="20"/>
          <w:szCs w:val="20"/>
        </w:rPr>
        <w:t>-</w:t>
      </w:r>
      <w:proofErr w:type="spellStart"/>
      <w:r w:rsidRPr="00B40D1A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40D1A">
        <w:rPr>
          <w:rFonts w:ascii="Segoe UI" w:hAnsi="Segoe UI" w:cs="Segoe UI"/>
          <w:color w:val="3C76A6" w:themeColor="accent5"/>
          <w:sz w:val="20"/>
          <w:szCs w:val="20"/>
        </w:rPr>
        <w:t xml:space="preserve">-service   </w:t>
      </w:r>
      <w:proofErr w:type="spellStart"/>
      <w:r w:rsidRPr="00B40D1A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40D1A">
        <w:rPr>
          <w:rFonts w:ascii="Segoe UI" w:hAnsi="Segoe UI" w:cs="Segoe UI"/>
          <w:color w:val="3C76A6" w:themeColor="accent5"/>
          <w:sz w:val="20"/>
          <w:szCs w:val="20"/>
        </w:rPr>
        <w:t xml:space="preserve">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40D1A">
        <w:rPr>
          <w:rFonts w:ascii="Segoe UI" w:hAnsi="Segoe UI" w:cs="Segoe UI"/>
          <w:color w:val="3C76A6" w:themeColor="accent5"/>
          <w:sz w:val="20"/>
          <w:szCs w:val="20"/>
        </w:rPr>
        <w:t>10.105.213.188   &lt;none&gt;        80/TCP           82s</w:t>
      </w:r>
    </w:p>
    <w:p w14:paraId="7E68A662" w14:textId="77777777" w:rsidR="005C489B" w:rsidRDefault="005C489B" w:rsidP="005C489B">
      <w:pPr>
        <w:ind w:left="0"/>
        <w:rPr>
          <w:rFonts w:ascii="Segoe UI" w:hAnsi="Segoe UI" w:cs="Segoe UI"/>
          <w:color w:val="3C76A6" w:themeColor="accent5"/>
        </w:rPr>
      </w:pPr>
    </w:p>
    <w:p w14:paraId="0FC3FD5C" w14:textId="4F762AD9" w:rsidR="005C489B" w:rsidRDefault="00920B7A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  <w:r>
        <w:rPr>
          <w:rFonts w:ascii="Segoe UI" w:hAnsi="Segoe UI" w:cs="Segoe UI"/>
          <w:color w:val="3C76A6" w:themeColor="accent5"/>
          <w:highlight w:val="yellow"/>
        </w:rPr>
        <w:t>The access to the service will be available from any of the nodes in the cluster</w:t>
      </w:r>
      <w:r w:rsidR="005C489B" w:rsidRPr="00905D7B">
        <w:rPr>
          <w:rFonts w:ascii="Segoe UI" w:hAnsi="Segoe UI" w:cs="Segoe UI"/>
          <w:color w:val="3C76A6" w:themeColor="accent5"/>
          <w:highlight w:val="yellow"/>
        </w:rPr>
        <w:t>.</w:t>
      </w:r>
      <w:r>
        <w:rPr>
          <w:rFonts w:ascii="Segoe UI" w:hAnsi="Segoe UI" w:cs="Segoe UI"/>
          <w:color w:val="3C76A6" w:themeColor="accent5"/>
          <w:highlight w:val="yellow"/>
        </w:rPr>
        <w:t xml:space="preserve"> It will not be available outside the cluster.</w:t>
      </w:r>
    </w:p>
    <w:p w14:paraId="0DC1DC17" w14:textId="081B2743" w:rsidR="005C570D" w:rsidRDefault="005C570D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</w:rPr>
        <w:t xml:space="preserve">curl </w:t>
      </w:r>
      <w:r w:rsidRPr="005C570D">
        <w:rPr>
          <w:rFonts w:ascii="Segoe UI" w:hAnsi="Segoe UI" w:cs="Segoe UI"/>
          <w:color w:val="3C76A6" w:themeColor="accent5"/>
        </w:rPr>
        <w:t>10.105.213.188</w:t>
      </w:r>
      <w:r>
        <w:rPr>
          <w:rFonts w:ascii="Segoe UI" w:hAnsi="Segoe UI" w:cs="Segoe UI"/>
          <w:color w:val="3C76A6" w:themeColor="accent5"/>
        </w:rPr>
        <w:t>:80</w:t>
      </w:r>
    </w:p>
    <w:p w14:paraId="652A158F" w14:textId="55609445" w:rsidR="005C570D" w:rsidRDefault="005C570D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  <w:r>
        <w:rPr>
          <w:rFonts w:ascii="Segoe UI" w:hAnsi="Segoe UI" w:cs="Segoe UI"/>
          <w:color w:val="3C76A6" w:themeColor="accent5"/>
          <w:highlight w:val="yellow"/>
        </w:rPr>
        <w:t>Expected output: Will display the landing page of Nginx server</w:t>
      </w:r>
    </w:p>
    <w:p w14:paraId="57B2C7E7" w14:textId="77777777" w:rsidR="005C570D" w:rsidRPr="00905D7B" w:rsidRDefault="005C570D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</w:p>
    <w:p w14:paraId="6CDB5A5B" w14:textId="77777777" w:rsidR="005C489B" w:rsidRPr="00E37C2F" w:rsidRDefault="005C489B" w:rsidP="005C489B">
      <w:pPr>
        <w:ind w:left="0"/>
        <w:rPr>
          <w:rFonts w:ascii="Segoe UI" w:hAnsi="Segoe UI" w:cs="Segoe UI"/>
          <w:color w:val="3C76A6" w:themeColor="accent5"/>
          <w:highlight w:val="yellow"/>
        </w:rPr>
      </w:pPr>
      <w:r w:rsidRPr="00E37C2F">
        <w:rPr>
          <w:rFonts w:ascii="Segoe UI" w:hAnsi="Segoe UI" w:cs="Segoe UI"/>
          <w:color w:val="3C76A6" w:themeColor="accent5"/>
          <w:highlight w:val="yellow"/>
        </w:rPr>
        <w:t xml:space="preserve">Go to browser and try to access </w:t>
      </w:r>
      <w:hyperlink w:history="1">
        <w:r w:rsidRPr="00E37C2F">
          <w:rPr>
            <w:rStyle w:val="Hyperlink"/>
            <w:rFonts w:ascii="Segoe UI" w:hAnsi="Segoe UI" w:cs="Segoe UI"/>
            <w:highlight w:val="yellow"/>
          </w:rPr>
          <w:t>http://&lt;any</w:t>
        </w:r>
      </w:hyperlink>
      <w:r w:rsidRPr="00E37C2F">
        <w:rPr>
          <w:rFonts w:ascii="Segoe UI" w:hAnsi="Segoe UI" w:cs="Segoe UI"/>
          <w:color w:val="3C76A6" w:themeColor="accent5"/>
          <w:highlight w:val="yellow"/>
        </w:rPr>
        <w:t xml:space="preserve"> of the Public IP in your cluster&gt;:30080/</w:t>
      </w:r>
    </w:p>
    <w:p w14:paraId="2F7A0DBA" w14:textId="777C7908" w:rsidR="005C489B" w:rsidRDefault="005C570D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37C2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The page should not be accessible</w:t>
      </w:r>
    </w:p>
    <w:p w14:paraId="02CFE6DA" w14:textId="2BE7D112" w:rsidR="00555ECE" w:rsidRDefault="00555ECE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74C625F" w14:textId="2269B265" w:rsidR="00F06266" w:rsidRDefault="00F06266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3BC27DF" w14:textId="51965DC5" w:rsidR="00F06266" w:rsidRPr="006D4782" w:rsidRDefault="00F06266" w:rsidP="00F06266">
      <w:pPr>
        <w:ind w:left="0"/>
        <w:rPr>
          <w:rFonts w:ascii="Segoe UI" w:hAnsi="Segoe UI" w:cs="Segoe UI"/>
          <w:b/>
          <w:bCs/>
          <w:color w:val="3C76A6" w:themeColor="accent5"/>
          <w:kern w:val="32"/>
        </w:rPr>
      </w:pPr>
      <w:proofErr w:type="spellStart"/>
      <w:r>
        <w:rPr>
          <w:rFonts w:ascii="Segoe UI" w:hAnsi="Segoe UI" w:cs="Segoe UI"/>
          <w:b/>
          <w:bCs/>
          <w:color w:val="3C76A6" w:themeColor="accent5"/>
          <w:kern w:val="32"/>
        </w:rPr>
        <w:t>LoadBalancer</w:t>
      </w:r>
      <w:proofErr w:type="spellEnd"/>
      <w:r>
        <w:rPr>
          <w:rFonts w:ascii="Segoe UI" w:hAnsi="Segoe UI" w:cs="Segoe UI"/>
          <w:b/>
          <w:bCs/>
          <w:color w:val="3C76A6" w:themeColor="accent5"/>
          <w:kern w:val="32"/>
        </w:rPr>
        <w:t xml:space="preserve"> </w:t>
      </w:r>
      <w:r w:rsidRPr="006D4782">
        <w:rPr>
          <w:rFonts w:ascii="Segoe UI" w:hAnsi="Segoe UI" w:cs="Segoe UI"/>
          <w:b/>
          <w:bCs/>
          <w:color w:val="3C76A6" w:themeColor="accent5"/>
          <w:kern w:val="32"/>
        </w:rPr>
        <w:t>Service</w:t>
      </w:r>
    </w:p>
    <w:p w14:paraId="14529E76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095BF80" w14:textId="3141E111" w:rsidR="00F06266" w:rsidRDefault="00F06266" w:rsidP="00F06266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976603">
        <w:rPr>
          <w:rFonts w:ascii="Segoe UI" w:hAnsi="Segoe UI" w:cs="Segoe UI"/>
          <w:color w:val="3C76A6" w:themeColor="accent5"/>
        </w:rPr>
        <w:t>gitrepo</w:t>
      </w:r>
      <w:proofErr w:type="spellEnd"/>
      <w:r w:rsidR="00976603">
        <w:rPr>
          <w:rFonts w:ascii="Segoe UI" w:hAnsi="Segoe UI" w:cs="Segoe UI"/>
          <w:color w:val="3C76A6" w:themeColor="accent5"/>
        </w:rPr>
        <w:t>/k8/day1/</w:t>
      </w:r>
      <w:proofErr w:type="spellStart"/>
      <w:r w:rsidR="00976603">
        <w:rPr>
          <w:rFonts w:ascii="Segoe UI" w:hAnsi="Segoe UI" w:cs="Segoe UI"/>
          <w:color w:val="3C76A6" w:themeColor="accent5"/>
        </w:rPr>
        <w:t>yaml</w:t>
      </w:r>
      <w:proofErr w:type="spellEnd"/>
      <w:r w:rsidR="00976603">
        <w:rPr>
          <w:rFonts w:ascii="Segoe UI" w:hAnsi="Segoe UI" w:cs="Segoe UI"/>
          <w:color w:val="3C76A6" w:themeColor="accent5"/>
        </w:rPr>
        <w:t>/</w:t>
      </w:r>
      <w:r>
        <w:rPr>
          <w:rFonts w:ascii="Segoe UI" w:hAnsi="Segoe UI" w:cs="Segoe UI"/>
          <w:color w:val="3C76A6" w:themeColor="accent5"/>
        </w:rPr>
        <w:t>service</w:t>
      </w:r>
    </w:p>
    <w:p w14:paraId="4BE078E7" w14:textId="039AC523" w:rsidR="00F06266" w:rsidRDefault="00F06266" w:rsidP="00F06266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nginx-loadbalancer.yaml</w:t>
      </w:r>
      <w:proofErr w:type="spellEnd"/>
    </w:p>
    <w:p w14:paraId="7D8B02DE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</w:rPr>
      </w:pP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service/</w:t>
      </w:r>
      <w:proofErr w:type="spellStart"/>
      <w:r w:rsidRPr="00DC25ED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nginx-clusterip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B82CA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created</w:t>
      </w:r>
    </w:p>
    <w:p w14:paraId="58F9ED64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svc</w:t>
      </w:r>
    </w:p>
    <w:p w14:paraId="07150127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</w:rPr>
      </w:pPr>
    </w:p>
    <w:p w14:paraId="4BD9F741" w14:textId="54249880" w:rsidR="00F06266" w:rsidRPr="00BE7122" w:rsidRDefault="00F06266" w:rsidP="00F06266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NAME      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TYPE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CLUSTER-IP       EXTERNAL-IP   PORT(S)          AGE</w:t>
      </w:r>
    </w:p>
    <w:p w14:paraId="03EF5A66" w14:textId="1AFB4237" w:rsidR="00F06266" w:rsidRPr="00BE7122" w:rsidRDefault="00F06266" w:rsidP="00F06266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kubernetes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    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proofErr w:type="spellStart"/>
      <w:r w:rsidRPr="00BE7122">
        <w:rPr>
          <w:rFonts w:ascii="Segoe UI" w:hAnsi="Segoe UI" w:cs="Segoe UI"/>
          <w:color w:val="3C76A6" w:themeColor="accent5"/>
          <w:sz w:val="20"/>
          <w:szCs w:val="20"/>
        </w:rPr>
        <w:t>ClusterIP</w:t>
      </w:r>
      <w:proofErr w:type="spellEnd"/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 xml:space="preserve">10.96.0.1        </w:t>
      </w:r>
      <w:r>
        <w:rPr>
          <w:rFonts w:ascii="Segoe UI" w:hAnsi="Segoe UI" w:cs="Segoe UI"/>
          <w:color w:val="3C76A6" w:themeColor="accent5"/>
          <w:sz w:val="20"/>
          <w:szCs w:val="20"/>
        </w:rPr>
        <w:tab/>
      </w:r>
      <w:r w:rsidRPr="00BE7122">
        <w:rPr>
          <w:rFonts w:ascii="Segoe UI" w:hAnsi="Segoe UI" w:cs="Segoe UI"/>
          <w:color w:val="3C76A6" w:themeColor="accent5"/>
          <w:sz w:val="20"/>
          <w:szCs w:val="20"/>
        </w:rPr>
        <w:t>&lt;none&gt;        443/TCP          3d14h</w:t>
      </w:r>
    </w:p>
    <w:p w14:paraId="68CE79D4" w14:textId="77777777" w:rsidR="00F06266" w:rsidRPr="00681B2B" w:rsidRDefault="00F06266" w:rsidP="00F06266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-</w:t>
      </w:r>
      <w:proofErr w:type="spellStart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loadbalancer</w:t>
      </w:r>
      <w:proofErr w:type="spellEnd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-service   </w:t>
      </w:r>
      <w:proofErr w:type="spellStart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>LoadBalancer</w:t>
      </w:r>
      <w:proofErr w:type="spellEnd"/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10.106.98.219    &lt;pending&gt;     80:30610/TCP     42s</w:t>
      </w:r>
    </w:p>
    <w:p w14:paraId="106BB01B" w14:textId="32CC75C3" w:rsidR="00F06266" w:rsidRPr="00BE7122" w:rsidRDefault="00F06266" w:rsidP="00F06266">
      <w:pPr>
        <w:ind w:left="0"/>
        <w:rPr>
          <w:rFonts w:ascii="Segoe UI" w:hAnsi="Segoe UI" w:cs="Segoe UI"/>
          <w:color w:val="3C76A6" w:themeColor="accent5"/>
          <w:sz w:val="20"/>
          <w:szCs w:val="20"/>
        </w:rPr>
      </w:pPr>
    </w:p>
    <w:p w14:paraId="2579AD5C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  <w:highlight w:val="yellow"/>
        </w:rPr>
      </w:pPr>
      <w:r>
        <w:rPr>
          <w:rFonts w:ascii="Segoe UI" w:hAnsi="Segoe UI" w:cs="Segoe UI"/>
          <w:color w:val="3C76A6" w:themeColor="accent5"/>
          <w:highlight w:val="yellow"/>
        </w:rPr>
        <w:t>The access to the service will be available from any of the nodes in the cluster</w:t>
      </w:r>
      <w:r w:rsidRPr="00905D7B">
        <w:rPr>
          <w:rFonts w:ascii="Segoe UI" w:hAnsi="Segoe UI" w:cs="Segoe UI"/>
          <w:color w:val="3C76A6" w:themeColor="accent5"/>
          <w:highlight w:val="yellow"/>
        </w:rPr>
        <w:t>.</w:t>
      </w:r>
      <w:r>
        <w:rPr>
          <w:rFonts w:ascii="Segoe UI" w:hAnsi="Segoe UI" w:cs="Segoe UI"/>
          <w:color w:val="3C76A6" w:themeColor="accent5"/>
          <w:highlight w:val="yellow"/>
        </w:rPr>
        <w:t xml:space="preserve"> It will not be available outside the cluster.</w:t>
      </w:r>
    </w:p>
    <w:p w14:paraId="47FC7884" w14:textId="32DDD728" w:rsidR="00F06266" w:rsidRDefault="00F06266" w:rsidP="00F06266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</w:rPr>
        <w:t xml:space="preserve">curl </w:t>
      </w:r>
      <w:r w:rsidR="00677E67">
        <w:rPr>
          <w:rFonts w:ascii="Segoe UI" w:hAnsi="Segoe UI" w:cs="Segoe UI"/>
          <w:color w:val="3C76A6" w:themeColor="accent5"/>
        </w:rPr>
        <w:t xml:space="preserve"> http://&lt;</w:t>
      </w:r>
      <w:r>
        <w:rPr>
          <w:rFonts w:ascii="Segoe UI" w:hAnsi="Segoe UI" w:cs="Segoe UI"/>
          <w:color w:val="3C76A6" w:themeColor="accent5"/>
        </w:rPr>
        <w:t>Public IP&gt;:</w:t>
      </w:r>
      <w:r w:rsidRPr="00F0626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30610</w:t>
      </w:r>
    </w:p>
    <w:p w14:paraId="40DBD037" w14:textId="2C03282B" w:rsidR="00677E67" w:rsidRDefault="00677E67" w:rsidP="00F06266">
      <w:pPr>
        <w:ind w:left="0"/>
        <w:rPr>
          <w:rFonts w:ascii="Segoe UI" w:hAnsi="Segoe UI" w:cs="Segoe UI"/>
          <w:color w:val="3C76A6" w:themeColor="accent5"/>
          <w:highlight w:val="yellow"/>
        </w:rPr>
      </w:pPr>
    </w:p>
    <w:p w14:paraId="3BA82E7B" w14:textId="77777777" w:rsidR="00F06266" w:rsidRDefault="00F06266" w:rsidP="00F06266">
      <w:pPr>
        <w:ind w:left="0"/>
        <w:rPr>
          <w:rFonts w:ascii="Segoe UI" w:hAnsi="Segoe UI" w:cs="Segoe UI"/>
          <w:color w:val="3C76A6" w:themeColor="accent5"/>
          <w:highlight w:val="yellow"/>
        </w:rPr>
      </w:pPr>
      <w:r>
        <w:rPr>
          <w:rFonts w:ascii="Segoe UI" w:hAnsi="Segoe UI" w:cs="Segoe UI"/>
          <w:color w:val="3C76A6" w:themeColor="accent5"/>
          <w:highlight w:val="yellow"/>
        </w:rPr>
        <w:lastRenderedPageBreak/>
        <w:t>Expected output: Will display the landing page of Nginx server</w:t>
      </w:r>
    </w:p>
    <w:p w14:paraId="1CD12295" w14:textId="5E515FD9" w:rsidR="007E05F8" w:rsidRDefault="007E05F8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2D70050" w14:textId="3D340043" w:rsidR="000B2B40" w:rsidRDefault="000B2B40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AD09237" w14:textId="77777777" w:rsidR="0082764D" w:rsidRDefault="0082764D" w:rsidP="00FE6A1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sectPr w:rsidR="0082764D" w:rsidSect="00E13B78">
      <w:headerReference w:type="default" r:id="rId13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77937" w14:textId="77777777" w:rsidR="001C368C" w:rsidRDefault="001C368C" w:rsidP="001E7D29">
      <w:pPr>
        <w:spacing w:after="0" w:line="240" w:lineRule="auto"/>
      </w:pPr>
      <w:r>
        <w:separator/>
      </w:r>
    </w:p>
  </w:endnote>
  <w:endnote w:type="continuationSeparator" w:id="0">
    <w:p w14:paraId="63E80A6E" w14:textId="77777777" w:rsidR="001C368C" w:rsidRDefault="001C368C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9C662" w14:textId="77777777" w:rsidR="001C368C" w:rsidRDefault="001C368C" w:rsidP="001E7D29">
      <w:pPr>
        <w:spacing w:after="0" w:line="240" w:lineRule="auto"/>
      </w:pPr>
      <w:r>
        <w:separator/>
      </w:r>
    </w:p>
  </w:footnote>
  <w:footnote w:type="continuationSeparator" w:id="0">
    <w:p w14:paraId="0D04BB78" w14:textId="77777777" w:rsidR="001C368C" w:rsidRDefault="001C368C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0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1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4" w15:restartNumberingAfterBreak="0">
    <w:nsid w:val="41081F60"/>
    <w:multiLevelType w:val="hybridMultilevel"/>
    <w:tmpl w:val="DB560EA2"/>
    <w:lvl w:ilvl="0" w:tplc="40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202069A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8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E4195"/>
    <w:multiLevelType w:val="hybridMultilevel"/>
    <w:tmpl w:val="1430DA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3"/>
  </w:num>
  <w:num w:numId="10">
    <w:abstractNumId w:val="12"/>
  </w:num>
  <w:num w:numId="11">
    <w:abstractNumId w:val="15"/>
  </w:num>
  <w:num w:numId="12">
    <w:abstractNumId w:val="16"/>
  </w:num>
  <w:num w:numId="13">
    <w:abstractNumId w:val="10"/>
  </w:num>
  <w:num w:numId="14">
    <w:abstractNumId w:val="9"/>
  </w:num>
  <w:num w:numId="15">
    <w:abstractNumId w:val="14"/>
  </w:num>
  <w:num w:numId="16">
    <w:abstractNumId w:val="17"/>
  </w:num>
  <w:num w:numId="17">
    <w:abstractNumId w:val="19"/>
  </w:num>
  <w:num w:numId="18">
    <w:abstractNumId w:val="18"/>
  </w:num>
  <w:num w:numId="19">
    <w:abstractNumId w:val="11"/>
  </w:num>
  <w:num w:numId="20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3A75"/>
    <w:rsid w:val="00003AAD"/>
    <w:rsid w:val="00004130"/>
    <w:rsid w:val="0000418E"/>
    <w:rsid w:val="0001264E"/>
    <w:rsid w:val="00013B01"/>
    <w:rsid w:val="00015440"/>
    <w:rsid w:val="00016839"/>
    <w:rsid w:val="000243D4"/>
    <w:rsid w:val="00024959"/>
    <w:rsid w:val="00025A84"/>
    <w:rsid w:val="0002600C"/>
    <w:rsid w:val="00031372"/>
    <w:rsid w:val="000324F2"/>
    <w:rsid w:val="00034A0A"/>
    <w:rsid w:val="000408EA"/>
    <w:rsid w:val="00042360"/>
    <w:rsid w:val="00042FB3"/>
    <w:rsid w:val="00045094"/>
    <w:rsid w:val="000462B2"/>
    <w:rsid w:val="00047553"/>
    <w:rsid w:val="00055973"/>
    <w:rsid w:val="000563F6"/>
    <w:rsid w:val="0005647B"/>
    <w:rsid w:val="00057671"/>
    <w:rsid w:val="00060E6D"/>
    <w:rsid w:val="00065C29"/>
    <w:rsid w:val="00066239"/>
    <w:rsid w:val="00066754"/>
    <w:rsid w:val="000706C8"/>
    <w:rsid w:val="00070F24"/>
    <w:rsid w:val="00071530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2384"/>
    <w:rsid w:val="000A324B"/>
    <w:rsid w:val="000A44F5"/>
    <w:rsid w:val="000A697A"/>
    <w:rsid w:val="000B01CA"/>
    <w:rsid w:val="000B2B40"/>
    <w:rsid w:val="000B3ABE"/>
    <w:rsid w:val="000B763B"/>
    <w:rsid w:val="000C3DBB"/>
    <w:rsid w:val="000C5623"/>
    <w:rsid w:val="000C5EE5"/>
    <w:rsid w:val="000C7363"/>
    <w:rsid w:val="000C7483"/>
    <w:rsid w:val="000D2067"/>
    <w:rsid w:val="000D2241"/>
    <w:rsid w:val="000D445D"/>
    <w:rsid w:val="000D479D"/>
    <w:rsid w:val="000D7586"/>
    <w:rsid w:val="000E098D"/>
    <w:rsid w:val="000E0B28"/>
    <w:rsid w:val="000E11AA"/>
    <w:rsid w:val="000E5200"/>
    <w:rsid w:val="000E77F2"/>
    <w:rsid w:val="000F12DB"/>
    <w:rsid w:val="000F235E"/>
    <w:rsid w:val="000F2913"/>
    <w:rsid w:val="000F3193"/>
    <w:rsid w:val="000F4987"/>
    <w:rsid w:val="000F65EC"/>
    <w:rsid w:val="00100197"/>
    <w:rsid w:val="00103670"/>
    <w:rsid w:val="00105D95"/>
    <w:rsid w:val="0010627E"/>
    <w:rsid w:val="00107ACE"/>
    <w:rsid w:val="00110556"/>
    <w:rsid w:val="001121E9"/>
    <w:rsid w:val="0011573E"/>
    <w:rsid w:val="0011586E"/>
    <w:rsid w:val="00115B3C"/>
    <w:rsid w:val="00115E35"/>
    <w:rsid w:val="0011770F"/>
    <w:rsid w:val="00117CFB"/>
    <w:rsid w:val="00120DA6"/>
    <w:rsid w:val="0012634B"/>
    <w:rsid w:val="001269DE"/>
    <w:rsid w:val="00127571"/>
    <w:rsid w:val="00127E2A"/>
    <w:rsid w:val="00130609"/>
    <w:rsid w:val="0013243A"/>
    <w:rsid w:val="00132F9C"/>
    <w:rsid w:val="00140DAE"/>
    <w:rsid w:val="0014237D"/>
    <w:rsid w:val="001460F1"/>
    <w:rsid w:val="00146895"/>
    <w:rsid w:val="001468BA"/>
    <w:rsid w:val="0015180F"/>
    <w:rsid w:val="00152192"/>
    <w:rsid w:val="001538E8"/>
    <w:rsid w:val="00160BF9"/>
    <w:rsid w:val="00164A5C"/>
    <w:rsid w:val="00171AFD"/>
    <w:rsid w:val="001746FC"/>
    <w:rsid w:val="00174C49"/>
    <w:rsid w:val="00176130"/>
    <w:rsid w:val="0017615F"/>
    <w:rsid w:val="0018029A"/>
    <w:rsid w:val="0018082C"/>
    <w:rsid w:val="00184D56"/>
    <w:rsid w:val="00185924"/>
    <w:rsid w:val="00191779"/>
    <w:rsid w:val="00192A5F"/>
    <w:rsid w:val="00192F26"/>
    <w:rsid w:val="00192F2C"/>
    <w:rsid w:val="00193653"/>
    <w:rsid w:val="00194B23"/>
    <w:rsid w:val="001A3F12"/>
    <w:rsid w:val="001A52F4"/>
    <w:rsid w:val="001A6E8D"/>
    <w:rsid w:val="001B0843"/>
    <w:rsid w:val="001B5071"/>
    <w:rsid w:val="001B5D5D"/>
    <w:rsid w:val="001B784E"/>
    <w:rsid w:val="001C160E"/>
    <w:rsid w:val="001C1B9E"/>
    <w:rsid w:val="001C329C"/>
    <w:rsid w:val="001C3502"/>
    <w:rsid w:val="001C368C"/>
    <w:rsid w:val="001C66E0"/>
    <w:rsid w:val="001D110B"/>
    <w:rsid w:val="001D1401"/>
    <w:rsid w:val="001D15D7"/>
    <w:rsid w:val="001D1D80"/>
    <w:rsid w:val="001E1720"/>
    <w:rsid w:val="001E19B4"/>
    <w:rsid w:val="001E286F"/>
    <w:rsid w:val="001E2ECF"/>
    <w:rsid w:val="001E72FD"/>
    <w:rsid w:val="001E7D29"/>
    <w:rsid w:val="001F03FE"/>
    <w:rsid w:val="001F174D"/>
    <w:rsid w:val="002001CA"/>
    <w:rsid w:val="00204A32"/>
    <w:rsid w:val="00205D46"/>
    <w:rsid w:val="00213569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6C30"/>
    <w:rsid w:val="00247002"/>
    <w:rsid w:val="00250E1E"/>
    <w:rsid w:val="0026048E"/>
    <w:rsid w:val="0026152B"/>
    <w:rsid w:val="0026201C"/>
    <w:rsid w:val="00262E6E"/>
    <w:rsid w:val="00270D66"/>
    <w:rsid w:val="002721C0"/>
    <w:rsid w:val="00273BDA"/>
    <w:rsid w:val="002741F7"/>
    <w:rsid w:val="00274526"/>
    <w:rsid w:val="00275260"/>
    <w:rsid w:val="00276FA1"/>
    <w:rsid w:val="00277567"/>
    <w:rsid w:val="00281EB5"/>
    <w:rsid w:val="00283FC2"/>
    <w:rsid w:val="002859F4"/>
    <w:rsid w:val="00285B87"/>
    <w:rsid w:val="00290A3F"/>
    <w:rsid w:val="00291B4A"/>
    <w:rsid w:val="002A27E8"/>
    <w:rsid w:val="002A6A1D"/>
    <w:rsid w:val="002A7213"/>
    <w:rsid w:val="002B5C56"/>
    <w:rsid w:val="002B6F8C"/>
    <w:rsid w:val="002B74D6"/>
    <w:rsid w:val="002C3D7E"/>
    <w:rsid w:val="002D0EBE"/>
    <w:rsid w:val="002D3381"/>
    <w:rsid w:val="002D4648"/>
    <w:rsid w:val="002D50D7"/>
    <w:rsid w:val="002D6DBA"/>
    <w:rsid w:val="002E0296"/>
    <w:rsid w:val="002E0B6C"/>
    <w:rsid w:val="002E4F42"/>
    <w:rsid w:val="002E625A"/>
    <w:rsid w:val="002F37C8"/>
    <w:rsid w:val="002F495C"/>
    <w:rsid w:val="00300414"/>
    <w:rsid w:val="00300739"/>
    <w:rsid w:val="00303D34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864"/>
    <w:rsid w:val="00324BBB"/>
    <w:rsid w:val="00325C9D"/>
    <w:rsid w:val="00327021"/>
    <w:rsid w:val="003310BF"/>
    <w:rsid w:val="003328B1"/>
    <w:rsid w:val="00333DF8"/>
    <w:rsid w:val="003435CD"/>
    <w:rsid w:val="003448DB"/>
    <w:rsid w:val="00350FF7"/>
    <w:rsid w:val="003520A9"/>
    <w:rsid w:val="00352B99"/>
    <w:rsid w:val="00353D8D"/>
    <w:rsid w:val="00354434"/>
    <w:rsid w:val="003545B1"/>
    <w:rsid w:val="00354C22"/>
    <w:rsid w:val="00355708"/>
    <w:rsid w:val="00356CCC"/>
    <w:rsid w:val="00357641"/>
    <w:rsid w:val="00360776"/>
    <w:rsid w:val="00360891"/>
    <w:rsid w:val="00360B6E"/>
    <w:rsid w:val="00361DEE"/>
    <w:rsid w:val="00367090"/>
    <w:rsid w:val="003710AC"/>
    <w:rsid w:val="00375104"/>
    <w:rsid w:val="003752B9"/>
    <w:rsid w:val="00383FB1"/>
    <w:rsid w:val="003862A5"/>
    <w:rsid w:val="00394EF4"/>
    <w:rsid w:val="003A18E0"/>
    <w:rsid w:val="003B0756"/>
    <w:rsid w:val="003B392C"/>
    <w:rsid w:val="003B6E8E"/>
    <w:rsid w:val="003C00FE"/>
    <w:rsid w:val="003C0575"/>
    <w:rsid w:val="003C33AF"/>
    <w:rsid w:val="003C5ACA"/>
    <w:rsid w:val="003C7F75"/>
    <w:rsid w:val="003D61BF"/>
    <w:rsid w:val="003D689C"/>
    <w:rsid w:val="003D7AA9"/>
    <w:rsid w:val="003E5EB5"/>
    <w:rsid w:val="003F1A19"/>
    <w:rsid w:val="003F5072"/>
    <w:rsid w:val="00400701"/>
    <w:rsid w:val="0040582D"/>
    <w:rsid w:val="004069EB"/>
    <w:rsid w:val="004079BC"/>
    <w:rsid w:val="00410612"/>
    <w:rsid w:val="00410A9A"/>
    <w:rsid w:val="00411F8B"/>
    <w:rsid w:val="004203B0"/>
    <w:rsid w:val="004230D9"/>
    <w:rsid w:val="00423833"/>
    <w:rsid w:val="0043129D"/>
    <w:rsid w:val="00432063"/>
    <w:rsid w:val="00434CB0"/>
    <w:rsid w:val="00440F76"/>
    <w:rsid w:val="00441B4A"/>
    <w:rsid w:val="004444CF"/>
    <w:rsid w:val="00444E36"/>
    <w:rsid w:val="0044657F"/>
    <w:rsid w:val="004468AD"/>
    <w:rsid w:val="00450670"/>
    <w:rsid w:val="00450FB9"/>
    <w:rsid w:val="0045156C"/>
    <w:rsid w:val="00452FBE"/>
    <w:rsid w:val="004548CD"/>
    <w:rsid w:val="00457679"/>
    <w:rsid w:val="004576CB"/>
    <w:rsid w:val="00462509"/>
    <w:rsid w:val="00463AE7"/>
    <w:rsid w:val="004661F6"/>
    <w:rsid w:val="00466C39"/>
    <w:rsid w:val="00467BF4"/>
    <w:rsid w:val="00467E5A"/>
    <w:rsid w:val="00471EC4"/>
    <w:rsid w:val="004724B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227E"/>
    <w:rsid w:val="004E2AF6"/>
    <w:rsid w:val="004E5EC8"/>
    <w:rsid w:val="004F36C1"/>
    <w:rsid w:val="004F3CBE"/>
    <w:rsid w:val="004F599A"/>
    <w:rsid w:val="004F6AAE"/>
    <w:rsid w:val="00500DD1"/>
    <w:rsid w:val="00505035"/>
    <w:rsid w:val="005059A1"/>
    <w:rsid w:val="00506449"/>
    <w:rsid w:val="00512682"/>
    <w:rsid w:val="00514176"/>
    <w:rsid w:val="0051566E"/>
    <w:rsid w:val="00516489"/>
    <w:rsid w:val="00516B60"/>
    <w:rsid w:val="00516C28"/>
    <w:rsid w:val="00517E9F"/>
    <w:rsid w:val="005205B9"/>
    <w:rsid w:val="00520FC6"/>
    <w:rsid w:val="005214A9"/>
    <w:rsid w:val="00521AE3"/>
    <w:rsid w:val="00522055"/>
    <w:rsid w:val="00524BA6"/>
    <w:rsid w:val="005304EA"/>
    <w:rsid w:val="00534A99"/>
    <w:rsid w:val="0053523D"/>
    <w:rsid w:val="00535B54"/>
    <w:rsid w:val="00537706"/>
    <w:rsid w:val="0054139C"/>
    <w:rsid w:val="00543816"/>
    <w:rsid w:val="00547659"/>
    <w:rsid w:val="00551957"/>
    <w:rsid w:val="00554276"/>
    <w:rsid w:val="00555ECE"/>
    <w:rsid w:val="005636D7"/>
    <w:rsid w:val="00564194"/>
    <w:rsid w:val="00564D17"/>
    <w:rsid w:val="00567050"/>
    <w:rsid w:val="00570173"/>
    <w:rsid w:val="0057040A"/>
    <w:rsid w:val="005728DA"/>
    <w:rsid w:val="00577A9D"/>
    <w:rsid w:val="005808C7"/>
    <w:rsid w:val="0058540B"/>
    <w:rsid w:val="0058628C"/>
    <w:rsid w:val="00586675"/>
    <w:rsid w:val="00587A44"/>
    <w:rsid w:val="00592C00"/>
    <w:rsid w:val="00594013"/>
    <w:rsid w:val="00595838"/>
    <w:rsid w:val="00595DA6"/>
    <w:rsid w:val="005A0B25"/>
    <w:rsid w:val="005A3471"/>
    <w:rsid w:val="005A4211"/>
    <w:rsid w:val="005A560B"/>
    <w:rsid w:val="005B58B5"/>
    <w:rsid w:val="005B6BC2"/>
    <w:rsid w:val="005C296B"/>
    <w:rsid w:val="005C489B"/>
    <w:rsid w:val="005C570D"/>
    <w:rsid w:val="005D24E3"/>
    <w:rsid w:val="005D3902"/>
    <w:rsid w:val="005D492E"/>
    <w:rsid w:val="005D4B17"/>
    <w:rsid w:val="005D797B"/>
    <w:rsid w:val="005E0ED9"/>
    <w:rsid w:val="005E28B2"/>
    <w:rsid w:val="005E410D"/>
    <w:rsid w:val="005E6196"/>
    <w:rsid w:val="005F54AA"/>
    <w:rsid w:val="005F573E"/>
    <w:rsid w:val="005F78A7"/>
    <w:rsid w:val="006016A8"/>
    <w:rsid w:val="006035D0"/>
    <w:rsid w:val="006048EB"/>
    <w:rsid w:val="00604F0A"/>
    <w:rsid w:val="00605543"/>
    <w:rsid w:val="00611CED"/>
    <w:rsid w:val="00613E18"/>
    <w:rsid w:val="00616B41"/>
    <w:rsid w:val="00620AE8"/>
    <w:rsid w:val="00626952"/>
    <w:rsid w:val="00632C41"/>
    <w:rsid w:val="006337D3"/>
    <w:rsid w:val="00633AE8"/>
    <w:rsid w:val="00635A87"/>
    <w:rsid w:val="00641702"/>
    <w:rsid w:val="006429D7"/>
    <w:rsid w:val="0064618D"/>
    <w:rsid w:val="0064628C"/>
    <w:rsid w:val="00646DEF"/>
    <w:rsid w:val="00651ED5"/>
    <w:rsid w:val="0065214E"/>
    <w:rsid w:val="00655EE2"/>
    <w:rsid w:val="00657F89"/>
    <w:rsid w:val="00666FB8"/>
    <w:rsid w:val="006724DE"/>
    <w:rsid w:val="0067306C"/>
    <w:rsid w:val="006771EF"/>
    <w:rsid w:val="00677E67"/>
    <w:rsid w:val="00680249"/>
    <w:rsid w:val="00680296"/>
    <w:rsid w:val="00681B2B"/>
    <w:rsid w:val="006853BC"/>
    <w:rsid w:val="00686E45"/>
    <w:rsid w:val="00687389"/>
    <w:rsid w:val="00690F1B"/>
    <w:rsid w:val="006928C1"/>
    <w:rsid w:val="00694AB3"/>
    <w:rsid w:val="006957CC"/>
    <w:rsid w:val="006966F9"/>
    <w:rsid w:val="00696A87"/>
    <w:rsid w:val="006A2ADF"/>
    <w:rsid w:val="006A40F4"/>
    <w:rsid w:val="006B277E"/>
    <w:rsid w:val="006B74AA"/>
    <w:rsid w:val="006C1B2F"/>
    <w:rsid w:val="006C4771"/>
    <w:rsid w:val="006C5081"/>
    <w:rsid w:val="006C6803"/>
    <w:rsid w:val="006C7C15"/>
    <w:rsid w:val="006C7C47"/>
    <w:rsid w:val="006D04D8"/>
    <w:rsid w:val="006D17BA"/>
    <w:rsid w:val="006D352B"/>
    <w:rsid w:val="006D4782"/>
    <w:rsid w:val="006D5420"/>
    <w:rsid w:val="006D5463"/>
    <w:rsid w:val="006D6B3C"/>
    <w:rsid w:val="006D7884"/>
    <w:rsid w:val="006D7E80"/>
    <w:rsid w:val="006E015E"/>
    <w:rsid w:val="006E0E72"/>
    <w:rsid w:val="006E54CE"/>
    <w:rsid w:val="006F03D4"/>
    <w:rsid w:val="006F149F"/>
    <w:rsid w:val="006F5012"/>
    <w:rsid w:val="00700B1F"/>
    <w:rsid w:val="00704B3D"/>
    <w:rsid w:val="00706367"/>
    <w:rsid w:val="00707C0D"/>
    <w:rsid w:val="00711649"/>
    <w:rsid w:val="007146E7"/>
    <w:rsid w:val="0071561B"/>
    <w:rsid w:val="00715D0A"/>
    <w:rsid w:val="0072100B"/>
    <w:rsid w:val="007219D3"/>
    <w:rsid w:val="007257E9"/>
    <w:rsid w:val="00726480"/>
    <w:rsid w:val="0072796A"/>
    <w:rsid w:val="0073026E"/>
    <w:rsid w:val="00734C94"/>
    <w:rsid w:val="00737FFD"/>
    <w:rsid w:val="00740105"/>
    <w:rsid w:val="00740C4B"/>
    <w:rsid w:val="007426BA"/>
    <w:rsid w:val="007436D1"/>
    <w:rsid w:val="00743A8B"/>
    <w:rsid w:val="00744B1E"/>
    <w:rsid w:val="00745962"/>
    <w:rsid w:val="007479BF"/>
    <w:rsid w:val="00747E37"/>
    <w:rsid w:val="00753DFA"/>
    <w:rsid w:val="0075622C"/>
    <w:rsid w:val="007566A1"/>
    <w:rsid w:val="00756D9C"/>
    <w:rsid w:val="00760739"/>
    <w:rsid w:val="007619BD"/>
    <w:rsid w:val="00763D08"/>
    <w:rsid w:val="00765E2A"/>
    <w:rsid w:val="007667E8"/>
    <w:rsid w:val="00770B32"/>
    <w:rsid w:val="00771C24"/>
    <w:rsid w:val="00776434"/>
    <w:rsid w:val="00781863"/>
    <w:rsid w:val="00782D8B"/>
    <w:rsid w:val="007834F1"/>
    <w:rsid w:val="007836F5"/>
    <w:rsid w:val="00785BFD"/>
    <w:rsid w:val="007909F0"/>
    <w:rsid w:val="00792701"/>
    <w:rsid w:val="00793DB8"/>
    <w:rsid w:val="00795DC1"/>
    <w:rsid w:val="007A3D50"/>
    <w:rsid w:val="007A6274"/>
    <w:rsid w:val="007B2549"/>
    <w:rsid w:val="007B29E4"/>
    <w:rsid w:val="007B3F78"/>
    <w:rsid w:val="007B6EEF"/>
    <w:rsid w:val="007C5BE5"/>
    <w:rsid w:val="007C6CCB"/>
    <w:rsid w:val="007D0F60"/>
    <w:rsid w:val="007D5836"/>
    <w:rsid w:val="007D67CC"/>
    <w:rsid w:val="007D6B94"/>
    <w:rsid w:val="007E05F8"/>
    <w:rsid w:val="007E3D88"/>
    <w:rsid w:val="007F1CE0"/>
    <w:rsid w:val="007F1E7F"/>
    <w:rsid w:val="007F34A4"/>
    <w:rsid w:val="007F72AE"/>
    <w:rsid w:val="00806FF5"/>
    <w:rsid w:val="008100EA"/>
    <w:rsid w:val="0081077D"/>
    <w:rsid w:val="008113D7"/>
    <w:rsid w:val="00812880"/>
    <w:rsid w:val="00815563"/>
    <w:rsid w:val="0081621C"/>
    <w:rsid w:val="008220EE"/>
    <w:rsid w:val="008240DA"/>
    <w:rsid w:val="00824E98"/>
    <w:rsid w:val="00825B23"/>
    <w:rsid w:val="0082764D"/>
    <w:rsid w:val="008278D4"/>
    <w:rsid w:val="00836FE2"/>
    <w:rsid w:val="00837986"/>
    <w:rsid w:val="008402E3"/>
    <w:rsid w:val="00840600"/>
    <w:rsid w:val="00841D5E"/>
    <w:rsid w:val="0084212E"/>
    <w:rsid w:val="008423C8"/>
    <w:rsid w:val="008429E5"/>
    <w:rsid w:val="00842AEA"/>
    <w:rsid w:val="008456C5"/>
    <w:rsid w:val="00847FD7"/>
    <w:rsid w:val="00850391"/>
    <w:rsid w:val="00851268"/>
    <w:rsid w:val="00854610"/>
    <w:rsid w:val="00856122"/>
    <w:rsid w:val="00861F4B"/>
    <w:rsid w:val="00863BD4"/>
    <w:rsid w:val="00863E6E"/>
    <w:rsid w:val="008650AA"/>
    <w:rsid w:val="0086570A"/>
    <w:rsid w:val="00867EA4"/>
    <w:rsid w:val="00872E04"/>
    <w:rsid w:val="0087548F"/>
    <w:rsid w:val="0087758F"/>
    <w:rsid w:val="00880C14"/>
    <w:rsid w:val="00887FBD"/>
    <w:rsid w:val="00894E21"/>
    <w:rsid w:val="00897D88"/>
    <w:rsid w:val="008A0319"/>
    <w:rsid w:val="008A3D9D"/>
    <w:rsid w:val="008A4883"/>
    <w:rsid w:val="008A6BB2"/>
    <w:rsid w:val="008A76AD"/>
    <w:rsid w:val="008B125E"/>
    <w:rsid w:val="008B1AA7"/>
    <w:rsid w:val="008B33A7"/>
    <w:rsid w:val="008B3EC1"/>
    <w:rsid w:val="008C0FB9"/>
    <w:rsid w:val="008D1BF4"/>
    <w:rsid w:val="008D3EF3"/>
    <w:rsid w:val="008D43E9"/>
    <w:rsid w:val="008E3414"/>
    <w:rsid w:val="008E3C0E"/>
    <w:rsid w:val="008E421A"/>
    <w:rsid w:val="008E476B"/>
    <w:rsid w:val="008F0F63"/>
    <w:rsid w:val="008F51E2"/>
    <w:rsid w:val="008F59DD"/>
    <w:rsid w:val="008F5CC5"/>
    <w:rsid w:val="00901154"/>
    <w:rsid w:val="00901DA4"/>
    <w:rsid w:val="00904071"/>
    <w:rsid w:val="00905D7B"/>
    <w:rsid w:val="00913875"/>
    <w:rsid w:val="00920B7A"/>
    <w:rsid w:val="00922A60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4B36"/>
    <w:rsid w:val="00945EAD"/>
    <w:rsid w:val="0094637B"/>
    <w:rsid w:val="0094692C"/>
    <w:rsid w:val="00947F0F"/>
    <w:rsid w:val="00947FE1"/>
    <w:rsid w:val="0095091E"/>
    <w:rsid w:val="00955A16"/>
    <w:rsid w:val="00955A78"/>
    <w:rsid w:val="00960B53"/>
    <w:rsid w:val="00960E51"/>
    <w:rsid w:val="00962798"/>
    <w:rsid w:val="0096660C"/>
    <w:rsid w:val="00966C74"/>
    <w:rsid w:val="00967D49"/>
    <w:rsid w:val="00972709"/>
    <w:rsid w:val="00972A55"/>
    <w:rsid w:val="00973B09"/>
    <w:rsid w:val="00973B7B"/>
    <w:rsid w:val="00973CF3"/>
    <w:rsid w:val="00974D58"/>
    <w:rsid w:val="00976603"/>
    <w:rsid w:val="009844CE"/>
    <w:rsid w:val="009866C9"/>
    <w:rsid w:val="00986F3F"/>
    <w:rsid w:val="00987BC4"/>
    <w:rsid w:val="00991613"/>
    <w:rsid w:val="009921B8"/>
    <w:rsid w:val="009925D5"/>
    <w:rsid w:val="0099515C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720B"/>
    <w:rsid w:val="009E7551"/>
    <w:rsid w:val="009E7A6C"/>
    <w:rsid w:val="009F031E"/>
    <w:rsid w:val="009F4E19"/>
    <w:rsid w:val="009F59B7"/>
    <w:rsid w:val="009F67ED"/>
    <w:rsid w:val="009F707F"/>
    <w:rsid w:val="00A01180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25A6C"/>
    <w:rsid w:val="00A27EF3"/>
    <w:rsid w:val="00A3125D"/>
    <w:rsid w:val="00A330C7"/>
    <w:rsid w:val="00A33F00"/>
    <w:rsid w:val="00A3439E"/>
    <w:rsid w:val="00A35D0B"/>
    <w:rsid w:val="00A37F9E"/>
    <w:rsid w:val="00A40085"/>
    <w:rsid w:val="00A45C3D"/>
    <w:rsid w:val="00A47DF6"/>
    <w:rsid w:val="00A523B5"/>
    <w:rsid w:val="00A5250D"/>
    <w:rsid w:val="00A53A05"/>
    <w:rsid w:val="00A550F3"/>
    <w:rsid w:val="00A60E11"/>
    <w:rsid w:val="00A637D7"/>
    <w:rsid w:val="00A63D35"/>
    <w:rsid w:val="00A72927"/>
    <w:rsid w:val="00A811F8"/>
    <w:rsid w:val="00A835AB"/>
    <w:rsid w:val="00A91827"/>
    <w:rsid w:val="00A91A8F"/>
    <w:rsid w:val="00A9231C"/>
    <w:rsid w:val="00A94B2B"/>
    <w:rsid w:val="00A9513D"/>
    <w:rsid w:val="00A95C67"/>
    <w:rsid w:val="00A968C4"/>
    <w:rsid w:val="00AA2532"/>
    <w:rsid w:val="00AA2BAF"/>
    <w:rsid w:val="00AA2FF0"/>
    <w:rsid w:val="00AA3B0D"/>
    <w:rsid w:val="00AA695E"/>
    <w:rsid w:val="00AA6AB2"/>
    <w:rsid w:val="00AA702D"/>
    <w:rsid w:val="00AA7BBD"/>
    <w:rsid w:val="00AB337A"/>
    <w:rsid w:val="00AB390A"/>
    <w:rsid w:val="00AC2A6D"/>
    <w:rsid w:val="00AC6C14"/>
    <w:rsid w:val="00AC7363"/>
    <w:rsid w:val="00AC740A"/>
    <w:rsid w:val="00AD2619"/>
    <w:rsid w:val="00AE1F88"/>
    <w:rsid w:val="00AE20AD"/>
    <w:rsid w:val="00AE361F"/>
    <w:rsid w:val="00AE5370"/>
    <w:rsid w:val="00AE5BEB"/>
    <w:rsid w:val="00AE654F"/>
    <w:rsid w:val="00AE6F02"/>
    <w:rsid w:val="00AE76C4"/>
    <w:rsid w:val="00AF1208"/>
    <w:rsid w:val="00AF1A52"/>
    <w:rsid w:val="00AF2423"/>
    <w:rsid w:val="00AF5476"/>
    <w:rsid w:val="00AF5D6B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24297"/>
    <w:rsid w:val="00B247A9"/>
    <w:rsid w:val="00B27363"/>
    <w:rsid w:val="00B30368"/>
    <w:rsid w:val="00B31DDC"/>
    <w:rsid w:val="00B330BC"/>
    <w:rsid w:val="00B34076"/>
    <w:rsid w:val="00B34732"/>
    <w:rsid w:val="00B350A6"/>
    <w:rsid w:val="00B3512D"/>
    <w:rsid w:val="00B40D1A"/>
    <w:rsid w:val="00B435B5"/>
    <w:rsid w:val="00B4508E"/>
    <w:rsid w:val="00B471F7"/>
    <w:rsid w:val="00B53348"/>
    <w:rsid w:val="00B565D8"/>
    <w:rsid w:val="00B569C4"/>
    <w:rsid w:val="00B5779A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2231"/>
    <w:rsid w:val="00B933DA"/>
    <w:rsid w:val="00B94B15"/>
    <w:rsid w:val="00B97A47"/>
    <w:rsid w:val="00BA1D11"/>
    <w:rsid w:val="00BA2CE6"/>
    <w:rsid w:val="00BA31C7"/>
    <w:rsid w:val="00BA5650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6231"/>
    <w:rsid w:val="00BC65A1"/>
    <w:rsid w:val="00BC7C4F"/>
    <w:rsid w:val="00BD08DC"/>
    <w:rsid w:val="00BD1403"/>
    <w:rsid w:val="00BD1747"/>
    <w:rsid w:val="00BD1B3B"/>
    <w:rsid w:val="00BD28B5"/>
    <w:rsid w:val="00BD2B06"/>
    <w:rsid w:val="00BD3B53"/>
    <w:rsid w:val="00BD4D82"/>
    <w:rsid w:val="00BD5478"/>
    <w:rsid w:val="00BD619A"/>
    <w:rsid w:val="00BD7482"/>
    <w:rsid w:val="00BD7A59"/>
    <w:rsid w:val="00BE06EB"/>
    <w:rsid w:val="00BE2FFB"/>
    <w:rsid w:val="00BE618A"/>
    <w:rsid w:val="00BE628B"/>
    <w:rsid w:val="00BE7122"/>
    <w:rsid w:val="00BF0C68"/>
    <w:rsid w:val="00BF68C7"/>
    <w:rsid w:val="00BF74A6"/>
    <w:rsid w:val="00BF7B10"/>
    <w:rsid w:val="00BF7D69"/>
    <w:rsid w:val="00C00194"/>
    <w:rsid w:val="00C003CF"/>
    <w:rsid w:val="00C047FF"/>
    <w:rsid w:val="00C05010"/>
    <w:rsid w:val="00C11F26"/>
    <w:rsid w:val="00C14973"/>
    <w:rsid w:val="00C15C45"/>
    <w:rsid w:val="00C1602C"/>
    <w:rsid w:val="00C1643D"/>
    <w:rsid w:val="00C206A2"/>
    <w:rsid w:val="00C22226"/>
    <w:rsid w:val="00C222ED"/>
    <w:rsid w:val="00C261A9"/>
    <w:rsid w:val="00C30563"/>
    <w:rsid w:val="00C321BE"/>
    <w:rsid w:val="00C40171"/>
    <w:rsid w:val="00C40565"/>
    <w:rsid w:val="00C42793"/>
    <w:rsid w:val="00C47362"/>
    <w:rsid w:val="00C50772"/>
    <w:rsid w:val="00C52041"/>
    <w:rsid w:val="00C552AE"/>
    <w:rsid w:val="00C57057"/>
    <w:rsid w:val="00C601ED"/>
    <w:rsid w:val="00C6180B"/>
    <w:rsid w:val="00C6245B"/>
    <w:rsid w:val="00C65FF5"/>
    <w:rsid w:val="00C662BE"/>
    <w:rsid w:val="00C707FE"/>
    <w:rsid w:val="00C72357"/>
    <w:rsid w:val="00C739FE"/>
    <w:rsid w:val="00C7624A"/>
    <w:rsid w:val="00C8234D"/>
    <w:rsid w:val="00C86484"/>
    <w:rsid w:val="00C87048"/>
    <w:rsid w:val="00C87E3E"/>
    <w:rsid w:val="00C96707"/>
    <w:rsid w:val="00CA7A16"/>
    <w:rsid w:val="00CB0238"/>
    <w:rsid w:val="00CB20FF"/>
    <w:rsid w:val="00CB3711"/>
    <w:rsid w:val="00CB3F62"/>
    <w:rsid w:val="00CB4AAA"/>
    <w:rsid w:val="00CB50AF"/>
    <w:rsid w:val="00CB5577"/>
    <w:rsid w:val="00CB6253"/>
    <w:rsid w:val="00CB7FC4"/>
    <w:rsid w:val="00CC21C4"/>
    <w:rsid w:val="00CD2D7A"/>
    <w:rsid w:val="00CD3AF6"/>
    <w:rsid w:val="00CD4CE6"/>
    <w:rsid w:val="00CE188A"/>
    <w:rsid w:val="00CE42A9"/>
    <w:rsid w:val="00CE5A5C"/>
    <w:rsid w:val="00CF1A6A"/>
    <w:rsid w:val="00D0058C"/>
    <w:rsid w:val="00D07578"/>
    <w:rsid w:val="00D07BEC"/>
    <w:rsid w:val="00D10502"/>
    <w:rsid w:val="00D10D96"/>
    <w:rsid w:val="00D10E03"/>
    <w:rsid w:val="00D139F4"/>
    <w:rsid w:val="00D13D99"/>
    <w:rsid w:val="00D14259"/>
    <w:rsid w:val="00D147D5"/>
    <w:rsid w:val="00D162CF"/>
    <w:rsid w:val="00D16423"/>
    <w:rsid w:val="00D17787"/>
    <w:rsid w:val="00D2218B"/>
    <w:rsid w:val="00D235B7"/>
    <w:rsid w:val="00D23A52"/>
    <w:rsid w:val="00D253A6"/>
    <w:rsid w:val="00D26B95"/>
    <w:rsid w:val="00D27113"/>
    <w:rsid w:val="00D3100B"/>
    <w:rsid w:val="00D31136"/>
    <w:rsid w:val="00D31AB7"/>
    <w:rsid w:val="00D31BBF"/>
    <w:rsid w:val="00D349B6"/>
    <w:rsid w:val="00D37809"/>
    <w:rsid w:val="00D4028C"/>
    <w:rsid w:val="00D4109F"/>
    <w:rsid w:val="00D42D43"/>
    <w:rsid w:val="00D43C9A"/>
    <w:rsid w:val="00D46FD3"/>
    <w:rsid w:val="00D50D23"/>
    <w:rsid w:val="00D512BB"/>
    <w:rsid w:val="00D51D82"/>
    <w:rsid w:val="00D53571"/>
    <w:rsid w:val="00D5549D"/>
    <w:rsid w:val="00D61E76"/>
    <w:rsid w:val="00D65057"/>
    <w:rsid w:val="00D6509D"/>
    <w:rsid w:val="00D67BFE"/>
    <w:rsid w:val="00D7060F"/>
    <w:rsid w:val="00D7068F"/>
    <w:rsid w:val="00D75A30"/>
    <w:rsid w:val="00D7621A"/>
    <w:rsid w:val="00D77EBD"/>
    <w:rsid w:val="00D82C1B"/>
    <w:rsid w:val="00D83652"/>
    <w:rsid w:val="00D837CF"/>
    <w:rsid w:val="00D848EA"/>
    <w:rsid w:val="00D84B31"/>
    <w:rsid w:val="00D87431"/>
    <w:rsid w:val="00D9252A"/>
    <w:rsid w:val="00D94276"/>
    <w:rsid w:val="00D95609"/>
    <w:rsid w:val="00D96CB7"/>
    <w:rsid w:val="00DA3B1A"/>
    <w:rsid w:val="00DA643E"/>
    <w:rsid w:val="00DB4339"/>
    <w:rsid w:val="00DC25ED"/>
    <w:rsid w:val="00DC4074"/>
    <w:rsid w:val="00DC54AF"/>
    <w:rsid w:val="00DC6078"/>
    <w:rsid w:val="00DC79AD"/>
    <w:rsid w:val="00DD07B3"/>
    <w:rsid w:val="00DD0F45"/>
    <w:rsid w:val="00DD2075"/>
    <w:rsid w:val="00DD4BC4"/>
    <w:rsid w:val="00DD690C"/>
    <w:rsid w:val="00DD6CEA"/>
    <w:rsid w:val="00DD73B4"/>
    <w:rsid w:val="00DD788F"/>
    <w:rsid w:val="00DE01D4"/>
    <w:rsid w:val="00DE169B"/>
    <w:rsid w:val="00DE6160"/>
    <w:rsid w:val="00DE7033"/>
    <w:rsid w:val="00DE73ED"/>
    <w:rsid w:val="00DF015B"/>
    <w:rsid w:val="00DF2281"/>
    <w:rsid w:val="00DF2868"/>
    <w:rsid w:val="00DF2937"/>
    <w:rsid w:val="00DF3417"/>
    <w:rsid w:val="00DF3C20"/>
    <w:rsid w:val="00DF4E16"/>
    <w:rsid w:val="00DF6B83"/>
    <w:rsid w:val="00DF79C5"/>
    <w:rsid w:val="00DF7B22"/>
    <w:rsid w:val="00E0277E"/>
    <w:rsid w:val="00E03063"/>
    <w:rsid w:val="00E04B65"/>
    <w:rsid w:val="00E12759"/>
    <w:rsid w:val="00E12CA9"/>
    <w:rsid w:val="00E13B78"/>
    <w:rsid w:val="00E16057"/>
    <w:rsid w:val="00E21C70"/>
    <w:rsid w:val="00E22D3E"/>
    <w:rsid w:val="00E272E2"/>
    <w:rsid w:val="00E27B6A"/>
    <w:rsid w:val="00E30E33"/>
    <w:rsid w:val="00E31841"/>
    <w:rsid w:val="00E31D24"/>
    <w:rsid w:val="00E37C2F"/>
    <w:rsid w:val="00E40B5D"/>
    <w:rsid w:val="00E4313A"/>
    <w:rsid w:val="00E43457"/>
    <w:rsid w:val="00E43B39"/>
    <w:rsid w:val="00E45649"/>
    <w:rsid w:val="00E54420"/>
    <w:rsid w:val="00E54CE5"/>
    <w:rsid w:val="00E557A0"/>
    <w:rsid w:val="00E558E2"/>
    <w:rsid w:val="00E573F7"/>
    <w:rsid w:val="00E654B8"/>
    <w:rsid w:val="00E658DA"/>
    <w:rsid w:val="00E67C14"/>
    <w:rsid w:val="00E70676"/>
    <w:rsid w:val="00E71466"/>
    <w:rsid w:val="00E71A11"/>
    <w:rsid w:val="00E71C4B"/>
    <w:rsid w:val="00E73DC5"/>
    <w:rsid w:val="00E74AA0"/>
    <w:rsid w:val="00E82F2C"/>
    <w:rsid w:val="00E83BDA"/>
    <w:rsid w:val="00E8659A"/>
    <w:rsid w:val="00E877A0"/>
    <w:rsid w:val="00E90E1C"/>
    <w:rsid w:val="00E92885"/>
    <w:rsid w:val="00E96D53"/>
    <w:rsid w:val="00E97B28"/>
    <w:rsid w:val="00EA3624"/>
    <w:rsid w:val="00EA6A0E"/>
    <w:rsid w:val="00EA6D9E"/>
    <w:rsid w:val="00EB01EC"/>
    <w:rsid w:val="00EB1D97"/>
    <w:rsid w:val="00EB21EC"/>
    <w:rsid w:val="00EB431E"/>
    <w:rsid w:val="00EB4CAA"/>
    <w:rsid w:val="00EB5F98"/>
    <w:rsid w:val="00EB6491"/>
    <w:rsid w:val="00EC2DF6"/>
    <w:rsid w:val="00EC44C5"/>
    <w:rsid w:val="00EC7898"/>
    <w:rsid w:val="00ED22A0"/>
    <w:rsid w:val="00ED5B65"/>
    <w:rsid w:val="00ED621E"/>
    <w:rsid w:val="00ED6316"/>
    <w:rsid w:val="00EE142B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413F"/>
    <w:rsid w:val="00F26844"/>
    <w:rsid w:val="00F3161C"/>
    <w:rsid w:val="00F3374F"/>
    <w:rsid w:val="00F36BB7"/>
    <w:rsid w:val="00F3730B"/>
    <w:rsid w:val="00F3752C"/>
    <w:rsid w:val="00F43B9B"/>
    <w:rsid w:val="00F44AC7"/>
    <w:rsid w:val="00F469AB"/>
    <w:rsid w:val="00F500EC"/>
    <w:rsid w:val="00F50611"/>
    <w:rsid w:val="00F541C9"/>
    <w:rsid w:val="00F56A65"/>
    <w:rsid w:val="00F642E1"/>
    <w:rsid w:val="00F7238A"/>
    <w:rsid w:val="00F74541"/>
    <w:rsid w:val="00F75866"/>
    <w:rsid w:val="00F806ED"/>
    <w:rsid w:val="00F829E8"/>
    <w:rsid w:val="00F82E0C"/>
    <w:rsid w:val="00F86AE1"/>
    <w:rsid w:val="00F87EAA"/>
    <w:rsid w:val="00F9236B"/>
    <w:rsid w:val="00F9247C"/>
    <w:rsid w:val="00F92B25"/>
    <w:rsid w:val="00F9303C"/>
    <w:rsid w:val="00F96B12"/>
    <w:rsid w:val="00F96C2B"/>
    <w:rsid w:val="00FA022B"/>
    <w:rsid w:val="00FA2D67"/>
    <w:rsid w:val="00FA7DB4"/>
    <w:rsid w:val="00FB2EE9"/>
    <w:rsid w:val="00FB3809"/>
    <w:rsid w:val="00FB7C9B"/>
    <w:rsid w:val="00FC07FC"/>
    <w:rsid w:val="00FC59D6"/>
    <w:rsid w:val="00FC6ED8"/>
    <w:rsid w:val="00FD0740"/>
    <w:rsid w:val="00FD3BF6"/>
    <w:rsid w:val="00FD6CAB"/>
    <w:rsid w:val="00FD6D39"/>
    <w:rsid w:val="00FD6F2E"/>
    <w:rsid w:val="00FD7E69"/>
    <w:rsid w:val="00FE0915"/>
    <w:rsid w:val="00FE3951"/>
    <w:rsid w:val="00FE4DA2"/>
    <w:rsid w:val="00FE6A1B"/>
    <w:rsid w:val="00FE6B6C"/>
    <w:rsid w:val="00FF2CC8"/>
    <w:rsid w:val="00FF42F2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link w:val="Heading1Char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  <w:style w:type="character" w:customStyle="1" w:styleId="Heading1Char">
    <w:name w:val="Heading 1 Char"/>
    <w:basedOn w:val="DefaultParagraphFont"/>
    <w:link w:val="Heading1"/>
    <w:uiPriority w:val="9"/>
    <w:rsid w:val="000B2B40"/>
    <w:rPr>
      <w:rFonts w:asciiTheme="majorHAnsi" w:hAnsiTheme="majorHAnsi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D618F0-0C5B-402C-9C95-DC0A0538DC6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12</Pages>
  <Words>1589</Words>
  <Characters>9060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2020-04-12T13:42:00Z</dcterms:created>
  <dcterms:modified xsi:type="dcterms:W3CDTF">2020-09-03T11:20:00Z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