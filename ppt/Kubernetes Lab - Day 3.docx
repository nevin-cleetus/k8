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C91D0" w14:textId="0505179D" w:rsidR="00275260" w:rsidRPr="00987BC4" w:rsidRDefault="002E0B6C" w:rsidP="00B3336A">
      <w:pPr>
        <w:pStyle w:val="Heading1"/>
        <w:ind w:left="216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Lab</w:t>
      </w:r>
    </w:p>
    <w:p w14:paraId="5A74D5ED" w14:textId="4F3FD75D" w:rsidR="00F74541" w:rsidRDefault="00F74541" w:rsidP="00F74541">
      <w:pPr>
        <w:pStyle w:val="Heading1"/>
        <w:jc w:val="left"/>
        <w:rPr>
          <w:color w:val="3C76A6" w:themeColor="accent5"/>
        </w:rPr>
      </w:pP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C90E839" w14:textId="3AEC9414" w:rsidR="002A7213" w:rsidRDefault="002A7213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F9A38D" w14:textId="31E5B73A" w:rsidR="004444CF" w:rsidRDefault="0096279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 xml:space="preserve">Connect to </w:t>
      </w:r>
      <w:r w:rsidR="004444CF">
        <w:rPr>
          <w:rFonts w:ascii="Segoe UI" w:hAnsi="Segoe UI" w:cs="Segoe UI"/>
          <w:color w:val="3C76A6" w:themeColor="accent5"/>
          <w:sz w:val="24"/>
          <w:szCs w:val="24"/>
        </w:rPr>
        <w:t>Kubernetes Master Node</w:t>
      </w:r>
      <w:r w:rsidR="006337D3">
        <w:rPr>
          <w:rFonts w:ascii="Segoe UI" w:hAnsi="Segoe UI" w:cs="Segoe UI"/>
          <w:color w:val="3C76A6" w:themeColor="accent5"/>
          <w:sz w:val="24"/>
          <w:szCs w:val="24"/>
        </w:rPr>
        <w:t xml:space="preserve"> using the Public IP</w:t>
      </w:r>
    </w:p>
    <w:p w14:paraId="4C9A68AB" w14:textId="77777777" w:rsidR="004444CF" w:rsidRDefault="004444CF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3ADEFF8" w14:textId="77777777" w:rsidR="005728DA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Open </w:t>
      </w: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an SSH client. </w:t>
      </w:r>
    </w:p>
    <w:p w14:paraId="5194860A" w14:textId="6B72478E" w:rsidR="005728DA" w:rsidRPr="00F74541" w:rsidRDefault="005728DA" w:rsidP="005728DA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Locate your private key file (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2A70D7C" w14:textId="77777777" w:rsidR="00BA1D11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D4FDB47" w14:textId="5C3B914C" w:rsidR="00B83203" w:rsidRDefault="00BA1D1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400 </w:t>
      </w:r>
      <w:proofErr w:type="spellStart"/>
      <w:r w:rsidR="005728DA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646DEF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     </w:t>
      </w:r>
      <w:r w:rsidR="009F031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017762AC" w14:textId="77777777" w:rsidR="00C72357" w:rsidRDefault="00C72357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45CA0AE" w14:textId="354A17DC" w:rsidR="00B83203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sz w:val="22"/>
          <w:szCs w:val="22"/>
        </w:rPr>
      </w:pP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Now </w:t>
      </w:r>
      <w:r w:rsid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 xml:space="preserve">you will be able to </w:t>
      </w:r>
      <w:r w:rsidRPr="00646DEF">
        <w:rPr>
          <w:rFonts w:ascii="Segoe UI" w:hAnsi="Segoe UI" w:cs="Segoe UI"/>
          <w:b w:val="0"/>
          <w:bCs w:val="0"/>
          <w:sz w:val="22"/>
          <w:szCs w:val="22"/>
          <w:highlight w:val="yellow"/>
        </w:rPr>
        <w:t>SSH using your Public DNS/Public IP</w:t>
      </w:r>
    </w:p>
    <w:p w14:paraId="6EB6FC56" w14:textId="77777777" w:rsidR="00B83203" w:rsidRPr="005728DA" w:rsidRDefault="00B83203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437A1BC" w14:textId="5F1000F6" w:rsidR="00410A9A" w:rsidRDefault="005304E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ssh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-</w:t>
      </w:r>
      <w:proofErr w:type="spellStart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proofErr w:type="spellStart"/>
      <w:r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</w:t>
      </w:r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.pem</w:t>
      </w:r>
      <w:proofErr w:type="spellEnd"/>
      <w:r w:rsidRPr="005304E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" </w:t>
      </w:r>
      <w:hyperlink r:id="rId12" w:history="1">
        <w:r w:rsidR="009975B6" w:rsidRPr="00CF7FC3">
          <w:rPr>
            <w:rStyle w:val="Hyperlink"/>
            <w:rFonts w:ascii="Segoe UI" w:hAnsi="Segoe UI" w:cs="Segoe UI"/>
            <w:b w:val="0"/>
            <w:bCs w:val="0"/>
            <w:sz w:val="22"/>
            <w:szCs w:val="22"/>
          </w:rPr>
          <w:t>ec2-user@ec2-xx-xx-xx-xx.ap-south-1.compute.amazonaws.com</w:t>
        </w:r>
      </w:hyperlink>
    </w:p>
    <w:p w14:paraId="03A39E63" w14:textId="0401C0F3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253ED1D" w14:textId="0213B7A7" w:rsidR="009975B6" w:rsidRDefault="009975B6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proofErr w:type="gramStart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NB:-</w:t>
      </w:r>
      <w:proofErr w:type="gramEnd"/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If SSH connectivity does not work</w:t>
      </w:r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, see changing the 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to 600  (</w:t>
      </w:r>
      <w:proofErr w:type="spellStart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chmod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600 </w:t>
      </w:r>
      <w:proofErr w:type="spellStart"/>
      <w:r w:rsidR="005D24E3" w:rsidRPr="005728DA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singaporekeypair.pem</w:t>
      </w:r>
      <w:proofErr w:type="spellEnd"/>
      <w:r w:rsidR="005D24E3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)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</w:p>
    <w:p w14:paraId="2AADA958" w14:textId="1ED7EF63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1CE89761" w14:textId="694E49E1" w:rsidR="00C86484" w:rsidRPr="005636D7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[ec2-user@ip-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-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xx</w:t>
      </w:r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gramStart"/>
      <w:r w:rsidRPr="00C86484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~]$</w:t>
      </w:r>
      <w:proofErr w:type="gramEnd"/>
      <w:r w:rsidR="00BD4D82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sudo</w:t>
      </w:r>
      <w:proofErr w:type="spellEnd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proofErr w:type="spellStart"/>
      <w:r w:rsidRPr="005636D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su</w:t>
      </w:r>
      <w:proofErr w:type="spellEnd"/>
    </w:p>
    <w:p w14:paraId="1DDD0B01" w14:textId="583E20BE" w:rsidR="00C86484" w:rsidRDefault="00C86484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27B03F2" w14:textId="77777777" w:rsidR="00E43B39" w:rsidRDefault="00E43B3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5CE2F9E6" w14:textId="690FF798" w:rsidR="00C86484" w:rsidRDefault="00174C49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yum install 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-y </w:t>
      </w: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git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[</w:t>
      </w:r>
      <w:r w:rsidR="0064618D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Only If GIT is not installed in your EC2 instance</w:t>
      </w:r>
      <w:r w:rsidR="00E43B39" w:rsidRPr="004444CF">
        <w:rPr>
          <w:rFonts w:ascii="Segoe UI" w:hAnsi="Segoe UI" w:cs="Segoe UI"/>
          <w:b w:val="0"/>
          <w:bCs w:val="0"/>
          <w:color w:val="FF0000"/>
          <w:sz w:val="22"/>
          <w:szCs w:val="22"/>
        </w:rPr>
        <w:t>]</w:t>
      </w:r>
    </w:p>
    <w:p w14:paraId="06F14A52" w14:textId="20AD27FC" w:rsidR="00410A9A" w:rsidRDefault="00410A9A" w:rsidP="00B80E86">
      <w:pPr>
        <w:pStyle w:val="Heading1"/>
        <w:spacing w:after="0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DE3AD7D" w14:textId="12835E11" w:rsidR="00E21C70" w:rsidRDefault="00E21C7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3C473FD1" w14:textId="1E75E574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Steps to </w:t>
      </w:r>
      <w:r w:rsidR="00E73DC5">
        <w:rPr>
          <w:rFonts w:ascii="Segoe UI" w:hAnsi="Segoe UI" w:cs="Segoe UI"/>
          <w:color w:val="3C76A6" w:themeColor="accent5"/>
          <w:sz w:val="24"/>
          <w:szCs w:val="24"/>
        </w:rPr>
        <w:t xml:space="preserve">Check out 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>from</w:t>
      </w:r>
      <w:r w:rsidRPr="00EB1D97">
        <w:rPr>
          <w:rFonts w:ascii="Segoe UI" w:hAnsi="Segoe UI" w:cs="Segoe UI"/>
          <w:color w:val="3C76A6" w:themeColor="accent5"/>
          <w:sz w:val="24"/>
          <w:szCs w:val="24"/>
        </w:rPr>
        <w:t xml:space="preserve"> git</w:t>
      </w:r>
      <w:r w:rsidR="00E13B78">
        <w:rPr>
          <w:rFonts w:ascii="Segoe UI" w:hAnsi="Segoe UI" w:cs="Segoe UI"/>
          <w:color w:val="3C76A6" w:themeColor="accent5"/>
          <w:sz w:val="24"/>
          <w:szCs w:val="24"/>
        </w:rPr>
        <w:t xml:space="preserve"> repository</w:t>
      </w:r>
    </w:p>
    <w:p w14:paraId="68F9C39E" w14:textId="77777777" w:rsidR="00B61C25" w:rsidRPr="00EB1D97" w:rsidRDefault="00B61C25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1468179C" w14:textId="2CB635FF" w:rsid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174C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</w:t>
      </w:r>
      <w:proofErr w:type="spell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init</w:t>
      </w:r>
      <w:proofErr w:type="spellEnd"/>
    </w:p>
    <w:p w14:paraId="785E779D" w14:textId="1B9CFC59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# 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git config --global </w:t>
      </w:r>
      <w:proofErr w:type="spellStart"/>
      <w:proofErr w:type="gramStart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user.email</w:t>
      </w:r>
      <w:proofErr w:type="spellEnd"/>
      <w:proofErr w:type="gramEnd"/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"</w:t>
      </w:r>
      <w:r w:rsidR="00E977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E3628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your git email address</w:t>
      </w:r>
      <w:r w:rsidR="00E977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5B1FA7DD" w14:textId="321852DE" w:rsidR="00F74541" w:rsidRPr="00F74541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#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git config --global user.name "</w:t>
      </w:r>
      <w:r w:rsidR="00E977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&lt;</w:t>
      </w:r>
      <w:r w:rsidR="00E3628E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your git username</w:t>
      </w:r>
      <w:r w:rsidR="00E97797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&gt;</w:t>
      </w:r>
      <w:r w:rsidR="00F74541"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</w:p>
    <w:p w14:paraId="1C3A3B53" w14:textId="4CF0020D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E8B8E95" w14:textId="77777777" w:rsidR="00940FAF" w:rsidRDefault="00940FAF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48B8EFC5" w14:textId="31DD724D" w:rsidR="00711649" w:rsidRDefault="00AA7BBD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mkdir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1776B5C3" w14:textId="55B12FFA" w:rsidR="00AA7BBD" w:rsidRPr="00711649" w:rsidRDefault="00AA7BBD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#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gitrepo</w:t>
      </w:r>
      <w:proofErr w:type="spellEnd"/>
    </w:p>
    <w:p w14:paraId="3FC7C153" w14:textId="750C2CE4" w:rsidR="00711649" w:rsidRP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# </w:t>
      </w:r>
      <w:r w:rsidR="0060554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git clone </w:t>
      </w:r>
      <w:r w:rsidRPr="0071164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https://github.com/nevin-cleetus/kubernetes.git</w:t>
      </w:r>
    </w:p>
    <w:p w14:paraId="179EA17F" w14:textId="4A5A5115" w:rsidR="00711649" w:rsidRDefault="0071164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7CC9B10F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09A76C5" w14:textId="3E4B85C6" w:rsidR="00F74541" w:rsidRPr="00EB1D97" w:rsidRDefault="00F74541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EB1D97">
        <w:rPr>
          <w:rFonts w:ascii="Segoe UI" w:hAnsi="Segoe UI" w:cs="Segoe UI"/>
          <w:color w:val="3C76A6" w:themeColor="accent5"/>
          <w:sz w:val="24"/>
          <w:szCs w:val="24"/>
        </w:rPr>
        <w:t>Ensure</w:t>
      </w:r>
    </w:p>
    <w:p w14:paraId="7257D4BE" w14:textId="77777777" w:rsidR="00B61C25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20CB5A2E" w14:textId="77777777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1. Internet is working</w:t>
      </w:r>
    </w:p>
    <w:p w14:paraId="63F4618B" w14:textId="6A9D2106" w:rsidR="00F74541" w:rsidRPr="00F74541" w:rsidRDefault="00F74541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2. Nobody should be connected to </w:t>
      </w:r>
      <w:proofErr w:type="spellStart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vpn</w:t>
      </w:r>
      <w:proofErr w:type="spellEnd"/>
      <w:r w:rsidRPr="00F74541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or any other proxy.</w:t>
      </w:r>
    </w:p>
    <w:p w14:paraId="314EFC7F" w14:textId="225FC91A" w:rsidR="00F74541" w:rsidRPr="00F74541" w:rsidRDefault="00B61C25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3. Disable firewall if enabled.</w:t>
      </w: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ab/>
      </w:r>
    </w:p>
    <w:p w14:paraId="7175EDFD" w14:textId="77777777" w:rsidR="00940FAF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 </w:t>
      </w:r>
    </w:p>
    <w:p w14:paraId="45838250" w14:textId="75D08796" w:rsidR="002A27E8" w:rsidRDefault="00940FAF" w:rsidP="00940FAF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 </w:t>
      </w:r>
    </w:p>
    <w:p w14:paraId="1CDDAD12" w14:textId="3736DE52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 w:rsidR="008A7E22">
        <w:rPr>
          <w:rFonts w:ascii="Segoe UI" w:hAnsi="Segoe UI" w:cs="Segoe UI"/>
          <w:color w:val="3C76A6" w:themeColor="accent5"/>
        </w:rPr>
        <w:t>1</w:t>
      </w:r>
    </w:p>
    <w:p w14:paraId="7F455531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21E227D9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Volume</w:t>
      </w:r>
    </w:p>
    <w:p w14:paraId="7C1F6ACC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C511270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</w:p>
    <w:p w14:paraId="2D3D361E" w14:textId="77777777" w:rsidR="00EB2FC9" w:rsidRPr="00DA643E" w:rsidRDefault="00EB2FC9" w:rsidP="00EB2FC9">
      <w:pPr>
        <w:pStyle w:val="Heading1"/>
        <w:spacing w:after="0"/>
        <w:jc w:val="left"/>
        <w:rPr>
          <w:rFonts w:ascii="Segoe UI" w:hAnsi="Segoe UI" w:cs="Segoe UI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 xml:space="preserve">  </w:t>
      </w:r>
    </w:p>
    <w:p w14:paraId="2051F82A" w14:textId="5F1F5BC3" w:rsidR="00EB2FC9" w:rsidRDefault="00EB2FC9" w:rsidP="00EB2FC9">
      <w:pPr>
        <w:ind w:left="0"/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</w:rPr>
        <w:t>gitrepo</w:t>
      </w:r>
      <w:proofErr w:type="spellEnd"/>
      <w:r>
        <w:rPr>
          <w:rFonts w:ascii="Segoe UI" w:hAnsi="Segoe UI" w:cs="Segoe UI"/>
          <w:color w:val="3C76A6" w:themeColor="accent5"/>
        </w:rPr>
        <w:t>/</w:t>
      </w:r>
      <w:r w:rsidR="00275B80" w:rsidRPr="00275B80">
        <w:rPr>
          <w:rFonts w:ascii="Segoe UI" w:hAnsi="Segoe UI" w:cs="Segoe UI"/>
          <w:color w:val="3C76A6" w:themeColor="accent5"/>
        </w:rPr>
        <w:t>k8/day1/</w:t>
      </w:r>
      <w:proofErr w:type="spellStart"/>
      <w:r w:rsidR="00275B80" w:rsidRPr="00275B80">
        <w:rPr>
          <w:rFonts w:ascii="Segoe UI" w:hAnsi="Segoe UI" w:cs="Segoe UI"/>
          <w:color w:val="3C76A6" w:themeColor="accent5"/>
        </w:rPr>
        <w:t>yaml</w:t>
      </w:r>
      <w:proofErr w:type="spellEnd"/>
      <w:r w:rsidR="00275B80" w:rsidRPr="00275B80">
        <w:rPr>
          <w:rFonts w:ascii="Segoe UI" w:hAnsi="Segoe UI" w:cs="Segoe UI"/>
          <w:color w:val="3C76A6" w:themeColor="accent5"/>
        </w:rPr>
        <w:t>/volumes</w:t>
      </w:r>
      <w:r w:rsidRPr="009D66F0">
        <w:t xml:space="preserve"> </w:t>
      </w:r>
    </w:p>
    <w:p w14:paraId="03AA1FE1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</w:p>
    <w:p w14:paraId="3095AC31" w14:textId="77777777" w:rsidR="00EB2FC9" w:rsidRPr="00375104" w:rsidRDefault="00EB2FC9" w:rsidP="00EB2FC9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Create the Pod with </w:t>
      </w:r>
      <w:proofErr w:type="spellStart"/>
      <w:r>
        <w:rPr>
          <w:rFonts w:ascii="Segoe UI" w:hAnsi="Segoe UI" w:cs="Segoe UI"/>
          <w:color w:val="3C76A6" w:themeColor="accent5"/>
        </w:rPr>
        <w:t>emptyDir</w:t>
      </w:r>
      <w:proofErr w:type="spellEnd"/>
      <w:r>
        <w:rPr>
          <w:rFonts w:ascii="Segoe UI" w:hAnsi="Segoe UI" w:cs="Segoe UI"/>
          <w:color w:val="3C76A6" w:themeColor="accent5"/>
        </w:rPr>
        <w:t xml:space="preserve"> volume using the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emptyDir.</w:t>
      </w:r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file </w:t>
      </w:r>
    </w:p>
    <w:p w14:paraId="78FBA924" w14:textId="77777777" w:rsidR="00EB2FC9" w:rsidRPr="009D66F0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 w:rsidRPr="009D66F0">
        <w:rPr>
          <w:rFonts w:ascii="Segoe UI" w:hAnsi="Segoe UI" w:cs="Segoe UI"/>
          <w:color w:val="3C76A6" w:themeColor="accent5"/>
        </w:rPr>
        <w:t xml:space="preserve"> </w:t>
      </w:r>
    </w:p>
    <w:p w14:paraId="6994C602" w14:textId="77777777" w:rsidR="00EB2FC9" w:rsidRDefault="00EB2FC9" w:rsidP="00EB2FC9">
      <w:p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</w:t>
      </w:r>
      <w:r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0B7D255A" w14:textId="77777777" w:rsidR="00EB2FC9" w:rsidRDefault="00EB2FC9" w:rsidP="00EB2FC9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  <w:t xml:space="preserve">Expected Output:   </w:t>
      </w:r>
      <w:r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pod/</w:t>
      </w:r>
      <w:proofErr w:type="spellStart"/>
      <w:r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emptydir</w:t>
      </w:r>
      <w:proofErr w:type="spellEnd"/>
      <w:r w:rsidRPr="00643ADA"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  <w:t>-pod created</w:t>
      </w:r>
    </w:p>
    <w:p w14:paraId="5B0EB361" w14:textId="77777777" w:rsidR="00EB2FC9" w:rsidRDefault="00EB2FC9" w:rsidP="00EB2FC9">
      <w:pPr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</w:p>
    <w:p w14:paraId="5E04673B" w14:textId="77777777" w:rsidR="00EB2FC9" w:rsidRPr="00375104" w:rsidRDefault="00EB2FC9" w:rsidP="00EB2FC9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Check the status of the POD  </w:t>
      </w:r>
    </w:p>
    <w:p w14:paraId="69F917DA" w14:textId="77777777" w:rsidR="00EB2FC9" w:rsidRDefault="00EB2FC9" w:rsidP="00EB2FC9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1414E2BC" w14:textId="77777777" w:rsidR="00EB2FC9" w:rsidRDefault="00EB2FC9" w:rsidP="00EB2FC9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04B064A" w14:textId="77777777" w:rsidR="00EB2FC9" w:rsidRDefault="00EB2FC9" w:rsidP="00EB2FC9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93CFD01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Go to the mount location and write a file under /</w:t>
      </w:r>
      <w:r w:rsidRPr="00295C5A">
        <w:rPr>
          <w:rFonts w:ascii="Segoe UI" w:hAnsi="Segoe UI" w:cs="Segoe UI"/>
          <w:color w:val="3C76A6" w:themeColor="accent5"/>
          <w:kern w:val="32"/>
          <w:sz w:val="22"/>
          <w:szCs w:val="22"/>
        </w:rPr>
        <w:t>cache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13C2EB14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37C12CB7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08DD4924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C4BA9B2" w14:textId="77777777" w:rsidR="00EB2FC9" w:rsidRDefault="00EB2FC9" w:rsidP="00EB2FC9">
      <w:pPr>
        <w:pStyle w:val="ListParagraph"/>
        <w:numPr>
          <w:ilvl w:val="0"/>
          <w:numId w:val="14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Delete the POD and re-create it, the data will be gone.</w:t>
      </w:r>
    </w:p>
    <w:p w14:paraId="6DB9CD4E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C0619A8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proofErr w:type="gram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proofErr w:type="gram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delete pod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emptydir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6113004C" w14:textId="77777777" w:rsidR="00EB2FC9" w:rsidRDefault="00EB2FC9" w:rsidP="00EB2FC9">
      <w:pPr>
        <w:ind w:firstLine="36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E4303F">
        <w:rPr>
          <w:rFonts w:ascii="Segoe UI" w:hAnsi="Segoe UI" w:cs="Segoe UI"/>
          <w:color w:val="3C76A6" w:themeColor="accent5"/>
        </w:rPr>
        <w:t>emptyDir</w:t>
      </w:r>
      <w:r w:rsidRPr="009D66F0">
        <w:rPr>
          <w:rFonts w:ascii="Segoe UI" w:hAnsi="Segoe UI" w:cs="Segoe UI"/>
          <w:color w:val="3C76A6" w:themeColor="accent5"/>
        </w:rPr>
        <w:t>.yaml</w:t>
      </w:r>
      <w:proofErr w:type="spellEnd"/>
    </w:p>
    <w:p w14:paraId="30FF3B47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A91DA33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86CB456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/cache</w:t>
      </w:r>
    </w:p>
    <w:p w14:paraId="5D4F30F7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 ls</w:t>
      </w:r>
    </w:p>
    <w:p w14:paraId="421658E2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E5CB82E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 xml:space="preserve">Expected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Output :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  Empty Directory</w:t>
      </w:r>
    </w:p>
    <w:p w14:paraId="7612B3FE" w14:textId="77777777" w:rsidR="00EB2FC9" w:rsidRPr="003A3B70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6901E12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hostPath</w:t>
      </w:r>
      <w:proofErr w:type="spellEnd"/>
    </w:p>
    <w:p w14:paraId="21DE69B0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</w:p>
    <w:p w14:paraId="6C8953E9" w14:textId="34E05921" w:rsidR="00EB2FC9" w:rsidRDefault="00EB2FC9" w:rsidP="00EB2FC9">
      <w:pPr>
        <w:pStyle w:val="ListParagraph"/>
        <w:numPr>
          <w:ilvl w:val="0"/>
          <w:numId w:val="15"/>
        </w:numPr>
      </w:pPr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95624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cd </w:t>
      </w:r>
      <w:proofErr w:type="spellStart"/>
      <w:r w:rsidR="006C7709">
        <w:rPr>
          <w:rFonts w:ascii="Segoe UI" w:hAnsi="Segoe UI" w:cs="Segoe UI"/>
          <w:color w:val="3C76A6" w:themeColor="accent5"/>
        </w:rPr>
        <w:t>gitrepo</w:t>
      </w:r>
      <w:proofErr w:type="spellEnd"/>
      <w:r w:rsidR="006C7709">
        <w:rPr>
          <w:rFonts w:ascii="Segoe UI" w:hAnsi="Segoe UI" w:cs="Segoe UI"/>
          <w:color w:val="3C76A6" w:themeColor="accent5"/>
        </w:rPr>
        <w:t>/</w:t>
      </w:r>
      <w:r w:rsidR="006C7709" w:rsidRPr="00275B80">
        <w:rPr>
          <w:rFonts w:ascii="Segoe UI" w:hAnsi="Segoe UI" w:cs="Segoe UI"/>
          <w:color w:val="3C76A6" w:themeColor="accent5"/>
        </w:rPr>
        <w:t>k8/day1/</w:t>
      </w:r>
      <w:proofErr w:type="spellStart"/>
      <w:r w:rsidR="006C7709" w:rsidRPr="00275B80">
        <w:rPr>
          <w:rFonts w:ascii="Segoe UI" w:hAnsi="Segoe UI" w:cs="Segoe UI"/>
          <w:color w:val="3C76A6" w:themeColor="accent5"/>
        </w:rPr>
        <w:t>yaml</w:t>
      </w:r>
      <w:proofErr w:type="spellEnd"/>
      <w:r w:rsidR="006C7709" w:rsidRPr="00275B80">
        <w:rPr>
          <w:rFonts w:ascii="Segoe UI" w:hAnsi="Segoe UI" w:cs="Segoe UI"/>
          <w:color w:val="3C76A6" w:themeColor="accent5"/>
        </w:rPr>
        <w:t>/volumes</w:t>
      </w:r>
    </w:p>
    <w:p w14:paraId="6B64FCB7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1C3FE80D" w14:textId="77777777" w:rsidR="00EB2FC9" w:rsidRPr="00E86222" w:rsidRDefault="00EB2FC9" w:rsidP="00EB2FC9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</w:rPr>
      </w:pPr>
      <w:r w:rsidRPr="00E86222">
        <w:rPr>
          <w:rFonts w:ascii="Segoe UI" w:hAnsi="Segoe UI" w:cs="Segoe UI"/>
          <w:color w:val="3C76A6" w:themeColor="accent5"/>
        </w:rPr>
        <w:t xml:space="preserve">Create the Pod with </w:t>
      </w:r>
      <w:proofErr w:type="spellStart"/>
      <w:r>
        <w:rPr>
          <w:rFonts w:ascii="Segoe UI" w:hAnsi="Segoe UI" w:cs="Segoe UI"/>
          <w:color w:val="3C76A6" w:themeColor="accent5"/>
        </w:rPr>
        <w:t>hostPath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volume using the </w:t>
      </w:r>
      <w:proofErr w:type="spellStart"/>
      <w:r w:rsidRPr="00101FE6">
        <w:rPr>
          <w:rFonts w:ascii="Segoe UI" w:hAnsi="Segoe UI" w:cs="Segoe UI"/>
          <w:color w:val="3C76A6" w:themeColor="accent5"/>
        </w:rPr>
        <w:t>hostPath.yaml</w:t>
      </w:r>
      <w:proofErr w:type="spellEnd"/>
      <w:r w:rsidRPr="00E86222">
        <w:rPr>
          <w:rFonts w:ascii="Segoe UI" w:hAnsi="Segoe UI" w:cs="Segoe UI"/>
          <w:color w:val="3C76A6" w:themeColor="accent5"/>
        </w:rPr>
        <w:t xml:space="preserve"> file </w:t>
      </w:r>
    </w:p>
    <w:p w14:paraId="5AB60008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132C0D6C" w14:textId="77777777" w:rsidR="00EB2FC9" w:rsidRDefault="00EB2FC9" w:rsidP="00EB2FC9">
      <w:pPr>
        <w:pStyle w:val="ListParagraph"/>
        <w:ind w:left="533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1C0BABE6" w14:textId="77777777" w:rsidR="00EB2FC9" w:rsidRPr="00072C24" w:rsidRDefault="00EB2FC9" w:rsidP="00EB2FC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  "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06CE4ADC" w14:textId="77777777" w:rsidR="00EB2FC9" w:rsidRPr="003F5F25" w:rsidRDefault="00EB2FC9" w:rsidP="00EB2FC9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331A8528" w14:textId="77777777" w:rsidR="00EB2FC9" w:rsidRDefault="00EB2FC9" w:rsidP="00EB2FC9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1B7321F4" w14:textId="77777777" w:rsidR="00EB2FC9" w:rsidRDefault="00EB2FC9" w:rsidP="00EB2FC9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AEA5FFD" w14:textId="77777777" w:rsidR="00EB2FC9" w:rsidRDefault="00EB2FC9" w:rsidP="00EB2FC9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#cd 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</w:p>
    <w:p w14:paraId="7C713849" w14:textId="77777777" w:rsidR="00EB2FC9" w:rsidRDefault="00EB2FC9" w:rsidP="00EB2FC9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#touch 1.txt</w:t>
      </w:r>
    </w:p>
    <w:p w14:paraId="1E893E62" w14:textId="77777777" w:rsidR="00EB2FC9" w:rsidRPr="00072C24" w:rsidRDefault="00EB2FC9" w:rsidP="00EB2FC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#exit and delete the POD</w:t>
      </w:r>
    </w:p>
    <w:p w14:paraId="122B04CE" w14:textId="77777777" w:rsidR="00EB2FC9" w:rsidRDefault="00EB2FC9" w:rsidP="00EB2FC9">
      <w:pPr>
        <w:pStyle w:val="ListParagraph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</w:rPr>
      </w:pPr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8066B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delete pod 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</w:rPr>
        <w:t>-pod</w:t>
      </w:r>
    </w:p>
    <w:p w14:paraId="17640617" w14:textId="77777777" w:rsidR="00EB2FC9" w:rsidRDefault="00EB2FC9" w:rsidP="00EB2FC9">
      <w:pPr>
        <w:ind w:firstLine="547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101FE6">
        <w:rPr>
          <w:rFonts w:ascii="Segoe UI" w:hAnsi="Segoe UI" w:cs="Segoe UI"/>
          <w:color w:val="3C76A6" w:themeColor="accent5"/>
        </w:rPr>
        <w:t>hostPath.yaml</w:t>
      </w:r>
      <w:proofErr w:type="spellEnd"/>
    </w:p>
    <w:p w14:paraId="734A5D1F" w14:textId="77777777" w:rsidR="00EB2FC9" w:rsidRPr="00072C24" w:rsidRDefault="00EB2FC9" w:rsidP="00EB2FC9">
      <w:pPr>
        <w:ind w:firstLine="54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  "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nginx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</w:t>
      </w:r>
      <w:proofErr w:type="spellStart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hostpath</w:t>
      </w:r>
      <w:proofErr w:type="spellEnd"/>
      <w:r w:rsidRPr="00072C24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-pod" deleted</w:t>
      </w:r>
    </w:p>
    <w:p w14:paraId="06E35405" w14:textId="77777777" w:rsidR="00EB2FC9" w:rsidRPr="003F5F25" w:rsidRDefault="00EB2FC9" w:rsidP="00EB2FC9">
      <w:pPr>
        <w:pStyle w:val="ListParagraph"/>
        <w:numPr>
          <w:ilvl w:val="0"/>
          <w:numId w:val="15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 name&gt; /bin/</w:t>
      </w:r>
      <w:proofErr w:type="spellStart"/>
      <w:r w:rsidRPr="003F5F25"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5A1AEAB4" w14:textId="77777777" w:rsidR="00EB2FC9" w:rsidRDefault="00EB2FC9" w:rsidP="00EB2FC9">
      <w:pPr>
        <w:pStyle w:val="ListParagraph"/>
        <w:ind w:left="533" w:firstLine="187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Go to the mount location and write a file under </w:t>
      </w:r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proofErr w:type="spellStart"/>
      <w:r w:rsidRPr="00B90315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nginx-hostpath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directory.</w:t>
      </w:r>
    </w:p>
    <w:p w14:paraId="55AADFA5" w14:textId="77777777" w:rsidR="00EB2FC9" w:rsidRDefault="00EB2FC9" w:rsidP="00EB2FC9">
      <w:pPr>
        <w:ind w:firstLine="547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The file created during the first step 1.txt should be present.</w:t>
      </w:r>
    </w:p>
    <w:p w14:paraId="17529822" w14:textId="12F3302D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005FB4A7" w14:textId="4FB4C71F" w:rsidR="00A47AC8" w:rsidRDefault="00A47AC8" w:rsidP="00A47A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 w:rsidR="009C6020">
        <w:rPr>
          <w:rFonts w:ascii="Segoe UI" w:hAnsi="Segoe UI" w:cs="Segoe UI"/>
          <w:color w:val="3C76A6" w:themeColor="accent5"/>
        </w:rPr>
        <w:t>2</w:t>
      </w:r>
    </w:p>
    <w:p w14:paraId="72A228B5" w14:textId="77777777" w:rsidR="00A47AC8" w:rsidRDefault="00A47AC8" w:rsidP="00A47A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520090E1" w14:textId="77777777" w:rsidR="00A47AC8" w:rsidRDefault="00A47AC8" w:rsidP="00A47A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Jobs &amp; </w:t>
      </w:r>
      <w:proofErr w:type="spellStart"/>
      <w:r>
        <w:rPr>
          <w:rFonts w:ascii="Segoe UI" w:hAnsi="Segoe UI" w:cs="Segoe UI"/>
          <w:color w:val="3C76A6" w:themeColor="accent5"/>
        </w:rPr>
        <w:t>CronJobs</w:t>
      </w:r>
      <w:proofErr w:type="spellEnd"/>
    </w:p>
    <w:p w14:paraId="7AC2E9F7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296ADF5" w14:textId="0ABD49FA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B35A2A" w:rsidRPr="00B35A2A">
        <w:rPr>
          <w:rFonts w:ascii="Segoe UI" w:hAnsi="Segoe UI" w:cs="Segoe UI"/>
          <w:color w:val="3C76A6" w:themeColor="accent5"/>
        </w:rPr>
        <w:t>gitrepo</w:t>
      </w:r>
      <w:proofErr w:type="spellEnd"/>
      <w:r w:rsidR="00B35A2A" w:rsidRPr="00B35A2A">
        <w:rPr>
          <w:rFonts w:ascii="Segoe UI" w:hAnsi="Segoe UI" w:cs="Segoe UI"/>
          <w:color w:val="3C76A6" w:themeColor="accent5"/>
        </w:rPr>
        <w:t>/k8/day2/</w:t>
      </w:r>
      <w:proofErr w:type="spellStart"/>
      <w:r w:rsidR="00B35A2A" w:rsidRPr="00B35A2A">
        <w:rPr>
          <w:rFonts w:ascii="Segoe UI" w:hAnsi="Segoe UI" w:cs="Segoe UI"/>
          <w:color w:val="3C76A6" w:themeColor="accent5"/>
        </w:rPr>
        <w:t>yaml</w:t>
      </w:r>
      <w:proofErr w:type="spellEnd"/>
      <w:r w:rsidR="00B35A2A" w:rsidRPr="00B35A2A">
        <w:rPr>
          <w:rFonts w:ascii="Segoe UI" w:hAnsi="Segoe UI" w:cs="Segoe UI"/>
          <w:color w:val="3C76A6" w:themeColor="accent5"/>
        </w:rPr>
        <w:t>/job</w:t>
      </w:r>
    </w:p>
    <w:p w14:paraId="099C41FC" w14:textId="77777777" w:rsidR="00A47AC8" w:rsidRPr="002E2B14" w:rsidRDefault="00A47AC8" w:rsidP="00A47AC8">
      <w:pPr>
        <w:ind w:left="0"/>
        <w:rPr>
          <w:rFonts w:ascii="Segoe UI" w:hAnsi="Segoe UI" w:cs="Segoe UI"/>
          <w:color w:val="3C76A6" w:themeColor="accent5"/>
        </w:rPr>
      </w:pPr>
    </w:p>
    <w:p w14:paraId="4A9C19F1" w14:textId="77777777" w:rsidR="00A47AC8" w:rsidRPr="000D6B33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lastRenderedPageBreak/>
        <w:t xml:space="preserve">Create a </w:t>
      </w:r>
      <w:r>
        <w:rPr>
          <w:rFonts w:ascii="Segoe UI" w:hAnsi="Segoe UI" w:cs="Segoe UI"/>
          <w:color w:val="3C76A6" w:themeColor="accent5"/>
        </w:rPr>
        <w:t>Jobs</w:t>
      </w:r>
      <w:r w:rsidRPr="000D6B33">
        <w:rPr>
          <w:rFonts w:ascii="Segoe UI" w:hAnsi="Segoe UI" w:cs="Segoe UI"/>
          <w:color w:val="3C76A6" w:themeColor="accent5"/>
        </w:rPr>
        <w:t xml:space="preserve"> using </w:t>
      </w:r>
      <w:r>
        <w:rPr>
          <w:rFonts w:ascii="Segoe UI" w:hAnsi="Segoe UI" w:cs="Segoe UI"/>
          <w:color w:val="3C76A6" w:themeColor="accent5"/>
        </w:rPr>
        <w:t xml:space="preserve">the </w:t>
      </w:r>
      <w:proofErr w:type="spellStart"/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below</w:t>
      </w:r>
    </w:p>
    <w:p w14:paraId="619C11A2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proofErr w:type="gramStart"/>
      <w:r w:rsidRPr="0051798F">
        <w:rPr>
          <w:rFonts w:ascii="Segoe UI" w:hAnsi="Segoe UI" w:cs="Segoe UI"/>
          <w:color w:val="3C76A6" w:themeColor="accent5"/>
          <w:kern w:val="32"/>
          <w:sz w:val="22"/>
          <w:szCs w:val="22"/>
        </w:rPr>
        <w:t>hellojob.yaml</w:t>
      </w:r>
      <w:proofErr w:type="spellEnd"/>
      <w:proofErr w:type="gramEnd"/>
    </w:p>
    <w:p w14:paraId="3B5D60F3" w14:textId="77777777" w:rsidR="00A47AC8" w:rsidRPr="00C129E6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>job/</w:t>
      </w:r>
      <w:proofErr w:type="spellStart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>hellojob</w:t>
      </w:r>
      <w:proofErr w:type="spell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085D0FBD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jobs</w:t>
      </w:r>
    </w:p>
    <w:p w14:paraId="753187BE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Output: -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Out the details of the job </w:t>
      </w:r>
    </w:p>
    <w:p w14:paraId="08318C2C" w14:textId="77777777" w:rsidR="00A47AC8" w:rsidRPr="00E1476C" w:rsidRDefault="00A47AC8" w:rsidP="00A47A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FDB291B" w14:textId="77777777" w:rsidR="00A47AC8" w:rsidRPr="00D90E83" w:rsidRDefault="00A47AC8" w:rsidP="00A47A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Display the pods which gets created by the job</w:t>
      </w:r>
    </w:p>
    <w:p w14:paraId="45C4E8B2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E1FC01E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</w:t>
      </w:r>
      <w:proofErr w:type="spellStart"/>
      <w:r>
        <w:rPr>
          <w:rFonts w:ascii="Segoe UI" w:hAnsi="Segoe UI" w:cs="Segoe UI"/>
          <w:color w:val="3C76A6" w:themeColor="accent5"/>
        </w:rPr>
        <w:t>CronJobs</w:t>
      </w:r>
      <w:proofErr w:type="spellEnd"/>
      <w:r w:rsidRPr="000D6B33">
        <w:rPr>
          <w:rFonts w:ascii="Segoe UI" w:hAnsi="Segoe UI" w:cs="Segoe UI"/>
          <w:color w:val="3C76A6" w:themeColor="accent5"/>
        </w:rPr>
        <w:t xml:space="preserve"> using </w:t>
      </w:r>
      <w:r>
        <w:rPr>
          <w:rFonts w:ascii="Segoe UI" w:hAnsi="Segoe UI" w:cs="Segoe UI"/>
          <w:color w:val="3C76A6" w:themeColor="accent5"/>
        </w:rPr>
        <w:t xml:space="preserve">the </w:t>
      </w:r>
      <w:proofErr w:type="spellStart"/>
      <w:r>
        <w:rPr>
          <w:rFonts w:ascii="Segoe UI" w:hAnsi="Segoe UI" w:cs="Segoe UI"/>
          <w:color w:val="3C76A6" w:themeColor="accent5"/>
        </w:rPr>
        <w:t>yaml</w:t>
      </w:r>
      <w:proofErr w:type="spellEnd"/>
      <w:r>
        <w:rPr>
          <w:rFonts w:ascii="Segoe UI" w:hAnsi="Segoe UI" w:cs="Segoe UI"/>
          <w:color w:val="3C76A6" w:themeColor="accent5"/>
        </w:rPr>
        <w:t xml:space="preserve"> below</w:t>
      </w:r>
    </w:p>
    <w:p w14:paraId="131A155E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</w:p>
    <w:p w14:paraId="6AB28226" w14:textId="2C9F05D1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Kubernetes] </w:t>
      </w:r>
      <w:r w:rsidR="009704BB"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="009704BB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9704BB" w:rsidRPr="00B35A2A">
        <w:rPr>
          <w:rFonts w:ascii="Segoe UI" w:hAnsi="Segoe UI" w:cs="Segoe UI"/>
          <w:color w:val="3C76A6" w:themeColor="accent5"/>
        </w:rPr>
        <w:t>gitrepo</w:t>
      </w:r>
      <w:proofErr w:type="spellEnd"/>
      <w:r w:rsidR="009704BB" w:rsidRPr="00B35A2A">
        <w:rPr>
          <w:rFonts w:ascii="Segoe UI" w:hAnsi="Segoe UI" w:cs="Segoe UI"/>
          <w:color w:val="3C76A6" w:themeColor="accent5"/>
        </w:rPr>
        <w:t>/k8/day2/</w:t>
      </w:r>
      <w:proofErr w:type="spellStart"/>
      <w:r w:rsidR="009704BB" w:rsidRPr="00B35A2A">
        <w:rPr>
          <w:rFonts w:ascii="Segoe UI" w:hAnsi="Segoe UI" w:cs="Segoe UI"/>
          <w:color w:val="3C76A6" w:themeColor="accent5"/>
        </w:rPr>
        <w:t>yaml</w:t>
      </w:r>
      <w:proofErr w:type="spellEnd"/>
      <w:r w:rsidR="009704BB" w:rsidRPr="00B35A2A">
        <w:rPr>
          <w:rFonts w:ascii="Segoe UI" w:hAnsi="Segoe UI" w:cs="Segoe UI"/>
          <w:color w:val="3C76A6" w:themeColor="accent5"/>
        </w:rPr>
        <w:t>/</w:t>
      </w:r>
      <w:r>
        <w:rPr>
          <w:rFonts w:ascii="Segoe UI" w:hAnsi="Segoe UI" w:cs="Segoe UI"/>
          <w:color w:val="3C76A6" w:themeColor="accent5"/>
        </w:rPr>
        <w:t>cronjobs</w:t>
      </w:r>
    </w:p>
    <w:p w14:paraId="5D37E530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r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cronjob-</w:t>
      </w:r>
      <w:proofErr w:type="spellStart"/>
      <w:proofErr w:type="gramStart"/>
      <w:r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template.yaml</w:t>
      </w:r>
      <w:proofErr w:type="spellEnd"/>
      <w:proofErr w:type="gramEnd"/>
    </w:p>
    <w:p w14:paraId="4460462B" w14:textId="77777777" w:rsidR="00A47AC8" w:rsidRPr="00C129E6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76774C">
        <w:rPr>
          <w:rFonts w:ascii="Segoe UI" w:hAnsi="Segoe UI" w:cs="Segoe UI"/>
          <w:color w:val="3C76A6" w:themeColor="accent5"/>
          <w:kern w:val="32"/>
          <w:sz w:val="22"/>
          <w:szCs w:val="22"/>
        </w:rPr>
        <w:t>mycronjob</w:t>
      </w:r>
      <w:proofErr w:type="spellEnd"/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3C70B065" w14:textId="77777777" w:rsidR="00A47AC8" w:rsidRPr="00E1476C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 xml:space="preserve">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4A2BE530" w14:textId="77777777" w:rsidR="00A47AC8" w:rsidRPr="00D90E83" w:rsidRDefault="00A47AC8" w:rsidP="00A47A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Display the pods which gets created by the pod</w:t>
      </w:r>
    </w:p>
    <w:p w14:paraId="11043BC1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56A30600" w14:textId="434C46BC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 w:rsidR="002F1C52">
        <w:rPr>
          <w:rFonts w:ascii="Segoe UI" w:hAnsi="Segoe UI" w:cs="Segoe UI"/>
          <w:color w:val="3C76A6" w:themeColor="accent5"/>
        </w:rPr>
        <w:t>3</w:t>
      </w:r>
    </w:p>
    <w:p w14:paraId="472A09F0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2CC1128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Secrets</w:t>
      </w:r>
    </w:p>
    <w:p w14:paraId="59BB049F" w14:textId="0CE56AAE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2854C2" w:rsidRPr="002854C2">
        <w:rPr>
          <w:rFonts w:ascii="Segoe UI" w:hAnsi="Segoe UI" w:cs="Segoe UI"/>
          <w:color w:val="3C76A6" w:themeColor="accent5"/>
        </w:rPr>
        <w:t>gitrepo</w:t>
      </w:r>
      <w:proofErr w:type="spellEnd"/>
      <w:r w:rsidR="002854C2" w:rsidRPr="002854C2">
        <w:rPr>
          <w:rFonts w:ascii="Segoe UI" w:hAnsi="Segoe UI" w:cs="Segoe UI"/>
          <w:color w:val="3C76A6" w:themeColor="accent5"/>
        </w:rPr>
        <w:t>/k8/day2/</w:t>
      </w:r>
      <w:proofErr w:type="spellStart"/>
      <w:r w:rsidR="002854C2" w:rsidRPr="002854C2">
        <w:rPr>
          <w:rFonts w:ascii="Segoe UI" w:hAnsi="Segoe UI" w:cs="Segoe UI"/>
          <w:color w:val="3C76A6" w:themeColor="accent5"/>
        </w:rPr>
        <w:t>yaml</w:t>
      </w:r>
      <w:proofErr w:type="spellEnd"/>
      <w:r w:rsidR="002854C2" w:rsidRPr="002854C2">
        <w:rPr>
          <w:rFonts w:ascii="Segoe UI" w:hAnsi="Segoe UI" w:cs="Segoe UI"/>
          <w:color w:val="3C76A6" w:themeColor="accent5"/>
        </w:rPr>
        <w:t>/</w:t>
      </w:r>
      <w:r w:rsidR="002854C2">
        <w:rPr>
          <w:rFonts w:ascii="Segoe UI" w:hAnsi="Segoe UI" w:cs="Segoe UI"/>
          <w:color w:val="3C76A6" w:themeColor="accent5"/>
        </w:rPr>
        <w:t>secrets</w:t>
      </w:r>
    </w:p>
    <w:p w14:paraId="76AD2079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</w:p>
    <w:p w14:paraId="6AC3C48E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Create a secret</w:t>
      </w:r>
    </w:p>
    <w:p w14:paraId="73586C80" w14:textId="77777777" w:rsidR="00EB2FC9" w:rsidRPr="00642C2D" w:rsidRDefault="00EB2FC9" w:rsidP="00EB2FC9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</w:t>
      </w:r>
      <w:proofErr w:type="gram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secret.yaml</w:t>
      </w:r>
      <w:proofErr w:type="spellEnd"/>
      <w:proofErr w:type="gramEnd"/>
    </w:p>
    <w:p w14:paraId="22476070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642C2D">
        <w:rPr>
          <w:rFonts w:ascii="Segoe UI" w:hAnsi="Segoe UI" w:cs="Segoe UI"/>
          <w:color w:val="3C76A6" w:themeColor="accent5"/>
          <w:highlight w:val="yellow"/>
        </w:rPr>
        <w:t>secret/</w:t>
      </w:r>
      <w:proofErr w:type="spellStart"/>
      <w:r w:rsidRPr="00642C2D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642C2D">
        <w:rPr>
          <w:rFonts w:ascii="Segoe UI" w:hAnsi="Segoe UI" w:cs="Segoe UI"/>
          <w:color w:val="3C76A6" w:themeColor="accent5"/>
          <w:highlight w:val="yellow"/>
        </w:rPr>
        <w:t>-secret configured</w:t>
      </w:r>
    </w:p>
    <w:p w14:paraId="274B7EEF" w14:textId="77777777" w:rsidR="00EB2FC9" w:rsidRPr="00814ECE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16514CED" w14:textId="77777777" w:rsidR="00EB2FC9" w:rsidRPr="007456D1" w:rsidRDefault="00EB2FC9" w:rsidP="00EB2FC9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secrets</w:t>
      </w:r>
    </w:p>
    <w:p w14:paraId="4800D91E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-secret details</w:t>
      </w:r>
    </w:p>
    <w:p w14:paraId="63963681" w14:textId="77777777" w:rsidR="00EB2FC9" w:rsidRPr="000D6B33" w:rsidRDefault="00EB2FC9" w:rsidP="00EB2FC9">
      <w:pPr>
        <w:pStyle w:val="ListParagraph"/>
        <w:numPr>
          <w:ilvl w:val="0"/>
          <w:numId w:val="16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describe secrets </w:t>
      </w:r>
      <w:proofErr w:type="spellStart"/>
      <w:r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Pr="000D6B33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</w:t>
      </w:r>
    </w:p>
    <w:p w14:paraId="14B5CE34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-secret data</w:t>
      </w:r>
    </w:p>
    <w:p w14:paraId="1DB4647A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2C7F7004" w14:textId="77777777" w:rsidR="00EB2FC9" w:rsidRPr="000D6B33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>Create a POD and consume the secret using environment variable</w:t>
      </w:r>
    </w:p>
    <w:p w14:paraId="2FF91F2C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-secret-by-</w:t>
      </w:r>
      <w:proofErr w:type="spellStart"/>
      <w:proofErr w:type="gramStart"/>
      <w:r w:rsidRPr="0059408B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032DAD09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POD </w:t>
      </w:r>
      <w:proofErr w:type="spellStart"/>
      <w:r w:rsidRPr="002944D9">
        <w:rPr>
          <w:rFonts w:ascii="Segoe UI" w:hAnsi="Segoe UI" w:cs="Segoe UI"/>
          <w:color w:val="3C76A6" w:themeColor="accent5"/>
          <w:highlight w:val="yellow"/>
        </w:rPr>
        <w:t>busybox</w:t>
      </w:r>
      <w:proofErr w:type="spellEnd"/>
      <w:r w:rsidRPr="002944D9">
        <w:rPr>
          <w:rFonts w:ascii="Segoe UI" w:hAnsi="Segoe UI" w:cs="Segoe UI"/>
          <w:color w:val="3C76A6" w:themeColor="accent5"/>
          <w:highlight w:val="yellow"/>
        </w:rPr>
        <w:t>-by-env created</w:t>
      </w:r>
    </w:p>
    <w:p w14:paraId="0A53E1C7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4F0948EA" w14:textId="77777777" w:rsidR="00EB2FC9" w:rsidRPr="000D6B33" w:rsidRDefault="00EB2FC9" w:rsidP="00EB2FC9">
      <w:pPr>
        <w:ind w:left="0" w:firstLine="720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</w:rPr>
        <w:t># echo $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my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</w:rPr>
        <w:t>username</w:t>
      </w:r>
      <w:proofErr w:type="spellEnd"/>
    </w:p>
    <w:p w14:paraId="323F1DA1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admin</w:t>
      </w:r>
    </w:p>
    <w:p w14:paraId="3A6071DF" w14:textId="77777777" w:rsidR="00EB2FC9" w:rsidRPr="000D6B33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>
        <w:rPr>
          <w:rFonts w:ascii="Segoe UI" w:hAnsi="Segoe UI" w:cs="Segoe UI"/>
          <w:color w:val="3C76A6" w:themeColor="accent5"/>
        </w:rPr>
        <w:t>from volume path</w:t>
      </w:r>
    </w:p>
    <w:p w14:paraId="20FD3D53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-secret-</w:t>
      </w:r>
      <w:proofErr w:type="spellStart"/>
      <w:proofErr w:type="gramStart"/>
      <w:r w:rsidRPr="00DA2A2B">
        <w:rPr>
          <w:rFonts w:ascii="Segoe UI" w:hAnsi="Segoe UI" w:cs="Segoe UI"/>
          <w:color w:val="3C76A6" w:themeColor="accent5"/>
          <w:kern w:val="32"/>
          <w:sz w:val="22"/>
          <w:szCs w:val="22"/>
        </w:rPr>
        <w:t>vol.yaml</w:t>
      </w:r>
      <w:proofErr w:type="spellEnd"/>
      <w:proofErr w:type="gramEnd"/>
    </w:p>
    <w:p w14:paraId="2E264D4E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0E706D00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>#ls /</w:t>
      </w:r>
      <w:proofErr w:type="spellStart"/>
      <w:r w:rsidRPr="0047396D">
        <w:rPr>
          <w:rFonts w:ascii="Segoe UI" w:hAnsi="Segoe UI" w:cs="Segoe UI"/>
          <w:color w:val="3C76A6" w:themeColor="accent5"/>
        </w:rPr>
        <w:t>mydata</w:t>
      </w:r>
      <w:proofErr w:type="spellEnd"/>
    </w:p>
    <w:p w14:paraId="0A124D4E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ab/>
        <w:t xml:space="preserve">#cat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my</w:t>
      </w: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</w:rPr>
        <w:t>username</w:t>
      </w:r>
      <w:proofErr w:type="spellEnd"/>
    </w:p>
    <w:p w14:paraId="7B2C5491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</w:p>
    <w:p w14:paraId="6EB53775" w14:textId="72B3B879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 w:rsidR="00971851">
        <w:rPr>
          <w:rFonts w:ascii="Segoe UI" w:hAnsi="Segoe UI" w:cs="Segoe UI"/>
          <w:color w:val="3C76A6" w:themeColor="accent5"/>
        </w:rPr>
        <w:t>4</w:t>
      </w:r>
    </w:p>
    <w:p w14:paraId="391D7C37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3B33156F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31CA19CB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314C4BC0" w14:textId="7F0855E8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494EB6" w:rsidRPr="00494EB6">
        <w:rPr>
          <w:rFonts w:ascii="Segoe UI" w:hAnsi="Segoe UI" w:cs="Segoe UI"/>
          <w:color w:val="3C76A6" w:themeColor="accent5"/>
        </w:rPr>
        <w:t>gitrepo</w:t>
      </w:r>
      <w:proofErr w:type="spellEnd"/>
      <w:r w:rsidR="00494EB6" w:rsidRPr="00494EB6">
        <w:rPr>
          <w:rFonts w:ascii="Segoe UI" w:hAnsi="Segoe UI" w:cs="Segoe UI"/>
          <w:color w:val="3C76A6" w:themeColor="accent5"/>
        </w:rPr>
        <w:t>/k8/day2/</w:t>
      </w:r>
      <w:proofErr w:type="spellStart"/>
      <w:r w:rsidR="00494EB6" w:rsidRPr="00494EB6">
        <w:rPr>
          <w:rFonts w:ascii="Segoe UI" w:hAnsi="Segoe UI" w:cs="Segoe UI"/>
          <w:color w:val="3C76A6" w:themeColor="accent5"/>
        </w:rPr>
        <w:t>yaml</w:t>
      </w:r>
      <w:proofErr w:type="spellEnd"/>
      <w:r w:rsidR="00494EB6" w:rsidRPr="00494EB6">
        <w:rPr>
          <w:rFonts w:ascii="Segoe UI" w:hAnsi="Segoe UI" w:cs="Segoe UI"/>
          <w:color w:val="3C76A6" w:themeColor="accent5"/>
        </w:rPr>
        <w:t>/</w:t>
      </w:r>
      <w:proofErr w:type="spellStart"/>
      <w:r w:rsidR="00494EB6" w:rsidRPr="00494EB6"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5702D7C5" w14:textId="77777777" w:rsidR="00EB2FC9" w:rsidRDefault="00EB2FC9" w:rsidP="00EB2FC9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231C844C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Create a </w:t>
      </w: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</w:p>
    <w:p w14:paraId="180C2863" w14:textId="77777777" w:rsidR="00EB2FC9" w:rsidRPr="00642C2D" w:rsidRDefault="00EB2FC9" w:rsidP="00EB2FC9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 w:rsidRPr="00642C2D">
        <w:t xml:space="preserve"> 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--from-literal=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=100MB</w:t>
      </w:r>
    </w:p>
    <w:p w14:paraId="25760A19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3C6E3A66" w14:textId="77777777" w:rsidR="00EB2FC9" w:rsidRPr="00863A0E" w:rsidRDefault="00EB2FC9" w:rsidP="00EB2FC9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</w:pP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 created</w:t>
      </w:r>
    </w:p>
    <w:p w14:paraId="6BC3224F" w14:textId="77777777" w:rsidR="00EB2FC9" w:rsidRPr="00814ECE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380826F0" w14:textId="77777777" w:rsidR="00EB2FC9" w:rsidRPr="007456D1" w:rsidRDefault="00EB2FC9" w:rsidP="00EB2FC9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</w:p>
    <w:p w14:paraId="2BCA90F1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configmap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/example-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-config </w:t>
      </w:r>
      <w:r w:rsidRPr="002944D9">
        <w:rPr>
          <w:rFonts w:ascii="Segoe UI" w:hAnsi="Segoe UI" w:cs="Segoe UI"/>
          <w:color w:val="3C76A6" w:themeColor="accent5"/>
          <w:highlight w:val="yellow"/>
        </w:rPr>
        <w:t>details</w:t>
      </w:r>
    </w:p>
    <w:p w14:paraId="15273988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1CD6D0ED" w14:textId="77777777" w:rsidR="00EB2FC9" w:rsidRPr="000D6B33" w:rsidRDefault="00EB2FC9" w:rsidP="00EB2FC9">
      <w:pPr>
        <w:pStyle w:val="ListParagraph"/>
        <w:numPr>
          <w:ilvl w:val="0"/>
          <w:numId w:val="17"/>
        </w:num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describe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</w:p>
    <w:p w14:paraId="7819E89D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lastRenderedPageBreak/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Display the </w:t>
      </w:r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example-</w:t>
      </w:r>
      <w:proofErr w:type="spellStart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863A0E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-config</w:t>
      </w:r>
      <w:r w:rsidRPr="002944D9">
        <w:rPr>
          <w:rFonts w:ascii="Segoe UI" w:hAnsi="Segoe UI" w:cs="Segoe UI"/>
          <w:color w:val="3C76A6" w:themeColor="accent5"/>
          <w:highlight w:val="yellow"/>
        </w:rPr>
        <w:t xml:space="preserve"> data</w:t>
      </w:r>
    </w:p>
    <w:p w14:paraId="14FDCB0B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67633026" w14:textId="77777777" w:rsidR="00EB2FC9" w:rsidRPr="000D6B33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 w:rsidRPr="000D6B33">
        <w:rPr>
          <w:rFonts w:ascii="Segoe UI" w:hAnsi="Segoe UI" w:cs="Segoe UI"/>
          <w:color w:val="3C76A6" w:themeColor="accent5"/>
        </w:rPr>
        <w:t xml:space="preserve">Create a POD and consume the </w:t>
      </w:r>
      <w:proofErr w:type="spellStart"/>
      <w:r>
        <w:rPr>
          <w:rFonts w:ascii="Segoe UI" w:hAnsi="Segoe UI" w:cs="Segoe UI"/>
          <w:color w:val="3C76A6" w:themeColor="accent5"/>
        </w:rPr>
        <w:t>configMap</w:t>
      </w:r>
      <w:proofErr w:type="spellEnd"/>
      <w:r w:rsidRPr="000D6B33">
        <w:rPr>
          <w:rFonts w:ascii="Segoe UI" w:hAnsi="Segoe UI" w:cs="Segoe UI"/>
          <w:color w:val="3C76A6" w:themeColor="accent5"/>
        </w:rPr>
        <w:t xml:space="preserve"> using environment variable</w:t>
      </w:r>
    </w:p>
    <w:p w14:paraId="633B02C3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-f </w:t>
      </w:r>
      <w:proofErr w:type="spellStart"/>
      <w:r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</w:t>
      </w:r>
      <w:proofErr w:type="gramStart"/>
      <w:r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env.yaml</w:t>
      </w:r>
      <w:proofErr w:type="spellEnd"/>
      <w:proofErr w:type="gramEnd"/>
    </w:p>
    <w:p w14:paraId="69E5CE53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r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pod/</w:t>
      </w:r>
      <w:proofErr w:type="spellStart"/>
      <w:r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busybox-configmap</w:t>
      </w:r>
      <w:proofErr w:type="spellEnd"/>
      <w:r w:rsidRPr="00C6017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created</w:t>
      </w:r>
    </w:p>
    <w:p w14:paraId="30293E0A" w14:textId="77777777" w:rsidR="00EB2FC9" w:rsidRPr="00551C50" w:rsidRDefault="00EB2FC9" w:rsidP="00EB2FC9">
      <w:pPr>
        <w:pStyle w:val="ListParagraph"/>
        <w:rPr>
          <w:rFonts w:ascii="Segoe UI" w:hAnsi="Segoe UI" w:cs="Segoe UI"/>
          <w:color w:val="3C76A6" w:themeColor="accent5"/>
        </w:rPr>
      </w:pPr>
    </w:p>
    <w:p w14:paraId="393DD116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tab/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&lt;pod-name&gt; /bin/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sh</w:t>
      </w:r>
      <w:proofErr w:type="spellEnd"/>
    </w:p>
    <w:p w14:paraId="138B0F76" w14:textId="77777777" w:rsidR="00EB2FC9" w:rsidRPr="00696945" w:rsidRDefault="00EB2FC9" w:rsidP="00EB2FC9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# env</w:t>
      </w:r>
    </w:p>
    <w:p w14:paraId="58DCECDF" w14:textId="77777777" w:rsidR="00EB2FC9" w:rsidRDefault="00EB2FC9" w:rsidP="00EB2FC9">
      <w:pPr>
        <w:ind w:left="0" w:firstLine="72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2944D9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- </w:t>
      </w:r>
      <w:proofErr w:type="spellStart"/>
      <w:r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busybox</w:t>
      </w:r>
      <w:proofErr w:type="spellEnd"/>
      <w:r w:rsidRPr="00696945">
        <w:rPr>
          <w:rFonts w:ascii="Segoe UI" w:hAnsi="Segoe UI" w:cs="Segoe UI"/>
          <w:color w:val="3C76A6" w:themeColor="accent5"/>
          <w:kern w:val="32"/>
          <w:sz w:val="22"/>
          <w:szCs w:val="22"/>
        </w:rPr>
        <w:t>-memory-env=100MB</w:t>
      </w:r>
    </w:p>
    <w:p w14:paraId="2E77FA09" w14:textId="77777777" w:rsidR="00EB2FC9" w:rsidRDefault="00EB2FC9" w:rsidP="00EB2FC9">
      <w:pPr>
        <w:pStyle w:val="ListParagraph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BBFE8A3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</w:rPr>
      </w:pPr>
    </w:p>
    <w:p w14:paraId="1C4C85FD" w14:textId="77777777" w:rsidR="00EB2FC9" w:rsidRPr="000D6B33" w:rsidRDefault="00EB2FC9" w:rsidP="00EB2FC9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</w:t>
      </w:r>
      <w:r w:rsidRPr="000D6B33">
        <w:rPr>
          <w:rFonts w:ascii="Segoe UI" w:hAnsi="Segoe UI" w:cs="Segoe UI"/>
          <w:color w:val="3C76A6" w:themeColor="accent5"/>
        </w:rPr>
        <w:t xml:space="preserve">Create a POD and consume the secret </w:t>
      </w:r>
      <w:r>
        <w:rPr>
          <w:rFonts w:ascii="Segoe UI" w:hAnsi="Segoe UI" w:cs="Segoe UI"/>
          <w:color w:val="3C76A6" w:themeColor="accent5"/>
        </w:rPr>
        <w:t>from volume path</w:t>
      </w:r>
    </w:p>
    <w:p w14:paraId="3EBD0D68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example-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--from-file=</w:t>
      </w:r>
      <w:proofErr w:type="spellStart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62DE0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</w:t>
      </w:r>
    </w:p>
    <w:p w14:paraId="75B82818" w14:textId="77777777" w:rsidR="00EB2FC9" w:rsidRDefault="00EB2FC9" w:rsidP="00EB2FC9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D31BBF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:-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/example-</w:t>
      </w:r>
      <w:proofErr w:type="spellStart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672907">
        <w:rPr>
          <w:rFonts w:ascii="Segoe UI" w:hAnsi="Segoe UI" w:cs="Segoe UI"/>
          <w:color w:val="3C76A6" w:themeColor="accent5"/>
          <w:kern w:val="32"/>
          <w:sz w:val="22"/>
          <w:szCs w:val="22"/>
        </w:rPr>
        <w:t>-config created</w:t>
      </w:r>
    </w:p>
    <w:p w14:paraId="34E70E57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F1DEF8E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create -f </w:t>
      </w:r>
      <w:proofErr w:type="spellStart"/>
      <w:r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configmap-redis-</w:t>
      </w:r>
      <w:proofErr w:type="gramStart"/>
      <w:r w:rsidRPr="005675F7">
        <w:rPr>
          <w:rFonts w:ascii="Segoe UI" w:hAnsi="Segoe UI" w:cs="Segoe UI"/>
          <w:color w:val="3C76A6" w:themeColor="accent5"/>
          <w:kern w:val="32"/>
          <w:sz w:val="22"/>
          <w:szCs w:val="22"/>
        </w:rPr>
        <w:t>file.yaml</w:t>
      </w:r>
      <w:proofErr w:type="spellEnd"/>
      <w:proofErr w:type="gramEnd"/>
    </w:p>
    <w:p w14:paraId="5A7BED28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 pod/</w:t>
      </w:r>
      <w:proofErr w:type="spellStart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redis</w:t>
      </w:r>
      <w:proofErr w:type="spellEnd"/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created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5F45F7D0" w14:textId="77777777" w:rsidR="00EB2FC9" w:rsidRPr="00E1476C" w:rsidRDefault="00EB2FC9" w:rsidP="00EB2FC9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</w:t>
      </w:r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ubectl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exec -it </w:t>
      </w:r>
      <w:proofErr w:type="spellStart"/>
      <w:proofErr w:type="gram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cat</w:t>
      </w:r>
      <w:proofErr w:type="gram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</w:t>
      </w:r>
      <w:proofErr w:type="spellEnd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-master/</w:t>
      </w:r>
      <w:proofErr w:type="spellStart"/>
      <w:r w:rsidRPr="00E1476C">
        <w:rPr>
          <w:rFonts w:ascii="Segoe UI" w:hAnsi="Segoe UI" w:cs="Segoe UI"/>
          <w:color w:val="3C76A6" w:themeColor="accent5"/>
          <w:kern w:val="32"/>
          <w:sz w:val="22"/>
          <w:szCs w:val="22"/>
        </w:rPr>
        <w:t>redis.conf</w:t>
      </w:r>
      <w:proofErr w:type="spellEnd"/>
    </w:p>
    <w:p w14:paraId="1A40D010" w14:textId="77777777" w:rsidR="00EB2FC9" w:rsidRPr="00D90E83" w:rsidRDefault="00EB2FC9" w:rsidP="00EB2FC9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2mb</w:t>
      </w:r>
    </w:p>
    <w:p w14:paraId="437AC610" w14:textId="77777777" w:rsidR="00EB2FC9" w:rsidRDefault="00EB2FC9" w:rsidP="00EB2FC9">
      <w:pPr>
        <w:ind w:left="1613" w:firstLine="547"/>
        <w:rPr>
          <w:rFonts w:asciiTheme="majorHAnsi" w:eastAsiaTheme="majorEastAsia" w:hAnsiTheme="majorHAnsi" w:cstheme="majorBidi"/>
          <w:color w:val="162A3C" w:themeColor="accent1" w:themeShade="80"/>
          <w:sz w:val="26"/>
          <w:szCs w:val="26"/>
          <w:highlight w:val="yellow"/>
        </w:rPr>
      </w:pP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maxmemory</w:t>
      </w:r>
      <w:proofErr w:type="spellEnd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-policy </w:t>
      </w:r>
      <w:proofErr w:type="spellStart"/>
      <w:r w:rsidRPr="00D90E83">
        <w:rPr>
          <w:rFonts w:ascii="Segoe UI" w:hAnsi="Segoe UI" w:cs="Segoe UI"/>
          <w:color w:val="3C76A6" w:themeColor="accent5"/>
          <w:kern w:val="32"/>
          <w:sz w:val="22"/>
          <w:szCs w:val="22"/>
        </w:rPr>
        <w:t>allkeys-lru</w:t>
      </w:r>
      <w:proofErr w:type="spellEnd"/>
    </w:p>
    <w:p w14:paraId="580D1BE4" w14:textId="77777777" w:rsidR="00EB2FC9" w:rsidRDefault="00EB2FC9" w:rsidP="00EB2FC9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5BE994E" w14:textId="1A48D523" w:rsidR="00A47AC8" w:rsidRDefault="00A47AC8" w:rsidP="00A47AC8">
      <w:pPr>
        <w:pStyle w:val="Heading1"/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Lab Exercise </w:t>
      </w:r>
      <w:r w:rsidR="00251AE2">
        <w:rPr>
          <w:rFonts w:ascii="Segoe UI" w:hAnsi="Segoe UI" w:cs="Segoe UI"/>
          <w:color w:val="3C76A6" w:themeColor="accent5"/>
        </w:rPr>
        <w:t>5</w:t>
      </w:r>
    </w:p>
    <w:p w14:paraId="4C0C0865" w14:textId="77777777" w:rsidR="00A47AC8" w:rsidRDefault="00A47AC8" w:rsidP="00A47AC8">
      <w:pPr>
        <w:pStyle w:val="Heading1"/>
        <w:jc w:val="left"/>
        <w:rPr>
          <w:rFonts w:ascii="Segoe UI" w:hAnsi="Segoe UI" w:cs="Segoe UI"/>
          <w:color w:val="3C76A6" w:themeColor="accent5"/>
        </w:rPr>
      </w:pPr>
    </w:p>
    <w:p w14:paraId="04AAFA57" w14:textId="77777777" w:rsidR="00A47AC8" w:rsidRDefault="00A47AC8" w:rsidP="00A47AC8">
      <w:pPr>
        <w:pStyle w:val="Heading1"/>
        <w:tabs>
          <w:tab w:val="right" w:pos="9360"/>
        </w:tabs>
        <w:jc w:val="left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Scheduling </w:t>
      </w:r>
      <w:r>
        <w:rPr>
          <w:rFonts w:ascii="Segoe UI" w:hAnsi="Segoe UI" w:cs="Segoe UI"/>
          <w:color w:val="3C76A6" w:themeColor="accent5"/>
        </w:rPr>
        <w:tab/>
      </w:r>
    </w:p>
    <w:p w14:paraId="2E528172" w14:textId="77777777" w:rsidR="00A47AC8" w:rsidRDefault="00A47AC8" w:rsidP="00A47AC8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Manual</w:t>
      </w:r>
    </w:p>
    <w:p w14:paraId="2E3CC1D7" w14:textId="30B972FD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BC44BC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gitrepo</w:t>
      </w:r>
      <w:proofErr w:type="spellEnd"/>
      <w:r w:rsidR="00BC44BC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/k8/day2/</w:t>
      </w:r>
      <w:proofErr w:type="spellStart"/>
      <w:r w:rsidR="00BC44BC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  <w:r w:rsidR="00BC44BC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/scheduling</w:t>
      </w:r>
      <w:r w:rsidRPr="004263FD">
        <w:rPr>
          <w:rFonts w:ascii="Segoe UI" w:hAnsi="Segoe UI" w:cs="Segoe UI"/>
          <w:color w:val="3C76A6" w:themeColor="accent5"/>
          <w:kern w:val="32"/>
          <w:sz w:val="22"/>
          <w:szCs w:val="22"/>
        </w:rPr>
        <w:t>/manua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l</w:t>
      </w:r>
    </w:p>
    <w:p w14:paraId="6BE51D42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4FA06A1B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Copy one of the worker node name where you want to manually schedule the pod</w:t>
      </w:r>
    </w:p>
    <w:p w14:paraId="581374D5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lastRenderedPageBreak/>
        <w:t xml:space="preserve">For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Exp:-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ip-xxxxx-worker1</w:t>
      </w:r>
    </w:p>
    <w:p w14:paraId="7D760636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vi </w:t>
      </w:r>
      <w:r w:rsidRPr="00423916">
        <w:rPr>
          <w:rFonts w:ascii="Segoe UI" w:hAnsi="Segoe UI" w:cs="Segoe UI"/>
          <w:color w:val="3C76A6" w:themeColor="accent5"/>
          <w:kern w:val="32"/>
          <w:sz w:val="22"/>
          <w:szCs w:val="22"/>
        </w:rPr>
        <w:t>manual-</w:t>
      </w:r>
      <w:proofErr w:type="spellStart"/>
      <w:proofErr w:type="gramStart"/>
      <w:r w:rsidRPr="00423916">
        <w:rPr>
          <w:rFonts w:ascii="Segoe UI" w:hAnsi="Segoe UI" w:cs="Segoe UI"/>
          <w:color w:val="3C76A6" w:themeColor="accent5"/>
          <w:kern w:val="32"/>
          <w:sz w:val="22"/>
          <w:szCs w:val="22"/>
        </w:rPr>
        <w:t>scheduling.yaml</w:t>
      </w:r>
      <w:proofErr w:type="spellEnd"/>
      <w:proofErr w:type="gramEnd"/>
    </w:p>
    <w:p w14:paraId="33D948F8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Update the </w:t>
      </w:r>
      <w:proofErr w:type="spellStart"/>
      <w:r w:rsidRPr="004617E5">
        <w:rPr>
          <w:rFonts w:ascii="Segoe UI" w:hAnsi="Segoe UI" w:cs="Segoe UI"/>
          <w:color w:val="3C76A6" w:themeColor="accent5"/>
          <w:kern w:val="32"/>
          <w:sz w:val="22"/>
          <w:szCs w:val="22"/>
        </w:rPr>
        <w:t>nodeName</w:t>
      </w:r>
      <w:proofErr w:type="spellEnd"/>
      <w:r w:rsidRPr="004617E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: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&lt;your worker node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ip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&gt;. Save the file and apply</w:t>
      </w:r>
    </w:p>
    <w:p w14:paraId="31D1159B" w14:textId="77777777" w:rsidR="00A47AC8" w:rsidRPr="00423916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-f </w:t>
      </w:r>
      <w:r w:rsidRPr="00423916">
        <w:rPr>
          <w:rFonts w:ascii="Segoe UI" w:hAnsi="Segoe UI" w:cs="Segoe UI"/>
          <w:color w:val="3C76A6" w:themeColor="accent5"/>
          <w:kern w:val="32"/>
          <w:sz w:val="22"/>
          <w:szCs w:val="22"/>
        </w:rPr>
        <w:t>manual-</w:t>
      </w:r>
      <w:proofErr w:type="spellStart"/>
      <w:proofErr w:type="gramStart"/>
      <w:r w:rsidRPr="00423916">
        <w:rPr>
          <w:rFonts w:ascii="Segoe UI" w:hAnsi="Segoe UI" w:cs="Segoe UI"/>
          <w:color w:val="3C76A6" w:themeColor="accent5"/>
          <w:kern w:val="32"/>
          <w:sz w:val="22"/>
          <w:szCs w:val="22"/>
        </w:rPr>
        <w:t>scheduling.yaml</w:t>
      </w:r>
      <w:proofErr w:type="spellEnd"/>
      <w:proofErr w:type="gramEnd"/>
    </w:p>
    <w:p w14:paraId="3D36A809" w14:textId="77777777" w:rsidR="00A47AC8" w:rsidRDefault="00A47AC8" w:rsidP="00A47AC8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29233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29233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Result:-</w:t>
      </w:r>
      <w:proofErr w:type="gramEnd"/>
      <w:r w:rsidRPr="00292333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  <w:highlight w:val="yellow"/>
        </w:rPr>
        <w:t xml:space="preserve">  </w:t>
      </w:r>
      <w:r w:rsidRPr="00292333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The Pod should get provisioned in the configured node.</w:t>
      </w:r>
    </w:p>
    <w:p w14:paraId="74D93B1B" w14:textId="77777777" w:rsidR="00A47AC8" w:rsidRDefault="00A47AC8" w:rsidP="00A47AC8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</w:p>
    <w:p w14:paraId="4CBD72D8" w14:textId="77777777" w:rsidR="00A47AC8" w:rsidRPr="00DE38CC" w:rsidRDefault="00A47AC8" w:rsidP="00A47AC8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r w:rsidRPr="00DE38CC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Taints and Tolerations</w:t>
      </w:r>
    </w:p>
    <w:p w14:paraId="1AEBA203" w14:textId="758DAFAD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r w:rsidR="00BE6B2F">
        <w:rPr>
          <w:rFonts w:ascii="Segoe UI" w:hAnsi="Segoe UI" w:cs="Segoe UI"/>
          <w:color w:val="3C76A6" w:themeColor="accent5"/>
          <w:kern w:val="32"/>
          <w:sz w:val="22"/>
          <w:szCs w:val="22"/>
        </w:rPr>
        <w:t>cd</w:t>
      </w:r>
      <w:r w:rsidR="00BE6B2F"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="00BE6B2F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gitrepo</w:t>
      </w:r>
      <w:proofErr w:type="spellEnd"/>
      <w:r w:rsidR="00BE6B2F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/k8/day2/</w:t>
      </w:r>
      <w:proofErr w:type="spellStart"/>
      <w:r w:rsidR="00BE6B2F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  <w:r w:rsidR="00BE6B2F" w:rsidRPr="00BC44BC">
        <w:rPr>
          <w:rFonts w:ascii="Segoe UI" w:hAnsi="Segoe UI" w:cs="Segoe UI"/>
          <w:color w:val="3C76A6" w:themeColor="accent5"/>
          <w:kern w:val="32"/>
          <w:sz w:val="22"/>
          <w:szCs w:val="22"/>
        </w:rPr>
        <w:t>/scheduling</w:t>
      </w:r>
      <w:r w:rsidR="00BE6B2F" w:rsidRPr="004263FD">
        <w:rPr>
          <w:rFonts w:ascii="Segoe UI" w:hAnsi="Segoe UI" w:cs="Segoe UI"/>
          <w:color w:val="3C76A6" w:themeColor="accent5"/>
          <w:kern w:val="32"/>
          <w:sz w:val="22"/>
          <w:szCs w:val="22"/>
        </w:rPr>
        <w:t>/</w:t>
      </w:r>
      <w:r w:rsidRPr="00FB62BC">
        <w:rPr>
          <w:rFonts w:ascii="Segoe UI" w:hAnsi="Segoe UI" w:cs="Segoe UI"/>
          <w:color w:val="3C76A6" w:themeColor="accent5"/>
        </w:rPr>
        <w:t>taints</w:t>
      </w:r>
    </w:p>
    <w:p w14:paraId="5CB302E3" w14:textId="77777777" w:rsidR="00A47AC8" w:rsidRPr="002E2B14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</w:t>
      </w:r>
    </w:p>
    <w:p w14:paraId="5A82A856" w14:textId="77777777" w:rsidR="00A47AC8" w:rsidRPr="000D6B33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 Apply the taint on one of the worker </w:t>
      </w:r>
      <w:proofErr w:type="gramStart"/>
      <w:r>
        <w:rPr>
          <w:rFonts w:ascii="Segoe UI" w:hAnsi="Segoe UI" w:cs="Segoe UI"/>
          <w:color w:val="3C76A6" w:themeColor="accent5"/>
        </w:rPr>
        <w:t>node</w:t>
      </w:r>
      <w:proofErr w:type="gramEnd"/>
    </w:p>
    <w:p w14:paraId="6180DE55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taint nodes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&lt;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nodename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&gt;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color=</w:t>
      </w:r>
      <w:proofErr w:type="spellStart"/>
      <w:proofErr w:type="gramStart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>green:NoSchedule</w:t>
      </w:r>
      <w:proofErr w:type="spellEnd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27DE3CB8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node/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&lt;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nodename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&gt;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tainted</w:t>
      </w:r>
    </w:p>
    <w:p w14:paraId="13CC3085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create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-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  </w:t>
      </w:r>
      <w:proofErr w:type="spellStart"/>
      <w:r w:rsidRPr="00682EE9">
        <w:rPr>
          <w:rFonts w:ascii="Segoe UI" w:hAnsi="Segoe UI" w:cs="Segoe UI"/>
          <w:color w:val="3C76A6" w:themeColor="accent5"/>
          <w:kern w:val="32"/>
          <w:sz w:val="22"/>
          <w:szCs w:val="22"/>
        </w:rPr>
        <w:t>nginx</w:t>
      </w:r>
      <w:proofErr w:type="gramEnd"/>
      <w:r w:rsidRPr="00682EE9">
        <w:rPr>
          <w:rFonts w:ascii="Segoe UI" w:hAnsi="Segoe UI" w:cs="Segoe UI"/>
          <w:color w:val="3C76A6" w:themeColor="accent5"/>
          <w:kern w:val="32"/>
          <w:sz w:val="22"/>
          <w:szCs w:val="22"/>
        </w:rPr>
        <w:t>-toleration.yaml</w:t>
      </w:r>
      <w:proofErr w:type="spellEnd"/>
    </w:p>
    <w:p w14:paraId="1B6E1158" w14:textId="77777777" w:rsidR="00A47AC8" w:rsidRPr="00E1476C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689C2B31" w14:textId="77777777" w:rsidR="00A47AC8" w:rsidRDefault="00A47AC8" w:rsidP="00A47A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634D1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Expected Output: -</w:t>
      </w:r>
      <w:r w:rsidRPr="00D90E83"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The Nginx pod should get provisioned in the tainted node ( </w:t>
      </w:r>
    </w:p>
    <w:p w14:paraId="4A31E8EB" w14:textId="77777777" w:rsidR="00A47AC8" w:rsidRPr="00D90E83" w:rsidRDefault="00A47AC8" w:rsidP="00A47AC8">
      <w:pPr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NB: - Please keep in mind that, the taints and toleration does not guarantee the pod will get provisioned in the tainted node. It 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ensure</w:t>
      </w:r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that only the PODs tolerant to the taint created shall arrive at the Node.</w:t>
      </w:r>
    </w:p>
    <w:p w14:paraId="77C14B58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</w:t>
      </w:r>
      <w:r w:rsidRPr="00C24C65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To remove the taint from the node</w:t>
      </w:r>
    </w:p>
    <w:p w14:paraId="4D747637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 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taint nodes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&lt;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nodename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&gt;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color=</w:t>
      </w:r>
      <w:proofErr w:type="spellStart"/>
      <w:proofErr w:type="gramStart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</w:rPr>
        <w:t>green:NoSchedule</w:t>
      </w:r>
      <w:proofErr w:type="spellEnd"/>
      <w:proofErr w:type="gram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</w:p>
    <w:p w14:paraId="07E7F094" w14:textId="310E017C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015BB08B" w14:textId="537F0F11" w:rsidR="007266E5" w:rsidRDefault="007266E5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4C71DA4A" w14:textId="43B0F8F6" w:rsidR="007266E5" w:rsidRDefault="007266E5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Why Master Node, the PODs are not provisioned. In order to remove the taint</w:t>
      </w:r>
      <w:r w:rsidR="00342B17">
        <w:rPr>
          <w:rFonts w:ascii="Segoe UI" w:hAnsi="Segoe UI" w:cs="Segoe UI"/>
          <w:color w:val="3C76A6" w:themeColor="accent5"/>
          <w:kern w:val="32"/>
          <w:sz w:val="22"/>
          <w:szCs w:val="22"/>
        </w:rPr>
        <w:tab/>
      </w:r>
    </w:p>
    <w:p w14:paraId="00F29252" w14:textId="77777777" w:rsidR="007266E5" w:rsidRPr="007266E5" w:rsidRDefault="007266E5" w:rsidP="007266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proofErr w:type="spellStart"/>
      <w:r w:rsidRPr="007266E5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7266E5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taint nodes --all node-role.kubernetes.io/master-</w:t>
      </w:r>
    </w:p>
    <w:p w14:paraId="7F663F03" w14:textId="77777777" w:rsidR="007266E5" w:rsidRDefault="007266E5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68051403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25DDA46A" w14:textId="77777777" w:rsidR="00A47AC8" w:rsidRPr="00DE38CC" w:rsidRDefault="00A47AC8" w:rsidP="00A47AC8">
      <w:pPr>
        <w:ind w:left="0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NodeAffinity</w:t>
      </w:r>
      <w:proofErr w:type="spellEnd"/>
    </w:p>
    <w:p w14:paraId="42F92A82" w14:textId="15DD047E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] </w:t>
      </w:r>
      <w:proofErr w:type="gramStart"/>
      <w:r w:rsidRPr="007C71C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cd  </w:t>
      </w:r>
      <w:proofErr w:type="spellStart"/>
      <w:r w:rsidR="00E53ED7" w:rsidRPr="00E53ED7">
        <w:rPr>
          <w:rFonts w:ascii="Segoe UI" w:hAnsi="Segoe UI" w:cs="Segoe UI"/>
          <w:color w:val="3C76A6" w:themeColor="accent5"/>
          <w:kern w:val="32"/>
          <w:sz w:val="22"/>
          <w:szCs w:val="22"/>
        </w:rPr>
        <w:t>gitrepo</w:t>
      </w:r>
      <w:proofErr w:type="spellEnd"/>
      <w:proofErr w:type="gramEnd"/>
      <w:r w:rsidR="00E53ED7" w:rsidRPr="00E53ED7">
        <w:rPr>
          <w:rFonts w:ascii="Segoe UI" w:hAnsi="Segoe UI" w:cs="Segoe UI"/>
          <w:color w:val="3C76A6" w:themeColor="accent5"/>
          <w:kern w:val="32"/>
          <w:sz w:val="22"/>
          <w:szCs w:val="22"/>
        </w:rPr>
        <w:t>/k8/day2/</w:t>
      </w:r>
      <w:proofErr w:type="spellStart"/>
      <w:r w:rsidR="00E53ED7" w:rsidRPr="00E53ED7">
        <w:rPr>
          <w:rFonts w:ascii="Segoe UI" w:hAnsi="Segoe UI" w:cs="Segoe UI"/>
          <w:color w:val="3C76A6" w:themeColor="accent5"/>
          <w:kern w:val="32"/>
          <w:sz w:val="22"/>
          <w:szCs w:val="22"/>
        </w:rPr>
        <w:t>yaml</w:t>
      </w:r>
      <w:proofErr w:type="spellEnd"/>
      <w:r w:rsidR="00E53ED7" w:rsidRPr="00E53ED7">
        <w:rPr>
          <w:rFonts w:ascii="Segoe UI" w:hAnsi="Segoe UI" w:cs="Segoe UI"/>
          <w:color w:val="3C76A6" w:themeColor="accent5"/>
          <w:kern w:val="32"/>
          <w:sz w:val="22"/>
          <w:szCs w:val="22"/>
        </w:rPr>
        <w:t>/scheduling</w:t>
      </w:r>
      <w:r w:rsidRPr="007C71C9">
        <w:rPr>
          <w:rFonts w:ascii="Segoe UI" w:hAnsi="Segoe UI" w:cs="Segoe UI"/>
          <w:color w:val="3C76A6" w:themeColor="accent5"/>
          <w:sz w:val="22"/>
          <w:szCs w:val="22"/>
        </w:rPr>
        <w:t>/affinity</w:t>
      </w:r>
    </w:p>
    <w:p w14:paraId="6BE09950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 Apply the label on one of the worker </w:t>
      </w:r>
      <w:proofErr w:type="gramStart"/>
      <w:r>
        <w:rPr>
          <w:rFonts w:ascii="Segoe UI" w:hAnsi="Segoe UI" w:cs="Segoe UI"/>
          <w:color w:val="3C76A6" w:themeColor="accent5"/>
        </w:rPr>
        <w:t>node</w:t>
      </w:r>
      <w:proofErr w:type="gramEnd"/>
    </w:p>
    <w:p w14:paraId="226674F8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</w:rPr>
        <w:lastRenderedPageBreak/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nodes</w:t>
      </w:r>
    </w:p>
    <w:p w14:paraId="4FA21EF1" w14:textId="77777777" w:rsidR="00A47AC8" w:rsidRPr="000D6B33" w:rsidRDefault="00A47AC8" w:rsidP="00A47AC8">
      <w:pPr>
        <w:ind w:left="0"/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Select the node name where we would like to apply the label</w:t>
      </w:r>
    </w:p>
    <w:p w14:paraId="1989DD05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964A4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 w:rsidRPr="006964A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label nodes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&lt;node-name&gt;</w:t>
      </w:r>
      <w:r w:rsidRPr="006964A4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env=production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</w:p>
    <w:p w14:paraId="58F0B7A5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Expected </w:t>
      </w:r>
      <w:proofErr w:type="gramStart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output :</w:t>
      </w:r>
      <w:proofErr w:type="gramEnd"/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node/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&lt;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nodename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>&gt;</w:t>
      </w:r>
      <w:r w:rsidRPr="00FB62BC">
        <w:rPr>
          <w:rFonts w:ascii="Segoe UI" w:hAnsi="Segoe UI" w:cs="Segoe UI"/>
          <w:color w:val="3C76A6" w:themeColor="accent5"/>
          <w:kern w:val="32"/>
          <w:sz w:val="22"/>
          <w:szCs w:val="22"/>
          <w:highlight w:val="yellow"/>
        </w:rPr>
        <w:t xml:space="preserve"> 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label applied</w:t>
      </w:r>
    </w:p>
    <w:p w14:paraId="25C222F0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 w:rsidRPr="00642C2D"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apply -</w:t>
      </w:r>
      <w:proofErr w:type="gram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f  </w:t>
      </w:r>
      <w:r w:rsidRPr="00686A1F">
        <w:rPr>
          <w:rFonts w:ascii="Segoe UI" w:hAnsi="Segoe UI" w:cs="Segoe UI"/>
          <w:color w:val="3C76A6" w:themeColor="accent5"/>
          <w:kern w:val="32"/>
          <w:sz w:val="22"/>
          <w:szCs w:val="22"/>
        </w:rPr>
        <w:t>node</w:t>
      </w:r>
      <w:proofErr w:type="gramEnd"/>
      <w:r w:rsidRPr="00686A1F">
        <w:rPr>
          <w:rFonts w:ascii="Segoe UI" w:hAnsi="Segoe UI" w:cs="Segoe UI"/>
          <w:color w:val="3C76A6" w:themeColor="accent5"/>
          <w:kern w:val="32"/>
          <w:sz w:val="22"/>
          <w:szCs w:val="22"/>
        </w:rPr>
        <w:t>-</w:t>
      </w:r>
      <w:proofErr w:type="spellStart"/>
      <w:r w:rsidRPr="00686A1F">
        <w:rPr>
          <w:rFonts w:ascii="Segoe UI" w:hAnsi="Segoe UI" w:cs="Segoe UI"/>
          <w:color w:val="3C76A6" w:themeColor="accent5"/>
          <w:kern w:val="32"/>
          <w:sz w:val="22"/>
          <w:szCs w:val="22"/>
        </w:rPr>
        <w:t>affinity.yaml</w:t>
      </w:r>
      <w:proofErr w:type="spellEnd"/>
    </w:p>
    <w:p w14:paraId="23C31D8B" w14:textId="77777777" w:rsidR="00A47AC8" w:rsidRPr="00E1476C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 w:rsidRPr="00C129E6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[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root@ip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- </w:t>
      </w:r>
      <w:proofErr w:type="spellStart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kubernetes</w:t>
      </w:r>
      <w:proofErr w:type="spellEnd"/>
      <w:r w:rsidRPr="00EF2B89">
        <w:rPr>
          <w:rFonts w:ascii="Segoe UI" w:hAnsi="Segoe UI" w:cs="Segoe UI"/>
          <w:color w:val="3C76A6" w:themeColor="accent5"/>
          <w:kern w:val="32"/>
          <w:sz w:val="22"/>
          <w:szCs w:val="22"/>
        </w:rPr>
        <w:t>]</w:t>
      </w: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</w:t>
      </w:r>
      <w:proofErr w:type="spellStart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>kubectl</w:t>
      </w:r>
      <w:proofErr w:type="spellEnd"/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get pods</w:t>
      </w:r>
    </w:p>
    <w:p w14:paraId="0F51147F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The POD should get provisioned only on the node we have matching label</w:t>
      </w:r>
    </w:p>
    <w:p w14:paraId="348C0C0D" w14:textId="77777777" w:rsidR="00A47AC8" w:rsidRDefault="00A47AC8" w:rsidP="00A47AC8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  <w:r>
        <w:rPr>
          <w:rFonts w:ascii="Segoe UI" w:hAnsi="Segoe UI" w:cs="Segoe UI"/>
          <w:color w:val="3C76A6" w:themeColor="accent5"/>
          <w:kern w:val="32"/>
          <w:sz w:val="22"/>
          <w:szCs w:val="22"/>
        </w:rPr>
        <w:t xml:space="preserve">  </w:t>
      </w:r>
    </w:p>
    <w:p w14:paraId="720A71D9" w14:textId="77777777" w:rsidR="00A47AC8" w:rsidRDefault="00A47AC8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p w14:paraId="115B80E3" w14:textId="77777777" w:rsidR="00242BDC" w:rsidRDefault="00242BDC" w:rsidP="00F650D5">
      <w:pPr>
        <w:ind w:left="0"/>
        <w:rPr>
          <w:rFonts w:ascii="Segoe UI" w:hAnsi="Segoe UI" w:cs="Segoe UI"/>
          <w:color w:val="3C76A6" w:themeColor="accent5"/>
          <w:kern w:val="32"/>
          <w:sz w:val="22"/>
          <w:szCs w:val="22"/>
        </w:rPr>
      </w:pPr>
    </w:p>
    <w:sectPr w:rsidR="00242BDC" w:rsidSect="00E13B78">
      <w:headerReference w:type="default" r:id="rId13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1B5C9" w14:textId="77777777" w:rsidR="003E0A6D" w:rsidRDefault="003E0A6D" w:rsidP="001E7D29">
      <w:pPr>
        <w:spacing w:after="0" w:line="240" w:lineRule="auto"/>
      </w:pPr>
      <w:r>
        <w:separator/>
      </w:r>
    </w:p>
  </w:endnote>
  <w:endnote w:type="continuationSeparator" w:id="0">
    <w:p w14:paraId="249E2C1E" w14:textId="77777777" w:rsidR="003E0A6D" w:rsidRDefault="003E0A6D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B9A92" w14:textId="77777777" w:rsidR="003E0A6D" w:rsidRDefault="003E0A6D" w:rsidP="001E7D29">
      <w:pPr>
        <w:spacing w:after="0" w:line="240" w:lineRule="auto"/>
      </w:pPr>
      <w:r>
        <w:separator/>
      </w:r>
    </w:p>
  </w:footnote>
  <w:footnote w:type="continuationSeparator" w:id="0">
    <w:p w14:paraId="49B9B8AE" w14:textId="77777777" w:rsidR="003E0A6D" w:rsidRDefault="003E0A6D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1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2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5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4"/>
  </w:num>
  <w:num w:numId="10">
    <w:abstractNumId w:val="13"/>
  </w:num>
  <w:num w:numId="11">
    <w:abstractNumId w:val="15"/>
  </w:num>
  <w:num w:numId="12">
    <w:abstractNumId w:val="16"/>
  </w:num>
  <w:num w:numId="13">
    <w:abstractNumId w:val="11"/>
  </w:num>
  <w:num w:numId="14">
    <w:abstractNumId w:val="10"/>
  </w:num>
  <w:num w:numId="15">
    <w:abstractNumId w:val="17"/>
  </w:num>
  <w:num w:numId="16">
    <w:abstractNumId w:val="12"/>
  </w:num>
  <w:num w:numId="17">
    <w:abstractNumId w:val="8"/>
  </w:num>
  <w:num w:numId="18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3A75"/>
    <w:rsid w:val="00003AAD"/>
    <w:rsid w:val="00004130"/>
    <w:rsid w:val="0000418E"/>
    <w:rsid w:val="000041DE"/>
    <w:rsid w:val="0001264E"/>
    <w:rsid w:val="00013B01"/>
    <w:rsid w:val="00015440"/>
    <w:rsid w:val="00016839"/>
    <w:rsid w:val="000243D4"/>
    <w:rsid w:val="00024959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5973"/>
    <w:rsid w:val="000563F6"/>
    <w:rsid w:val="0005647B"/>
    <w:rsid w:val="00057671"/>
    <w:rsid w:val="00060E6D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3ABE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5EC"/>
    <w:rsid w:val="00100197"/>
    <w:rsid w:val="00101FE6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17D07"/>
    <w:rsid w:val="00120DA6"/>
    <w:rsid w:val="00122469"/>
    <w:rsid w:val="0012634B"/>
    <w:rsid w:val="001269DE"/>
    <w:rsid w:val="00127E2A"/>
    <w:rsid w:val="00130609"/>
    <w:rsid w:val="0013243A"/>
    <w:rsid w:val="00132F9C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60BF9"/>
    <w:rsid w:val="00164A5C"/>
    <w:rsid w:val="00171AFD"/>
    <w:rsid w:val="001746FC"/>
    <w:rsid w:val="00174C49"/>
    <w:rsid w:val="00176130"/>
    <w:rsid w:val="0017615F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A7D3B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72FD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17DD"/>
    <w:rsid w:val="0022233D"/>
    <w:rsid w:val="00222B69"/>
    <w:rsid w:val="00222EE6"/>
    <w:rsid w:val="00223176"/>
    <w:rsid w:val="00224A01"/>
    <w:rsid w:val="00225692"/>
    <w:rsid w:val="00225748"/>
    <w:rsid w:val="00225A26"/>
    <w:rsid w:val="00227312"/>
    <w:rsid w:val="0023018C"/>
    <w:rsid w:val="002302F1"/>
    <w:rsid w:val="0023072E"/>
    <w:rsid w:val="002331D7"/>
    <w:rsid w:val="002404F5"/>
    <w:rsid w:val="00242BDC"/>
    <w:rsid w:val="002467DE"/>
    <w:rsid w:val="00246C30"/>
    <w:rsid w:val="00250E1E"/>
    <w:rsid w:val="00251787"/>
    <w:rsid w:val="00251AE2"/>
    <w:rsid w:val="002603BD"/>
    <w:rsid w:val="0026048E"/>
    <w:rsid w:val="0026152B"/>
    <w:rsid w:val="0026201C"/>
    <w:rsid w:val="0026221B"/>
    <w:rsid w:val="002642D5"/>
    <w:rsid w:val="002645D9"/>
    <w:rsid w:val="00264EE9"/>
    <w:rsid w:val="00267CE6"/>
    <w:rsid w:val="00270D66"/>
    <w:rsid w:val="002721C0"/>
    <w:rsid w:val="002741F7"/>
    <w:rsid w:val="00274526"/>
    <w:rsid w:val="00275260"/>
    <w:rsid w:val="00275B80"/>
    <w:rsid w:val="00276FA1"/>
    <w:rsid w:val="0027737E"/>
    <w:rsid w:val="00277567"/>
    <w:rsid w:val="0028031E"/>
    <w:rsid w:val="00283FC2"/>
    <w:rsid w:val="002854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D05EB"/>
    <w:rsid w:val="002D0EBE"/>
    <w:rsid w:val="002D3381"/>
    <w:rsid w:val="002D4648"/>
    <w:rsid w:val="002D50D7"/>
    <w:rsid w:val="002D6DBA"/>
    <w:rsid w:val="002D7DE6"/>
    <w:rsid w:val="002E0B6C"/>
    <w:rsid w:val="002E2B14"/>
    <w:rsid w:val="002E3C56"/>
    <w:rsid w:val="002E4F42"/>
    <w:rsid w:val="002E52B4"/>
    <w:rsid w:val="002E625A"/>
    <w:rsid w:val="002F1C52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3DF8"/>
    <w:rsid w:val="00342B17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B6E"/>
    <w:rsid w:val="00361DEE"/>
    <w:rsid w:val="003710AC"/>
    <w:rsid w:val="00375104"/>
    <w:rsid w:val="003752B9"/>
    <w:rsid w:val="00383FB1"/>
    <w:rsid w:val="003862A5"/>
    <w:rsid w:val="0039037B"/>
    <w:rsid w:val="00394EF4"/>
    <w:rsid w:val="003A15D3"/>
    <w:rsid w:val="003A18E0"/>
    <w:rsid w:val="003A3B70"/>
    <w:rsid w:val="003A7B51"/>
    <w:rsid w:val="003B392C"/>
    <w:rsid w:val="003B6E8E"/>
    <w:rsid w:val="003B711E"/>
    <w:rsid w:val="003C00FE"/>
    <w:rsid w:val="003C0575"/>
    <w:rsid w:val="003C33AF"/>
    <w:rsid w:val="003C5A2B"/>
    <w:rsid w:val="003C5E1E"/>
    <w:rsid w:val="003C7F75"/>
    <w:rsid w:val="003D61BF"/>
    <w:rsid w:val="003D689C"/>
    <w:rsid w:val="003D7AA9"/>
    <w:rsid w:val="003E0A6D"/>
    <w:rsid w:val="003E5EB5"/>
    <w:rsid w:val="003F1A19"/>
    <w:rsid w:val="003F5072"/>
    <w:rsid w:val="003F5F25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15B44"/>
    <w:rsid w:val="004203B0"/>
    <w:rsid w:val="004230D9"/>
    <w:rsid w:val="00423156"/>
    <w:rsid w:val="00423833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7679"/>
    <w:rsid w:val="004576CB"/>
    <w:rsid w:val="00462509"/>
    <w:rsid w:val="00463AE7"/>
    <w:rsid w:val="004661F6"/>
    <w:rsid w:val="00467E5A"/>
    <w:rsid w:val="00471EC4"/>
    <w:rsid w:val="004724BD"/>
    <w:rsid w:val="0047396D"/>
    <w:rsid w:val="00477352"/>
    <w:rsid w:val="0048124E"/>
    <w:rsid w:val="00483924"/>
    <w:rsid w:val="00490D28"/>
    <w:rsid w:val="00491C23"/>
    <w:rsid w:val="00492B89"/>
    <w:rsid w:val="00494EB6"/>
    <w:rsid w:val="00495460"/>
    <w:rsid w:val="004A0749"/>
    <w:rsid w:val="004A290B"/>
    <w:rsid w:val="004A4E2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4A99"/>
    <w:rsid w:val="0053523D"/>
    <w:rsid w:val="00535B54"/>
    <w:rsid w:val="00537706"/>
    <w:rsid w:val="0054139C"/>
    <w:rsid w:val="00542044"/>
    <w:rsid w:val="00543816"/>
    <w:rsid w:val="00547659"/>
    <w:rsid w:val="00551957"/>
    <w:rsid w:val="00551C50"/>
    <w:rsid w:val="00554276"/>
    <w:rsid w:val="00555ECE"/>
    <w:rsid w:val="005636D7"/>
    <w:rsid w:val="00564194"/>
    <w:rsid w:val="00564D17"/>
    <w:rsid w:val="00567050"/>
    <w:rsid w:val="005675F7"/>
    <w:rsid w:val="00570173"/>
    <w:rsid w:val="0057040A"/>
    <w:rsid w:val="005728DA"/>
    <w:rsid w:val="00576569"/>
    <w:rsid w:val="00577A9D"/>
    <w:rsid w:val="005808C7"/>
    <w:rsid w:val="0058540B"/>
    <w:rsid w:val="00586675"/>
    <w:rsid w:val="00590BB3"/>
    <w:rsid w:val="00592C00"/>
    <w:rsid w:val="00594013"/>
    <w:rsid w:val="0059408B"/>
    <w:rsid w:val="00595838"/>
    <w:rsid w:val="00595DA6"/>
    <w:rsid w:val="005A0B25"/>
    <w:rsid w:val="005A20B3"/>
    <w:rsid w:val="005A2B14"/>
    <w:rsid w:val="005A3471"/>
    <w:rsid w:val="005A4211"/>
    <w:rsid w:val="005A560B"/>
    <w:rsid w:val="005B564B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53DB"/>
    <w:rsid w:val="005E6196"/>
    <w:rsid w:val="005F54AA"/>
    <w:rsid w:val="005F573E"/>
    <w:rsid w:val="005F78A7"/>
    <w:rsid w:val="00600677"/>
    <w:rsid w:val="00602A0E"/>
    <w:rsid w:val="00604078"/>
    <w:rsid w:val="006048EB"/>
    <w:rsid w:val="00604F0A"/>
    <w:rsid w:val="00605543"/>
    <w:rsid w:val="00611CED"/>
    <w:rsid w:val="00616B41"/>
    <w:rsid w:val="00620AE8"/>
    <w:rsid w:val="006218C6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139A"/>
    <w:rsid w:val="0065214E"/>
    <w:rsid w:val="00655EE2"/>
    <w:rsid w:val="00657F89"/>
    <w:rsid w:val="006665F9"/>
    <w:rsid w:val="00666FB8"/>
    <w:rsid w:val="00672907"/>
    <w:rsid w:val="0067306C"/>
    <w:rsid w:val="006771EF"/>
    <w:rsid w:val="00677E67"/>
    <w:rsid w:val="00680249"/>
    <w:rsid w:val="00680296"/>
    <w:rsid w:val="00681030"/>
    <w:rsid w:val="00681B2B"/>
    <w:rsid w:val="00682EE9"/>
    <w:rsid w:val="006853BC"/>
    <w:rsid w:val="00686E45"/>
    <w:rsid w:val="00687389"/>
    <w:rsid w:val="00690F1B"/>
    <w:rsid w:val="006928C1"/>
    <w:rsid w:val="00694AB3"/>
    <w:rsid w:val="006966F9"/>
    <w:rsid w:val="006967B3"/>
    <w:rsid w:val="00696945"/>
    <w:rsid w:val="00696A87"/>
    <w:rsid w:val="006A19F5"/>
    <w:rsid w:val="006A40F4"/>
    <w:rsid w:val="006B0AAA"/>
    <w:rsid w:val="006B277E"/>
    <w:rsid w:val="006B3002"/>
    <w:rsid w:val="006B4833"/>
    <w:rsid w:val="006B74AA"/>
    <w:rsid w:val="006C443A"/>
    <w:rsid w:val="006C4771"/>
    <w:rsid w:val="006C5081"/>
    <w:rsid w:val="006C6803"/>
    <w:rsid w:val="006C7709"/>
    <w:rsid w:val="006D04D8"/>
    <w:rsid w:val="006D17BA"/>
    <w:rsid w:val="006D2E7E"/>
    <w:rsid w:val="006D352B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54CE"/>
    <w:rsid w:val="006E764C"/>
    <w:rsid w:val="006F03D4"/>
    <w:rsid w:val="006F149F"/>
    <w:rsid w:val="006F5012"/>
    <w:rsid w:val="00700B1F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66E5"/>
    <w:rsid w:val="0072796A"/>
    <w:rsid w:val="00734C94"/>
    <w:rsid w:val="00740105"/>
    <w:rsid w:val="00740C4B"/>
    <w:rsid w:val="007426BA"/>
    <w:rsid w:val="007436D1"/>
    <w:rsid w:val="00743A8B"/>
    <w:rsid w:val="00744B1E"/>
    <w:rsid w:val="007456D1"/>
    <w:rsid w:val="00745962"/>
    <w:rsid w:val="00747E37"/>
    <w:rsid w:val="00754BDB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2701"/>
    <w:rsid w:val="00793DB8"/>
    <w:rsid w:val="00795DC1"/>
    <w:rsid w:val="007A3D50"/>
    <w:rsid w:val="007A5493"/>
    <w:rsid w:val="007A6274"/>
    <w:rsid w:val="007B2549"/>
    <w:rsid w:val="007B29E4"/>
    <w:rsid w:val="007B3F78"/>
    <w:rsid w:val="007B4E3C"/>
    <w:rsid w:val="007B6EEF"/>
    <w:rsid w:val="007C1951"/>
    <w:rsid w:val="007C5BE5"/>
    <w:rsid w:val="007C6CCB"/>
    <w:rsid w:val="007D0F60"/>
    <w:rsid w:val="007D5836"/>
    <w:rsid w:val="007D67CC"/>
    <w:rsid w:val="007D6B94"/>
    <w:rsid w:val="007E05F8"/>
    <w:rsid w:val="007E2A96"/>
    <w:rsid w:val="007E3D88"/>
    <w:rsid w:val="007E5D49"/>
    <w:rsid w:val="007E7A67"/>
    <w:rsid w:val="007F1CE0"/>
    <w:rsid w:val="007F1E7F"/>
    <w:rsid w:val="007F34A4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E98"/>
    <w:rsid w:val="00825B23"/>
    <w:rsid w:val="00836FE2"/>
    <w:rsid w:val="00837986"/>
    <w:rsid w:val="008402E3"/>
    <w:rsid w:val="00840600"/>
    <w:rsid w:val="00841D23"/>
    <w:rsid w:val="0084212E"/>
    <w:rsid w:val="008429E5"/>
    <w:rsid w:val="00842AEA"/>
    <w:rsid w:val="008432BB"/>
    <w:rsid w:val="008456C5"/>
    <w:rsid w:val="0085569B"/>
    <w:rsid w:val="00856122"/>
    <w:rsid w:val="00861F4B"/>
    <w:rsid w:val="00863A0E"/>
    <w:rsid w:val="00863BD4"/>
    <w:rsid w:val="00863E6E"/>
    <w:rsid w:val="0086570A"/>
    <w:rsid w:val="00866E54"/>
    <w:rsid w:val="00867EA4"/>
    <w:rsid w:val="00872637"/>
    <w:rsid w:val="00872E04"/>
    <w:rsid w:val="0087548F"/>
    <w:rsid w:val="00880C14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E22"/>
    <w:rsid w:val="008B125E"/>
    <w:rsid w:val="008B1AA7"/>
    <w:rsid w:val="008B33A7"/>
    <w:rsid w:val="008B3EC1"/>
    <w:rsid w:val="008C4A58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51E2"/>
    <w:rsid w:val="008F59DD"/>
    <w:rsid w:val="008F5CC5"/>
    <w:rsid w:val="008F757C"/>
    <w:rsid w:val="008F7B51"/>
    <w:rsid w:val="00901154"/>
    <w:rsid w:val="00901DA4"/>
    <w:rsid w:val="00904071"/>
    <w:rsid w:val="009051FB"/>
    <w:rsid w:val="00905D7B"/>
    <w:rsid w:val="00917C3E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660C"/>
    <w:rsid w:val="00966C74"/>
    <w:rsid w:val="0096790D"/>
    <w:rsid w:val="009704BB"/>
    <w:rsid w:val="00971851"/>
    <w:rsid w:val="00972709"/>
    <w:rsid w:val="00972A55"/>
    <w:rsid w:val="00973B09"/>
    <w:rsid w:val="00973B7B"/>
    <w:rsid w:val="00973CF3"/>
    <w:rsid w:val="00974D58"/>
    <w:rsid w:val="009844CE"/>
    <w:rsid w:val="009866C9"/>
    <w:rsid w:val="009868DC"/>
    <w:rsid w:val="00986F3F"/>
    <w:rsid w:val="00987BC4"/>
    <w:rsid w:val="00991613"/>
    <w:rsid w:val="009921B8"/>
    <w:rsid w:val="009925D5"/>
    <w:rsid w:val="0099515C"/>
    <w:rsid w:val="00995C01"/>
    <w:rsid w:val="009975B6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C12CE"/>
    <w:rsid w:val="009C1773"/>
    <w:rsid w:val="009C28CA"/>
    <w:rsid w:val="009C6020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7551"/>
    <w:rsid w:val="009E7A6C"/>
    <w:rsid w:val="009F031E"/>
    <w:rsid w:val="009F4E19"/>
    <w:rsid w:val="009F59B7"/>
    <w:rsid w:val="009F67ED"/>
    <w:rsid w:val="009F707F"/>
    <w:rsid w:val="009F7561"/>
    <w:rsid w:val="009F7D24"/>
    <w:rsid w:val="00A01180"/>
    <w:rsid w:val="00A02299"/>
    <w:rsid w:val="00A07662"/>
    <w:rsid w:val="00A10894"/>
    <w:rsid w:val="00A14422"/>
    <w:rsid w:val="00A148A8"/>
    <w:rsid w:val="00A21B71"/>
    <w:rsid w:val="00A22769"/>
    <w:rsid w:val="00A25111"/>
    <w:rsid w:val="00A25992"/>
    <w:rsid w:val="00A25A6C"/>
    <w:rsid w:val="00A27EF3"/>
    <w:rsid w:val="00A3051B"/>
    <w:rsid w:val="00A3125D"/>
    <w:rsid w:val="00A330C7"/>
    <w:rsid w:val="00A33F00"/>
    <w:rsid w:val="00A3439E"/>
    <w:rsid w:val="00A35D0B"/>
    <w:rsid w:val="00A37571"/>
    <w:rsid w:val="00A375FA"/>
    <w:rsid w:val="00A37F9E"/>
    <w:rsid w:val="00A40085"/>
    <w:rsid w:val="00A40095"/>
    <w:rsid w:val="00A45C3D"/>
    <w:rsid w:val="00A47934"/>
    <w:rsid w:val="00A47AC8"/>
    <w:rsid w:val="00A47DF6"/>
    <w:rsid w:val="00A523B5"/>
    <w:rsid w:val="00A5250D"/>
    <w:rsid w:val="00A53A05"/>
    <w:rsid w:val="00A550F3"/>
    <w:rsid w:val="00A60E11"/>
    <w:rsid w:val="00A637D7"/>
    <w:rsid w:val="00A63D35"/>
    <w:rsid w:val="00A72927"/>
    <w:rsid w:val="00A73190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C0D11"/>
    <w:rsid w:val="00AC2A6D"/>
    <w:rsid w:val="00AC6C14"/>
    <w:rsid w:val="00AC7363"/>
    <w:rsid w:val="00AC740A"/>
    <w:rsid w:val="00AD2619"/>
    <w:rsid w:val="00AD5D12"/>
    <w:rsid w:val="00AE1F88"/>
    <w:rsid w:val="00AE20AD"/>
    <w:rsid w:val="00AE361F"/>
    <w:rsid w:val="00AE5370"/>
    <w:rsid w:val="00AE5BEB"/>
    <w:rsid w:val="00AE654F"/>
    <w:rsid w:val="00AE6F02"/>
    <w:rsid w:val="00AE76C4"/>
    <w:rsid w:val="00AF0BE4"/>
    <w:rsid w:val="00AF1208"/>
    <w:rsid w:val="00AF1A52"/>
    <w:rsid w:val="00AF2423"/>
    <w:rsid w:val="00AF5476"/>
    <w:rsid w:val="00AF5D6B"/>
    <w:rsid w:val="00AF71DD"/>
    <w:rsid w:val="00B03393"/>
    <w:rsid w:val="00B04A20"/>
    <w:rsid w:val="00B0508C"/>
    <w:rsid w:val="00B05B7E"/>
    <w:rsid w:val="00B066B7"/>
    <w:rsid w:val="00B0716A"/>
    <w:rsid w:val="00B0729A"/>
    <w:rsid w:val="00B122D3"/>
    <w:rsid w:val="00B12499"/>
    <w:rsid w:val="00B1412A"/>
    <w:rsid w:val="00B203A9"/>
    <w:rsid w:val="00B24297"/>
    <w:rsid w:val="00B247A9"/>
    <w:rsid w:val="00B26DEA"/>
    <w:rsid w:val="00B27363"/>
    <w:rsid w:val="00B30368"/>
    <w:rsid w:val="00B31DDC"/>
    <w:rsid w:val="00B330BC"/>
    <w:rsid w:val="00B3336A"/>
    <w:rsid w:val="00B34076"/>
    <w:rsid w:val="00B34732"/>
    <w:rsid w:val="00B350A6"/>
    <w:rsid w:val="00B3512D"/>
    <w:rsid w:val="00B35A2A"/>
    <w:rsid w:val="00B40182"/>
    <w:rsid w:val="00B40D1A"/>
    <w:rsid w:val="00B42A78"/>
    <w:rsid w:val="00B435B5"/>
    <w:rsid w:val="00B436F9"/>
    <w:rsid w:val="00B4508E"/>
    <w:rsid w:val="00B471F7"/>
    <w:rsid w:val="00B565D8"/>
    <w:rsid w:val="00B569C4"/>
    <w:rsid w:val="00B5779A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44BC"/>
    <w:rsid w:val="00BC7C4F"/>
    <w:rsid w:val="00BD08DC"/>
    <w:rsid w:val="00BD1747"/>
    <w:rsid w:val="00BD1B3B"/>
    <w:rsid w:val="00BD28B5"/>
    <w:rsid w:val="00BD2B06"/>
    <w:rsid w:val="00BD3B53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6B2F"/>
    <w:rsid w:val="00BE7122"/>
    <w:rsid w:val="00BF0C68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5EB9"/>
    <w:rsid w:val="00C1602C"/>
    <w:rsid w:val="00C1643D"/>
    <w:rsid w:val="00C206A2"/>
    <w:rsid w:val="00C22226"/>
    <w:rsid w:val="00C222ED"/>
    <w:rsid w:val="00C24C65"/>
    <w:rsid w:val="00C261A9"/>
    <w:rsid w:val="00C30563"/>
    <w:rsid w:val="00C321BE"/>
    <w:rsid w:val="00C40171"/>
    <w:rsid w:val="00C40565"/>
    <w:rsid w:val="00C42793"/>
    <w:rsid w:val="00C468DA"/>
    <w:rsid w:val="00C47362"/>
    <w:rsid w:val="00C50772"/>
    <w:rsid w:val="00C52041"/>
    <w:rsid w:val="00C5244F"/>
    <w:rsid w:val="00C552AE"/>
    <w:rsid w:val="00C57057"/>
    <w:rsid w:val="00C60175"/>
    <w:rsid w:val="00C601ED"/>
    <w:rsid w:val="00C6180B"/>
    <w:rsid w:val="00C6245B"/>
    <w:rsid w:val="00C626C6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AB4"/>
    <w:rsid w:val="00C96707"/>
    <w:rsid w:val="00CA7A16"/>
    <w:rsid w:val="00CB0238"/>
    <w:rsid w:val="00CB20FF"/>
    <w:rsid w:val="00CB31EE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D6AC4"/>
    <w:rsid w:val="00CE36A7"/>
    <w:rsid w:val="00CE42A9"/>
    <w:rsid w:val="00CE5A5C"/>
    <w:rsid w:val="00CF0EF1"/>
    <w:rsid w:val="00CF1A6A"/>
    <w:rsid w:val="00D0058C"/>
    <w:rsid w:val="00D07578"/>
    <w:rsid w:val="00D07BEC"/>
    <w:rsid w:val="00D07CDA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53A6"/>
    <w:rsid w:val="00D27113"/>
    <w:rsid w:val="00D3100B"/>
    <w:rsid w:val="00D31136"/>
    <w:rsid w:val="00D31AB7"/>
    <w:rsid w:val="00D31BBF"/>
    <w:rsid w:val="00D349B6"/>
    <w:rsid w:val="00D37809"/>
    <w:rsid w:val="00D4109F"/>
    <w:rsid w:val="00D42D43"/>
    <w:rsid w:val="00D43C9A"/>
    <w:rsid w:val="00D50D23"/>
    <w:rsid w:val="00D512BB"/>
    <w:rsid w:val="00D51B3C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7D87"/>
    <w:rsid w:val="00DA18CA"/>
    <w:rsid w:val="00DA2A2B"/>
    <w:rsid w:val="00DA3B1A"/>
    <w:rsid w:val="00DA49A4"/>
    <w:rsid w:val="00DA643E"/>
    <w:rsid w:val="00DB2118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673D"/>
    <w:rsid w:val="00DD690C"/>
    <w:rsid w:val="00DD6CEA"/>
    <w:rsid w:val="00DD73B4"/>
    <w:rsid w:val="00DD788F"/>
    <w:rsid w:val="00DE01D4"/>
    <w:rsid w:val="00DE169B"/>
    <w:rsid w:val="00DE38CC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05A15"/>
    <w:rsid w:val="00E12759"/>
    <w:rsid w:val="00E12CA9"/>
    <w:rsid w:val="00E13B78"/>
    <w:rsid w:val="00E1476C"/>
    <w:rsid w:val="00E14ABB"/>
    <w:rsid w:val="00E15540"/>
    <w:rsid w:val="00E16057"/>
    <w:rsid w:val="00E1637E"/>
    <w:rsid w:val="00E21C70"/>
    <w:rsid w:val="00E22D3E"/>
    <w:rsid w:val="00E23079"/>
    <w:rsid w:val="00E272E2"/>
    <w:rsid w:val="00E27B6A"/>
    <w:rsid w:val="00E30E33"/>
    <w:rsid w:val="00E31841"/>
    <w:rsid w:val="00E31D24"/>
    <w:rsid w:val="00E3628E"/>
    <w:rsid w:val="00E37C2F"/>
    <w:rsid w:val="00E40B5D"/>
    <w:rsid w:val="00E42364"/>
    <w:rsid w:val="00E4303F"/>
    <w:rsid w:val="00E4313A"/>
    <w:rsid w:val="00E43457"/>
    <w:rsid w:val="00E43B39"/>
    <w:rsid w:val="00E45649"/>
    <w:rsid w:val="00E53ED7"/>
    <w:rsid w:val="00E54420"/>
    <w:rsid w:val="00E54CE5"/>
    <w:rsid w:val="00E557A0"/>
    <w:rsid w:val="00E558E2"/>
    <w:rsid w:val="00E573F7"/>
    <w:rsid w:val="00E62DE0"/>
    <w:rsid w:val="00E654B8"/>
    <w:rsid w:val="00E658DA"/>
    <w:rsid w:val="00E67C14"/>
    <w:rsid w:val="00E70676"/>
    <w:rsid w:val="00E71466"/>
    <w:rsid w:val="00E71A11"/>
    <w:rsid w:val="00E71C4B"/>
    <w:rsid w:val="00E73DC5"/>
    <w:rsid w:val="00E74AA0"/>
    <w:rsid w:val="00E82F2C"/>
    <w:rsid w:val="00E83BDA"/>
    <w:rsid w:val="00E86222"/>
    <w:rsid w:val="00E90E1C"/>
    <w:rsid w:val="00E92885"/>
    <w:rsid w:val="00E93CB1"/>
    <w:rsid w:val="00E96D53"/>
    <w:rsid w:val="00E97797"/>
    <w:rsid w:val="00E97B28"/>
    <w:rsid w:val="00EA3624"/>
    <w:rsid w:val="00EA5AA5"/>
    <w:rsid w:val="00EA6D9E"/>
    <w:rsid w:val="00EB01EC"/>
    <w:rsid w:val="00EB1D97"/>
    <w:rsid w:val="00EB21EC"/>
    <w:rsid w:val="00EB22A5"/>
    <w:rsid w:val="00EB2FC9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6844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1A50"/>
    <w:rsid w:val="00F642E1"/>
    <w:rsid w:val="00F650D5"/>
    <w:rsid w:val="00F7238A"/>
    <w:rsid w:val="00F74541"/>
    <w:rsid w:val="00F806ED"/>
    <w:rsid w:val="00F80A8E"/>
    <w:rsid w:val="00F829E8"/>
    <w:rsid w:val="00F82E0C"/>
    <w:rsid w:val="00F87EAA"/>
    <w:rsid w:val="00F9236B"/>
    <w:rsid w:val="00F92B25"/>
    <w:rsid w:val="00F9303C"/>
    <w:rsid w:val="00F96B12"/>
    <w:rsid w:val="00FA022B"/>
    <w:rsid w:val="00FA2D67"/>
    <w:rsid w:val="00FA3366"/>
    <w:rsid w:val="00FA7DB4"/>
    <w:rsid w:val="00FB2EE9"/>
    <w:rsid w:val="00FB3809"/>
    <w:rsid w:val="00FB62BC"/>
    <w:rsid w:val="00FB7C9B"/>
    <w:rsid w:val="00FC07FC"/>
    <w:rsid w:val="00FC59D6"/>
    <w:rsid w:val="00FC6ED8"/>
    <w:rsid w:val="00FC6EF6"/>
    <w:rsid w:val="00FD0740"/>
    <w:rsid w:val="00FD3BF6"/>
    <w:rsid w:val="00FD634F"/>
    <w:rsid w:val="00FD6CAB"/>
    <w:rsid w:val="00FD6D39"/>
    <w:rsid w:val="00FD6F2E"/>
    <w:rsid w:val="00FD7E69"/>
    <w:rsid w:val="00FE0914"/>
    <w:rsid w:val="00FE0915"/>
    <w:rsid w:val="00FE3951"/>
    <w:rsid w:val="00FE4DA2"/>
    <w:rsid w:val="00FE6A1B"/>
    <w:rsid w:val="00FE6B6C"/>
    <w:rsid w:val="00FF2CC8"/>
    <w:rsid w:val="00FF42F2"/>
    <w:rsid w:val="00FF529C"/>
    <w:rsid w:val="00FF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link w:val="Heading1Char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Heading1Char">
    <w:name w:val="Heading 1 Char"/>
    <w:basedOn w:val="DefaultParagraphFont"/>
    <w:link w:val="Heading1"/>
    <w:uiPriority w:val="9"/>
    <w:rsid w:val="00EB2FC9"/>
    <w:rPr>
      <w:rFonts w:asciiTheme="majorHAnsi" w:hAnsiTheme="majorHAnsi" w:cs="Arial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yperlink" Target="mailto:ec2-user@ec2-xx-xx-xx-xx.ap-south-1.compute.amazonaws.com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F12EBC-A9BC-49B4-A89F-F17AE830752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8</Pages>
  <Words>1098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2020-09-09T11:36:00Z</dcterms:created>
  <dcterms:modified xsi:type="dcterms:W3CDTF">2020-09-16T15:40:00Z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