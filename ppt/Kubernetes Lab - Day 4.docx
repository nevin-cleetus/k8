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0505179D" w:rsidR="00275260" w:rsidRPr="00987BC4" w:rsidRDefault="002E0B6C" w:rsidP="00B3336A">
      <w:pPr>
        <w:pStyle w:val="Heading1"/>
        <w:ind w:left="216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Lab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90E839" w14:textId="3AEC941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F9A38D" w14:textId="31E5B73A" w:rsidR="004444CF" w:rsidRDefault="0096279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Connect to </w:t>
      </w:r>
      <w:r w:rsidR="004444CF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  <w:r w:rsidR="006337D3">
        <w:rPr>
          <w:rFonts w:ascii="Segoe UI" w:hAnsi="Segoe UI" w:cs="Segoe UI"/>
          <w:color w:val="3C76A6" w:themeColor="accent5"/>
          <w:sz w:val="24"/>
          <w:szCs w:val="24"/>
        </w:rPr>
        <w:t xml:space="preserve"> using the Public IP</w:t>
      </w:r>
    </w:p>
    <w:p w14:paraId="4C9A68AB" w14:textId="77777777" w:rsidR="004444CF" w:rsidRDefault="004444C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583E20BE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7B03F2" w14:textId="77777777" w:rsidR="00E43B39" w:rsidRDefault="00E43B3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690FF798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[</w:t>
      </w:r>
      <w:r w:rsidR="0064618D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Only If GIT is not installed in your EC2 instance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]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1E433B51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proofErr w:type="gram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proofErr w:type="gram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nevin.cleetus@gmail.com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5B1FA7DD" w14:textId="702E127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nevin-</w:t>
      </w:r>
      <w:proofErr w:type="spellStart"/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cleetus</w:t>
      </w:r>
      <w:proofErr w:type="spell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1C3A3B53" w14:textId="4CF0020D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E8B8E95" w14:textId="77777777" w:rsidR="00940FAF" w:rsidRDefault="00940F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FC7C153" w14:textId="5599EAF7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</w:t>
      </w:r>
      <w:r w:rsidR="009E5B6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k8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 </w:t>
      </w:r>
    </w:p>
    <w:p w14:paraId="798186E4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5838250" w14:textId="77777777" w:rsidR="002A27E8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24EB0CF" w14:textId="3DE56E3A" w:rsidR="00471EC4" w:rsidRDefault="002A27E8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471EC4">
        <w:rPr>
          <w:rFonts w:ascii="Segoe UI" w:hAnsi="Segoe UI" w:cs="Segoe UI"/>
          <w:color w:val="3C76A6" w:themeColor="accent5"/>
        </w:rPr>
        <w:t xml:space="preserve">Lab Exercise 1 </w:t>
      </w:r>
    </w:p>
    <w:p w14:paraId="71A8C8A4" w14:textId="27EC648E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009469A9" w14:textId="7DF5A620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050548">
        <w:rPr>
          <w:rFonts w:ascii="Segoe UI" w:hAnsi="Segoe UI" w:cs="Segoe UI"/>
          <w:color w:val="3C76A6" w:themeColor="accent5"/>
        </w:rPr>
        <w:t>Role Based Access control</w:t>
      </w:r>
    </w:p>
    <w:p w14:paraId="1DD00DD2" w14:textId="77777777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E977F7" w14:textId="6272FC22" w:rsidR="00ED6316" w:rsidRPr="00471EC4" w:rsidRDefault="00471EC4" w:rsidP="00471EC4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07FF32D8" w14:textId="644E2B89" w:rsidR="00164A5C" w:rsidRDefault="00164A5C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272FECD7" w14:textId="3F20F7E4" w:rsidR="00D82C1B" w:rsidRPr="005636D7" w:rsidRDefault="00D82C1B" w:rsidP="00D82C1B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06EB877B" w14:textId="78D1641B" w:rsidR="00246C30" w:rsidRDefault="00246C30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13FA5227" w14:textId="7B0E60D3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A581C6" w14:textId="61A80E99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Confirm both Master and Worker node is in Ready state.</w:t>
      </w:r>
    </w:p>
    <w:p w14:paraId="1F7F0A23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               STATUS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ROLES     AGE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VERSION</w:t>
      </w:r>
    </w:p>
    <w:p w14:paraId="67B4A679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- </w:t>
      </w: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master    15m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18634DEB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ip-xxxxxxx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&lt;none&gt;   10m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34B101AB" w14:textId="77777777" w:rsidR="00246C30" w:rsidRPr="00DA643E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A4E47BC" w14:textId="0168E4B9" w:rsidR="00246C30" w:rsidRDefault="00192A5F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api</w:t>
      </w:r>
      <w:proofErr w:type="spellEnd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-versions</w:t>
      </w:r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| grep -</w:t>
      </w:r>
      <w:proofErr w:type="spellStart"/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i</w:t>
      </w:r>
      <w:proofErr w:type="spellEnd"/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'rbac.authorization.k8s.io/v1'</w:t>
      </w:r>
    </w:p>
    <w:p w14:paraId="15BD03EB" w14:textId="77777777" w:rsidR="006C6A2C" w:rsidRPr="006C6A2C" w:rsidRDefault="006C6A2C" w:rsidP="006C6A2C">
      <w:pPr>
        <w:rPr>
          <w:rFonts w:ascii="Segoe UI" w:hAnsi="Segoe UI" w:cs="Segoe UI"/>
          <w:kern w:val="32"/>
          <w:sz w:val="22"/>
          <w:szCs w:val="22"/>
          <w:highlight w:val="yellow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 xml:space="preserve">Expected Result  </w:t>
      </w:r>
    </w:p>
    <w:p w14:paraId="6C43B85B" w14:textId="2D75A80F" w:rsidR="006C6A2C" w:rsidRPr="006C6A2C" w:rsidRDefault="006C6A2C" w:rsidP="003F4998">
      <w:pPr>
        <w:ind w:left="720"/>
        <w:rPr>
          <w:rFonts w:ascii="Segoe UI" w:hAnsi="Segoe UI" w:cs="Segoe UI"/>
          <w:kern w:val="32"/>
          <w:sz w:val="22"/>
          <w:szCs w:val="22"/>
          <w:highlight w:val="yellow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>bac.authorization.k8s.io/v1</w:t>
      </w:r>
    </w:p>
    <w:p w14:paraId="301B2DF4" w14:textId="7D046A79" w:rsidR="006C6A2C" w:rsidRPr="006C6A2C" w:rsidRDefault="006C6A2C" w:rsidP="003F4998">
      <w:pPr>
        <w:ind w:left="720"/>
        <w:rPr>
          <w:rFonts w:ascii="Segoe UI" w:hAnsi="Segoe UI" w:cs="Segoe UI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>rbac.authorization.k8s.io/v1beta1</w:t>
      </w:r>
    </w:p>
    <w:p w14:paraId="78ABD178" w14:textId="0AC55A78" w:rsidR="00375104" w:rsidRDefault="00375104" w:rsidP="00246C30">
      <w:pPr>
        <w:rPr>
          <w:rFonts w:ascii="Segoe UI" w:hAnsi="Segoe UI" w:cs="Segoe UI"/>
          <w:color w:val="3C76A6" w:themeColor="accent5"/>
        </w:rPr>
      </w:pPr>
    </w:p>
    <w:p w14:paraId="6C2DB195" w14:textId="21D70A0D" w:rsidR="00AD2326" w:rsidRDefault="00AD2326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user name Dave</w:t>
      </w:r>
    </w:p>
    <w:p w14:paraId="6E254085" w14:textId="30BC8EBA" w:rsidR="00AD2326" w:rsidRDefault="00AD2326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Give Dave access to a namespace called ‘</w:t>
      </w:r>
      <w:proofErr w:type="spellStart"/>
      <w:r>
        <w:rPr>
          <w:rFonts w:ascii="Segoe UI" w:hAnsi="Segoe UI" w:cs="Segoe UI"/>
          <w:color w:val="3C76A6" w:themeColor="accent5"/>
        </w:rPr>
        <w:t>devops</w:t>
      </w:r>
      <w:proofErr w:type="spellEnd"/>
      <w:r>
        <w:rPr>
          <w:rFonts w:ascii="Segoe UI" w:hAnsi="Segoe UI" w:cs="Segoe UI"/>
          <w:color w:val="3C76A6" w:themeColor="accent5"/>
        </w:rPr>
        <w:t>’</w:t>
      </w:r>
    </w:p>
    <w:p w14:paraId="12E22D8D" w14:textId="0C875A4E" w:rsidR="00AD2326" w:rsidRDefault="00AD2326" w:rsidP="00AD2326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Private Key</w:t>
      </w:r>
      <w:r w:rsidR="00C4518E">
        <w:rPr>
          <w:rFonts w:ascii="Segoe UI" w:hAnsi="Segoe UI" w:cs="Segoe UI"/>
          <w:color w:val="3C76A6" w:themeColor="accent5"/>
        </w:rPr>
        <w:t xml:space="preserve"> (</w:t>
      </w:r>
      <w:proofErr w:type="spellStart"/>
      <w:r w:rsidR="00C4518E">
        <w:rPr>
          <w:rFonts w:ascii="Segoe UI" w:hAnsi="Segoe UI" w:cs="Segoe UI"/>
          <w:color w:val="3C76A6" w:themeColor="accent5"/>
        </w:rPr>
        <w:t>dave.key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  <w:r>
        <w:rPr>
          <w:rFonts w:ascii="Segoe UI" w:hAnsi="Segoe UI" w:cs="Segoe UI"/>
          <w:color w:val="3C76A6" w:themeColor="accent5"/>
        </w:rPr>
        <w:t xml:space="preserve">, Certificate Signing Request for Dave </w:t>
      </w:r>
      <w:r w:rsidR="00C4518E">
        <w:rPr>
          <w:rFonts w:ascii="Segoe UI" w:hAnsi="Segoe UI" w:cs="Segoe UI"/>
          <w:color w:val="3C76A6" w:themeColor="accent5"/>
        </w:rPr>
        <w:t>(</w:t>
      </w:r>
      <w:proofErr w:type="spellStart"/>
      <w:r w:rsidR="00C4518E">
        <w:rPr>
          <w:rFonts w:ascii="Segoe UI" w:hAnsi="Segoe UI" w:cs="Segoe UI"/>
          <w:color w:val="3C76A6" w:themeColor="accent5"/>
        </w:rPr>
        <w:t>dave.csr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</w:p>
    <w:p w14:paraId="2E80D081" w14:textId="70EB7750" w:rsidR="00AD2326" w:rsidRPr="00AD2326" w:rsidRDefault="00AD2326" w:rsidP="00574D38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EDD8536" w14:textId="3FEF88D8" w:rsidR="00AD2326" w:rsidRDefault="00574D38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Requirements</w:t>
      </w:r>
    </w:p>
    <w:p w14:paraId="6361A2DA" w14:textId="30D22F5F" w:rsidR="00574D38" w:rsidRPr="00574D38" w:rsidRDefault="00574D38" w:rsidP="00574D38">
      <w:pPr>
        <w:pStyle w:val="ListParagraph"/>
        <w:numPr>
          <w:ilvl w:val="0"/>
          <w:numId w:val="19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Kubernetes Certificate Authority private key and certificate</w:t>
      </w:r>
      <w:r w:rsidR="00360AA4">
        <w:rPr>
          <w:rFonts w:ascii="Segoe UI" w:hAnsi="Segoe UI" w:cs="Segoe UI"/>
          <w:color w:val="3C76A6" w:themeColor="accent5"/>
        </w:rPr>
        <w:t xml:space="preserve"> in order to sign Dave’s certificate </w:t>
      </w:r>
      <w:proofErr w:type="gramStart"/>
      <w:r w:rsidR="00360AA4">
        <w:rPr>
          <w:rFonts w:ascii="Segoe UI" w:hAnsi="Segoe UI" w:cs="Segoe UI"/>
          <w:color w:val="3C76A6" w:themeColor="accent5"/>
        </w:rPr>
        <w:t>request</w:t>
      </w:r>
      <w:r w:rsidR="00C4518E">
        <w:rPr>
          <w:rFonts w:ascii="Segoe UI" w:hAnsi="Segoe UI" w:cs="Segoe UI"/>
          <w:color w:val="3C76A6" w:themeColor="accent5"/>
        </w:rPr>
        <w:t xml:space="preserve">  (</w:t>
      </w:r>
      <w:proofErr w:type="gramEnd"/>
      <w:r w:rsidR="00C4518E">
        <w:rPr>
          <w:rFonts w:ascii="Segoe UI" w:hAnsi="Segoe UI" w:cs="Segoe UI"/>
          <w:color w:val="3C76A6" w:themeColor="accent5"/>
        </w:rPr>
        <w:t>/</w:t>
      </w:r>
      <w:proofErr w:type="spellStart"/>
      <w:r w:rsidR="00C4518E">
        <w:rPr>
          <w:rFonts w:ascii="Segoe UI" w:hAnsi="Segoe UI" w:cs="Segoe UI"/>
          <w:color w:val="3C76A6" w:themeColor="accent5"/>
        </w:rPr>
        <w:t>etc</w:t>
      </w:r>
      <w:proofErr w:type="spellEnd"/>
      <w:r w:rsidR="00C4518E">
        <w:rPr>
          <w:rFonts w:ascii="Segoe UI" w:hAnsi="Segoe UI" w:cs="Segoe UI"/>
          <w:color w:val="3C76A6" w:themeColor="accent5"/>
        </w:rPr>
        <w:t>/Kubernetes/</w:t>
      </w:r>
      <w:proofErr w:type="spellStart"/>
      <w:r w:rsidR="00C4518E">
        <w:rPr>
          <w:rFonts w:ascii="Segoe UI" w:hAnsi="Segoe UI" w:cs="Segoe UI"/>
          <w:color w:val="3C76A6" w:themeColor="accent5"/>
        </w:rPr>
        <w:t>pki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</w:p>
    <w:p w14:paraId="706BE658" w14:textId="3FA01CB5" w:rsidR="00574D38" w:rsidRDefault="00574D38" w:rsidP="00AD2326">
      <w:pPr>
        <w:rPr>
          <w:rFonts w:ascii="Segoe UI" w:hAnsi="Segoe UI" w:cs="Segoe UI"/>
          <w:color w:val="3C76A6" w:themeColor="accent5"/>
        </w:rPr>
      </w:pPr>
    </w:p>
    <w:p w14:paraId="7C7A1255" w14:textId="721E4B20" w:rsidR="00C4518E" w:rsidRDefault="00C4518E" w:rsidP="00AD2326">
      <w:pPr>
        <w:rPr>
          <w:rFonts w:ascii="Segoe UI" w:hAnsi="Segoe UI" w:cs="Segoe UI"/>
          <w:color w:val="3C76A6" w:themeColor="accent5"/>
        </w:rPr>
      </w:pPr>
    </w:p>
    <w:p w14:paraId="0F34FB65" w14:textId="31CFBD46" w:rsidR="00C4518E" w:rsidRDefault="00C4518E" w:rsidP="00AD2326">
      <w:pPr>
        <w:rPr>
          <w:rFonts w:ascii="Segoe UI" w:hAnsi="Segoe UI" w:cs="Segoe UI"/>
          <w:color w:val="3C76A6" w:themeColor="accent5"/>
        </w:rPr>
      </w:pPr>
    </w:p>
    <w:p w14:paraId="099CEAB1" w14:textId="415A999F" w:rsidR="00FB5215" w:rsidRDefault="00FB5215" w:rsidP="00AD2326">
      <w:pPr>
        <w:rPr>
          <w:rFonts w:ascii="Segoe UI" w:hAnsi="Segoe UI" w:cs="Segoe UI"/>
          <w:color w:val="3C76A6" w:themeColor="accent5"/>
        </w:rPr>
      </w:pPr>
    </w:p>
    <w:p w14:paraId="4BC44632" w14:textId="12089F11" w:rsidR="00AB7824" w:rsidRDefault="00AB7824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Dave would need his private key and certificate to login to the Kubernetes</w:t>
      </w:r>
    </w:p>
    <w:p w14:paraId="6E736B5E" w14:textId="6E2E8361" w:rsidR="00B17658" w:rsidRDefault="00B17658" w:rsidP="00AD2326">
      <w:pPr>
        <w:rPr>
          <w:rFonts w:ascii="Segoe UI" w:hAnsi="Segoe UI" w:cs="Segoe UI"/>
          <w:color w:val="3C76A6" w:themeColor="accent5"/>
        </w:rPr>
      </w:pPr>
    </w:p>
    <w:p w14:paraId="097301B9" w14:textId="15171C14" w:rsidR="00267618" w:rsidRPr="00267618" w:rsidRDefault="00E00CA3" w:rsidP="00AD2326">
      <w:pPr>
        <w:rPr>
          <w:rFonts w:ascii="Segoe UI" w:hAnsi="Segoe UI" w:cs="Segoe UI"/>
          <w:b/>
          <w:bCs/>
          <w:color w:val="3C76A6" w:themeColor="accent5"/>
        </w:rPr>
      </w:pPr>
      <w:r>
        <w:rPr>
          <w:rFonts w:ascii="Segoe UI" w:hAnsi="Segoe UI" w:cs="Segoe UI"/>
          <w:b/>
          <w:bCs/>
          <w:color w:val="3C76A6" w:themeColor="accent5"/>
        </w:rPr>
        <w:t>Authentication</w:t>
      </w:r>
      <w:r w:rsidR="00A072C4">
        <w:rPr>
          <w:rFonts w:ascii="Segoe UI" w:hAnsi="Segoe UI" w:cs="Segoe UI"/>
          <w:b/>
          <w:bCs/>
          <w:color w:val="3C76A6" w:themeColor="accent5"/>
        </w:rPr>
        <w:t xml:space="preserve"> -</w:t>
      </w:r>
      <w:r w:rsidR="00C017DE">
        <w:rPr>
          <w:rFonts w:ascii="Segoe UI" w:hAnsi="Segoe UI" w:cs="Segoe UI"/>
          <w:b/>
          <w:bCs/>
          <w:color w:val="3C76A6" w:themeColor="accent5"/>
        </w:rPr>
        <w:t xml:space="preserve"> Generate Certificate and Config file</w:t>
      </w:r>
    </w:p>
    <w:p w14:paraId="0CB8BB4C" w14:textId="77777777" w:rsidR="00267618" w:rsidRDefault="00267618" w:rsidP="00AD2326">
      <w:pPr>
        <w:rPr>
          <w:rFonts w:ascii="Segoe UI" w:hAnsi="Segoe UI" w:cs="Segoe UI"/>
          <w:color w:val="3C76A6" w:themeColor="accent5"/>
        </w:rPr>
      </w:pPr>
    </w:p>
    <w:p w14:paraId="6FCB0EA3" w14:textId="0A295375" w:rsidR="00AB7824" w:rsidRDefault="00B17658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Connect to Kubernetes master</w:t>
      </w:r>
    </w:p>
    <w:p w14:paraId="30058710" w14:textId="636B7080" w:rsidR="005B7A5B" w:rsidRDefault="005B7A5B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directory in Master node to work on the security</w:t>
      </w:r>
    </w:p>
    <w:p w14:paraId="03D9F403" w14:textId="0E9D76B1" w:rsidR="005B7A5B" w:rsidRPr="005B7A5B" w:rsidRDefault="005B7A5B" w:rsidP="005B7A5B">
      <w:pPr>
        <w:ind w:left="533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mkdir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/home/ec2-user/security</w:t>
      </w:r>
    </w:p>
    <w:p w14:paraId="6BF3FD5B" w14:textId="77777777" w:rsidR="005B7A5B" w:rsidRDefault="005B7A5B" w:rsidP="005B7A5B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7349BB26" w14:textId="4604F5C4" w:rsidR="006961C5" w:rsidRDefault="006961C5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private key </w:t>
      </w:r>
    </w:p>
    <w:p w14:paraId="47553014" w14:textId="6CB922AA" w:rsidR="00F9251B" w:rsidRPr="00F9251B" w:rsidRDefault="00F9251B" w:rsidP="00F9251B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[root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>
        <w:rPr>
          <w:rFonts w:ascii="Segoe UI" w:hAnsi="Segoe UI" w:cs="Segoe UI"/>
          <w:color w:val="3C76A6" w:themeColor="accent5"/>
        </w:rPr>
        <w:t xml:space="preserve">] cd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/home/ec2-user/security</w:t>
      </w:r>
      <w:r>
        <w:rPr>
          <w:rFonts w:ascii="Segoe UI" w:hAnsi="Segoe UI" w:cs="Segoe UI"/>
          <w:color w:val="3C76A6" w:themeColor="accent5"/>
        </w:rPr>
        <w:tab/>
      </w:r>
    </w:p>
    <w:p w14:paraId="4A1D5E68" w14:textId="58D5BCF8" w:rsidR="006961C5" w:rsidRDefault="006961C5" w:rsidP="006961C5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openssl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genrsa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-out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dave.key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2048</w:t>
      </w:r>
    </w:p>
    <w:p w14:paraId="6CFD9AC0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Output: - Generating RSA private key, </w:t>
      </w:r>
      <w:proofErr w:type="gramStart"/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2048 bit</w:t>
      </w:r>
      <w:proofErr w:type="gramEnd"/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long modulus</w:t>
      </w:r>
    </w:p>
    <w:p w14:paraId="5826AA64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.....+++</w:t>
      </w:r>
    </w:p>
    <w:p w14:paraId="5E6394DE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.....+++</w:t>
      </w:r>
    </w:p>
    <w:p w14:paraId="7BE3E3CD" w14:textId="2D5300FC" w:rsidR="006961C5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 is 65537 (0x10001)</w:t>
      </w:r>
    </w:p>
    <w:p w14:paraId="567E4CCE" w14:textId="77777777" w:rsidR="006961C5" w:rsidRPr="006961C5" w:rsidRDefault="006961C5" w:rsidP="006961C5">
      <w:pPr>
        <w:ind w:left="533"/>
        <w:rPr>
          <w:rFonts w:ascii="Segoe UI" w:hAnsi="Segoe UI" w:cs="Segoe UI"/>
          <w:color w:val="3C76A6" w:themeColor="accent5"/>
        </w:rPr>
      </w:pPr>
    </w:p>
    <w:p w14:paraId="5B540384" w14:textId="0DAE89D5" w:rsidR="004E19C9" w:rsidRDefault="004E19C9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certificate signing request</w:t>
      </w:r>
    </w:p>
    <w:p w14:paraId="7BEA644D" w14:textId="41E76E01" w:rsidR="005B7A5B" w:rsidRDefault="005B7A5B" w:rsidP="005B7A5B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[root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>
        <w:rPr>
          <w:rFonts w:ascii="Segoe UI" w:hAnsi="Segoe UI" w:cs="Segoe UI"/>
          <w:color w:val="3C76A6" w:themeColor="accent5"/>
        </w:rPr>
        <w:t xml:space="preserve">] cd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/home/ec2-user/security</w:t>
      </w:r>
    </w:p>
    <w:p w14:paraId="2EC998F5" w14:textId="51C3BFCB" w:rsidR="004E19C9" w:rsidRDefault="003C4356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openssl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req -new -key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.key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-out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.csr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-subj "/CN=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/O=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devops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"</w:t>
      </w:r>
    </w:p>
    <w:p w14:paraId="5DA1A30A" w14:textId="7EA068B7" w:rsidR="003C4356" w:rsidRDefault="008249E2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ls</w:t>
      </w:r>
    </w:p>
    <w:p w14:paraId="6ADE2E89" w14:textId="12E0F843" w:rsidR="008249E2" w:rsidRDefault="008249E2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proofErr w:type="gramStart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dave.csr</w:t>
      </w:r>
      <w:proofErr w:type="spellEnd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proofErr w:type="spellStart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dave.key</w:t>
      </w:r>
      <w:proofErr w:type="spellEnd"/>
      <w:proofErr w:type="gramEnd"/>
    </w:p>
    <w:p w14:paraId="1EF05C72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</w:rPr>
      </w:pPr>
    </w:p>
    <w:p w14:paraId="2FA98227" w14:textId="77777777" w:rsidR="00E71582" w:rsidRDefault="00E71582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Sign Dave’s certificate</w:t>
      </w:r>
    </w:p>
    <w:p w14:paraId="454E51C2" w14:textId="68A364A1" w:rsidR="00E71582" w:rsidRDefault="00E71582" w:rsidP="00E71582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5F585691" w14:textId="70EB53A3" w:rsidR="00E71582" w:rsidRDefault="00E71582" w:rsidP="00E71582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We need Certificate Authorities certificate and private key</w:t>
      </w:r>
    </w:p>
    <w:p w14:paraId="2B29EB45" w14:textId="6A6AB9FE" w:rsidR="000B032A" w:rsidRDefault="00BD4B58" w:rsidP="00E71582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lastRenderedPageBreak/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cp 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pki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/ca.crt </w:t>
      </w:r>
      <w:r w:rsidR="008D50F5">
        <w:rPr>
          <w:rFonts w:ascii="Segoe UI" w:hAnsi="Segoe UI" w:cs="Segoe UI"/>
          <w:color w:val="3C76A6" w:themeColor="accent5"/>
          <w:kern w:val="32"/>
          <w:sz w:val="22"/>
          <w:szCs w:val="22"/>
        </w:rPr>
        <w:t>/home/ec2-user/security/</w:t>
      </w:r>
    </w:p>
    <w:p w14:paraId="7A29A7E7" w14:textId="3FA9A6A4" w:rsidR="000B032A" w:rsidRDefault="000B032A" w:rsidP="000B032A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cp 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pki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ca.key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8D50F5">
        <w:rPr>
          <w:rFonts w:ascii="Segoe UI" w:hAnsi="Segoe UI" w:cs="Segoe UI"/>
          <w:color w:val="3C76A6" w:themeColor="accent5"/>
          <w:kern w:val="32"/>
          <w:sz w:val="22"/>
          <w:szCs w:val="22"/>
        </w:rPr>
        <w:t>/home/ec2-user/security/</w:t>
      </w:r>
    </w:p>
    <w:p w14:paraId="5BBE7924" w14:textId="628495C8" w:rsidR="00BF251D" w:rsidRDefault="00BF251D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F251D">
        <w:rPr>
          <w:rFonts w:ascii="Segoe UI" w:hAnsi="Segoe UI" w:cs="Segoe UI"/>
          <w:color w:val="3C76A6" w:themeColor="accent5"/>
        </w:rPr>
        <w:t>openssl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x509 -req -in </w:t>
      </w:r>
      <w:proofErr w:type="spellStart"/>
      <w:r w:rsidRPr="00BF251D">
        <w:rPr>
          <w:rFonts w:ascii="Segoe UI" w:hAnsi="Segoe UI" w:cs="Segoe UI"/>
          <w:color w:val="3C76A6" w:themeColor="accent5"/>
        </w:rPr>
        <w:t>dave.csr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-CA ca.crt -</w:t>
      </w:r>
      <w:proofErr w:type="spellStart"/>
      <w:r w:rsidRPr="00BF251D">
        <w:rPr>
          <w:rFonts w:ascii="Segoe UI" w:hAnsi="Segoe UI" w:cs="Segoe UI"/>
          <w:color w:val="3C76A6" w:themeColor="accent5"/>
        </w:rPr>
        <w:t>CAkey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F251D">
        <w:rPr>
          <w:rFonts w:ascii="Segoe UI" w:hAnsi="Segoe UI" w:cs="Segoe UI"/>
          <w:color w:val="3C76A6" w:themeColor="accent5"/>
        </w:rPr>
        <w:t>ca.key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</w:t>
      </w:r>
      <w:proofErr w:type="spellStart"/>
      <w:r w:rsidRPr="00BF251D">
        <w:rPr>
          <w:rFonts w:ascii="Segoe UI" w:hAnsi="Segoe UI" w:cs="Segoe UI"/>
          <w:color w:val="3C76A6" w:themeColor="accent5"/>
        </w:rPr>
        <w:t>CAcreateserial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-out </w:t>
      </w:r>
      <w:proofErr w:type="gramStart"/>
      <w:r w:rsidRPr="00BF251D">
        <w:rPr>
          <w:rFonts w:ascii="Segoe UI" w:hAnsi="Segoe UI" w:cs="Segoe UI"/>
          <w:color w:val="3C76A6" w:themeColor="accent5"/>
        </w:rPr>
        <w:t>dave.crt  -</w:t>
      </w:r>
      <w:proofErr w:type="gramEnd"/>
      <w:r w:rsidRPr="00BF251D">
        <w:rPr>
          <w:rFonts w:ascii="Segoe UI" w:hAnsi="Segoe UI" w:cs="Segoe UI"/>
          <w:color w:val="3C76A6" w:themeColor="accent5"/>
        </w:rPr>
        <w:t>days 365</w:t>
      </w:r>
    </w:p>
    <w:p w14:paraId="07EC53DF" w14:textId="77777777" w:rsidR="00B336E4" w:rsidRPr="00B336E4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  <w:highlight w:val="yellow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Signature ok</w:t>
      </w:r>
    </w:p>
    <w:p w14:paraId="105A49E9" w14:textId="77777777" w:rsidR="00B336E4" w:rsidRPr="00B336E4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  <w:highlight w:val="yellow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subject=/CN=</w:t>
      </w:r>
      <w:proofErr w:type="spellStart"/>
      <w:r w:rsidRPr="00B336E4">
        <w:rPr>
          <w:rFonts w:ascii="Segoe UI" w:hAnsi="Segoe UI" w:cs="Segoe UI"/>
          <w:color w:val="3C76A6" w:themeColor="accent5"/>
          <w:highlight w:val="yellow"/>
        </w:rPr>
        <w:t>dave</w:t>
      </w:r>
      <w:proofErr w:type="spellEnd"/>
      <w:r w:rsidRPr="00B336E4">
        <w:rPr>
          <w:rFonts w:ascii="Segoe UI" w:hAnsi="Segoe UI" w:cs="Segoe UI"/>
          <w:color w:val="3C76A6" w:themeColor="accent5"/>
          <w:highlight w:val="yellow"/>
        </w:rPr>
        <w:t>/O=</w:t>
      </w:r>
      <w:proofErr w:type="spellStart"/>
      <w:r w:rsidRPr="00B336E4">
        <w:rPr>
          <w:rFonts w:ascii="Segoe UI" w:hAnsi="Segoe UI" w:cs="Segoe UI"/>
          <w:color w:val="3C76A6" w:themeColor="accent5"/>
          <w:highlight w:val="yellow"/>
        </w:rPr>
        <w:t>devops</w:t>
      </w:r>
      <w:proofErr w:type="spellEnd"/>
    </w:p>
    <w:p w14:paraId="1372FD17" w14:textId="72D23673" w:rsidR="00BF251D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Getting CA Private Key</w:t>
      </w:r>
    </w:p>
    <w:p w14:paraId="373F136B" w14:textId="057FCC92" w:rsidR="00BF251D" w:rsidRDefault="00BF251D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737D8134" w14:textId="30D2AAA4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4058ED69" w14:textId="2A407DB4" w:rsidR="00B336E4" w:rsidRDefault="00A73627" w:rsidP="00B336E4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We need to create a </w:t>
      </w:r>
      <w:proofErr w:type="spellStart"/>
      <w:r>
        <w:rPr>
          <w:rFonts w:ascii="Segoe UI" w:hAnsi="Segoe UI" w:cs="Segoe UI"/>
          <w:color w:val="3C76A6" w:themeColor="accent5"/>
        </w:rPr>
        <w:t>kube</w:t>
      </w:r>
      <w:proofErr w:type="spellEnd"/>
      <w:r>
        <w:rPr>
          <w:rFonts w:ascii="Segoe UI" w:hAnsi="Segoe UI" w:cs="Segoe UI"/>
          <w:color w:val="3C76A6" w:themeColor="accent5"/>
        </w:rPr>
        <w:t xml:space="preserve">-config file for Dave to access </w:t>
      </w:r>
      <w:r w:rsidR="00A308CB">
        <w:rPr>
          <w:rFonts w:ascii="Segoe UI" w:hAnsi="Segoe UI" w:cs="Segoe UI"/>
          <w:color w:val="3C76A6" w:themeColor="accent5"/>
        </w:rPr>
        <w:t>our Kubernetes cluster</w:t>
      </w:r>
      <w:r>
        <w:rPr>
          <w:rFonts w:ascii="Segoe UI" w:hAnsi="Segoe UI" w:cs="Segoe UI"/>
          <w:color w:val="3C76A6" w:themeColor="accent5"/>
        </w:rPr>
        <w:t>.</w:t>
      </w:r>
    </w:p>
    <w:p w14:paraId="3443F6C9" w14:textId="3BF77312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1F0643F3" w14:textId="44F84D1C" w:rsidR="00450ED2" w:rsidRPr="00450ED2" w:rsidRDefault="00450ED2" w:rsidP="00450ED2">
      <w:pPr>
        <w:pStyle w:val="ListParagraph"/>
        <w:rPr>
          <w:rFonts w:ascii="Segoe UI" w:hAnsi="Segoe UI" w:cs="Segoe UI"/>
          <w:color w:val="FF0000"/>
        </w:rPr>
      </w:pPr>
      <w:r w:rsidRPr="00450ED2">
        <w:rPr>
          <w:rFonts w:ascii="Segoe UI" w:hAnsi="Segoe UI" w:cs="Segoe UI"/>
          <w:color w:val="FF0000"/>
          <w:highlight w:val="yellow"/>
        </w:rPr>
        <w:t xml:space="preserve">[REPLACE THE KUBE API SERVER IP </w:t>
      </w:r>
      <w:proofErr w:type="gramStart"/>
      <w:r w:rsidRPr="00450ED2">
        <w:rPr>
          <w:rFonts w:ascii="Segoe UI" w:hAnsi="Segoe UI" w:cs="Segoe UI"/>
          <w:color w:val="FF0000"/>
          <w:highlight w:val="yellow"/>
        </w:rPr>
        <w:t>BELOW ]</w:t>
      </w:r>
      <w:proofErr w:type="gramEnd"/>
    </w:p>
    <w:p w14:paraId="7BF69372" w14:textId="4E3AB253" w:rsidR="00B320DF" w:rsidRDefault="00B320DF" w:rsidP="00E83457">
      <w:pPr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 </w:t>
      </w:r>
      <w:r w:rsidR="00E83457">
        <w:rPr>
          <w:rFonts w:ascii="Segoe UI" w:hAnsi="Segoe UI" w:cs="Segoe UI"/>
          <w:color w:val="3C76A6" w:themeColor="accent5"/>
        </w:rPr>
        <w:tab/>
      </w: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 w:rsidRPr="00B320DF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320DF">
        <w:rPr>
          <w:rFonts w:ascii="Segoe UI" w:hAnsi="Segoe UI" w:cs="Segoe UI"/>
          <w:color w:val="3C76A6" w:themeColor="accent5"/>
        </w:rPr>
        <w:t>kubectl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--</w:t>
      </w:r>
      <w:proofErr w:type="spellStart"/>
      <w:r w:rsidRPr="00B320DF">
        <w:rPr>
          <w:rFonts w:ascii="Segoe UI" w:hAnsi="Segoe UI" w:cs="Segoe UI"/>
          <w:color w:val="3C76A6" w:themeColor="accent5"/>
        </w:rPr>
        <w:t>kubeconfig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320DF">
        <w:rPr>
          <w:rFonts w:ascii="Segoe UI" w:hAnsi="Segoe UI" w:cs="Segoe UI"/>
          <w:color w:val="3C76A6" w:themeColor="accent5"/>
        </w:rPr>
        <w:t>dave.kubeconfig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config set-cluster </w:t>
      </w:r>
      <w:proofErr w:type="spellStart"/>
      <w:r w:rsidRPr="00B320DF">
        <w:rPr>
          <w:rFonts w:ascii="Segoe UI" w:hAnsi="Segoe UI" w:cs="Segoe UI"/>
          <w:color w:val="3C76A6" w:themeColor="accent5"/>
        </w:rPr>
        <w:t>kubernetes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--server </w:t>
      </w:r>
      <w:r w:rsidR="00B740B4">
        <w:rPr>
          <w:rFonts w:ascii="Segoe UI" w:hAnsi="Segoe UI" w:cs="Segoe UI"/>
          <w:color w:val="3C76A6" w:themeColor="accent5"/>
        </w:rPr>
        <w:t>&lt;</w:t>
      </w:r>
      <w:r w:rsidRPr="00120772">
        <w:rPr>
          <w:rFonts w:ascii="Segoe UI" w:hAnsi="Segoe UI" w:cs="Segoe UI"/>
          <w:color w:val="C00000"/>
        </w:rPr>
        <w:t>https://</w:t>
      </w:r>
      <w:r w:rsidRPr="00450ED2">
        <w:rPr>
          <w:rFonts w:ascii="Segoe UI" w:hAnsi="Segoe UI" w:cs="Segoe UI"/>
          <w:color w:val="FF0000"/>
        </w:rPr>
        <w:t>172.42.42.100</w:t>
      </w:r>
      <w:r w:rsidRPr="00120772">
        <w:rPr>
          <w:rFonts w:ascii="Segoe UI" w:hAnsi="Segoe UI" w:cs="Segoe UI"/>
          <w:color w:val="C00000"/>
        </w:rPr>
        <w:t>:6443</w:t>
      </w:r>
      <w:r w:rsidR="00B740B4">
        <w:rPr>
          <w:rFonts w:ascii="Segoe UI" w:hAnsi="Segoe UI" w:cs="Segoe UI"/>
          <w:color w:val="C00000"/>
        </w:rPr>
        <w:t>&gt;</w:t>
      </w:r>
      <w:r w:rsidRPr="00120772">
        <w:rPr>
          <w:rFonts w:ascii="Segoe UI" w:hAnsi="Segoe UI" w:cs="Segoe UI"/>
          <w:color w:val="C00000"/>
        </w:rPr>
        <w:t xml:space="preserve"> </w:t>
      </w:r>
      <w:r w:rsidRPr="00B320DF">
        <w:rPr>
          <w:rFonts w:ascii="Segoe UI" w:hAnsi="Segoe UI" w:cs="Segoe UI"/>
          <w:color w:val="3C76A6" w:themeColor="accent5"/>
        </w:rPr>
        <w:t>--certificate-authority=ca.crt</w:t>
      </w:r>
    </w:p>
    <w:p w14:paraId="3CD805D3" w14:textId="46644A2A" w:rsidR="004F3198" w:rsidRPr="00B320DF" w:rsidRDefault="004F3198" w:rsidP="00E83457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</w:r>
    </w:p>
    <w:p w14:paraId="13EDCD2A" w14:textId="3D837859" w:rsidR="00B320DF" w:rsidRDefault="00B320DF" w:rsidP="00E83457">
      <w:pPr>
        <w:ind w:firstLine="547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  <w:highlight w:val="yellow"/>
        </w:rPr>
        <w:t>Cluster "</w:t>
      </w:r>
      <w:proofErr w:type="spellStart"/>
      <w:r w:rsidRPr="00B320DF">
        <w:rPr>
          <w:rFonts w:ascii="Segoe UI" w:hAnsi="Segoe UI" w:cs="Segoe UI"/>
          <w:color w:val="3C76A6" w:themeColor="accent5"/>
          <w:highlight w:val="yellow"/>
        </w:rPr>
        <w:t>kubernetes</w:t>
      </w:r>
      <w:proofErr w:type="spellEnd"/>
      <w:r w:rsidRPr="00B320DF">
        <w:rPr>
          <w:rFonts w:ascii="Segoe UI" w:hAnsi="Segoe UI" w:cs="Segoe UI"/>
          <w:color w:val="3C76A6" w:themeColor="accent5"/>
          <w:highlight w:val="yellow"/>
        </w:rPr>
        <w:t>" set.</w:t>
      </w:r>
    </w:p>
    <w:p w14:paraId="37A4EC0E" w14:textId="6F63A6EC" w:rsidR="00002350" w:rsidRDefault="00002350" w:rsidP="00002350">
      <w:pPr>
        <w:rPr>
          <w:rFonts w:ascii="Segoe UI" w:hAnsi="Segoe UI" w:cs="Segoe UI"/>
          <w:color w:val="3C76A6" w:themeColor="accent5"/>
        </w:rPr>
      </w:pPr>
    </w:p>
    <w:p w14:paraId="514CDA7E" w14:textId="34090C5C" w:rsidR="00B320DF" w:rsidRDefault="00173C97" w:rsidP="00635755">
      <w:pPr>
        <w:ind w:left="0" w:firstLine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</w:r>
      <w:r w:rsidR="00B320DF">
        <w:rPr>
          <w:rFonts w:ascii="Segoe UI" w:hAnsi="Segoe UI" w:cs="Segoe UI"/>
          <w:color w:val="3C76A6" w:themeColor="accent5"/>
        </w:rPr>
        <w:t xml:space="preserve">Add user to the </w:t>
      </w:r>
      <w:proofErr w:type="spellStart"/>
      <w:r w:rsidR="00B320DF">
        <w:rPr>
          <w:rFonts w:ascii="Segoe UI" w:hAnsi="Segoe UI" w:cs="Segoe UI"/>
          <w:color w:val="3C76A6" w:themeColor="accent5"/>
        </w:rPr>
        <w:t>kube</w:t>
      </w:r>
      <w:proofErr w:type="spellEnd"/>
      <w:r w:rsidR="00B320DF">
        <w:rPr>
          <w:rFonts w:ascii="Segoe UI" w:hAnsi="Segoe UI" w:cs="Segoe UI"/>
          <w:color w:val="3C76A6" w:themeColor="accent5"/>
        </w:rPr>
        <w:t>-config file</w:t>
      </w:r>
    </w:p>
    <w:p w14:paraId="27666164" w14:textId="58494FCE" w:rsidR="0085075E" w:rsidRPr="0085075E" w:rsidRDefault="00B320DF" w:rsidP="0085075E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proofErr w:type="spellStart"/>
      <w:r w:rsidR="0085075E" w:rsidRPr="00847E11">
        <w:rPr>
          <w:rFonts w:ascii="Segoe UI" w:hAnsi="Segoe UI" w:cs="Segoe UI"/>
          <w:color w:val="00B050"/>
          <w:kern w:val="32"/>
          <w:sz w:val="22"/>
          <w:szCs w:val="22"/>
        </w:rPr>
        <w:t>kubectl</w:t>
      </w:r>
      <w:proofErr w:type="spellEnd"/>
      <w:r w:rsidR="0085075E" w:rsidRPr="00847E11">
        <w:rPr>
          <w:rFonts w:ascii="Segoe UI" w:hAnsi="Segoe UI" w:cs="Segoe UI"/>
          <w:color w:val="00B050"/>
          <w:kern w:val="32"/>
          <w:sz w:val="22"/>
          <w:szCs w:val="22"/>
        </w:rPr>
        <w:t xml:space="preserve"> --</w:t>
      </w:r>
      <w:proofErr w:type="spellStart"/>
      <w:r w:rsidR="0085075E" w:rsidRPr="00847E11">
        <w:rPr>
          <w:rFonts w:ascii="Segoe UI" w:hAnsi="Segoe UI" w:cs="Segoe UI"/>
          <w:color w:val="00B050"/>
          <w:kern w:val="32"/>
          <w:sz w:val="22"/>
          <w:szCs w:val="22"/>
        </w:rPr>
        <w:t>kubeconfig</w:t>
      </w:r>
      <w:proofErr w:type="spellEnd"/>
      <w:r w:rsidR="0085075E" w:rsidRPr="00847E11">
        <w:rPr>
          <w:rFonts w:ascii="Segoe UI" w:hAnsi="Segoe UI" w:cs="Segoe UI"/>
          <w:color w:val="00B050"/>
          <w:kern w:val="32"/>
          <w:sz w:val="22"/>
          <w:szCs w:val="22"/>
        </w:rPr>
        <w:t xml:space="preserve"> </w:t>
      </w:r>
      <w:proofErr w:type="spellStart"/>
      <w:proofErr w:type="gramStart"/>
      <w:r w:rsidR="0085075E" w:rsidRPr="00847E11">
        <w:rPr>
          <w:rFonts w:ascii="Segoe UI" w:hAnsi="Segoe UI" w:cs="Segoe UI"/>
          <w:color w:val="00B050"/>
          <w:kern w:val="32"/>
          <w:sz w:val="22"/>
          <w:szCs w:val="22"/>
        </w:rPr>
        <w:t>dave.kubeconfig</w:t>
      </w:r>
      <w:proofErr w:type="spellEnd"/>
      <w:proofErr w:type="gramEnd"/>
      <w:r w:rsidR="0085075E" w:rsidRPr="00847E11">
        <w:rPr>
          <w:rFonts w:ascii="Segoe UI" w:hAnsi="Segoe UI" w:cs="Segoe UI"/>
          <w:color w:val="00B050"/>
          <w:kern w:val="32"/>
          <w:sz w:val="22"/>
          <w:szCs w:val="22"/>
        </w:rPr>
        <w:t xml:space="preserve"> config set-credentials </w:t>
      </w:r>
      <w:proofErr w:type="spellStart"/>
      <w:r w:rsidR="0085075E" w:rsidRPr="00847E11">
        <w:rPr>
          <w:rFonts w:ascii="Segoe UI" w:hAnsi="Segoe UI" w:cs="Segoe UI"/>
          <w:color w:val="00B050"/>
          <w:kern w:val="32"/>
          <w:sz w:val="22"/>
          <w:szCs w:val="22"/>
        </w:rPr>
        <w:t>dave</w:t>
      </w:r>
      <w:proofErr w:type="spellEnd"/>
      <w:r w:rsidR="0085075E" w:rsidRPr="00847E11">
        <w:rPr>
          <w:rFonts w:ascii="Segoe UI" w:hAnsi="Segoe UI" w:cs="Segoe UI"/>
          <w:color w:val="00B050"/>
          <w:kern w:val="32"/>
          <w:sz w:val="22"/>
          <w:szCs w:val="22"/>
        </w:rPr>
        <w:t xml:space="preserve"> --client-certificate dave.crt  --client-key </w:t>
      </w:r>
      <w:proofErr w:type="spellStart"/>
      <w:r w:rsidR="0085075E" w:rsidRPr="00847E11">
        <w:rPr>
          <w:rFonts w:ascii="Segoe UI" w:hAnsi="Segoe UI" w:cs="Segoe UI"/>
          <w:color w:val="00B050"/>
          <w:kern w:val="32"/>
          <w:sz w:val="22"/>
          <w:szCs w:val="22"/>
        </w:rPr>
        <w:t>dave.key</w:t>
      </w:r>
      <w:proofErr w:type="spellEnd"/>
    </w:p>
    <w:p w14:paraId="204BDD45" w14:textId="62FF10DE" w:rsidR="009043BC" w:rsidRPr="009043BC" w:rsidRDefault="0085075E" w:rsidP="00E83457">
      <w:pPr>
        <w:ind w:firstLine="547"/>
        <w:rPr>
          <w:rFonts w:ascii="Segoe UI" w:hAnsi="Segoe UI" w:cs="Segoe UI"/>
          <w:color w:val="3C76A6" w:themeColor="accent5"/>
        </w:rPr>
      </w:pPr>
      <w:r w:rsidRPr="0085075E">
        <w:rPr>
          <w:rFonts w:ascii="Segoe UI" w:hAnsi="Segoe UI" w:cs="Segoe UI"/>
          <w:color w:val="3C76A6" w:themeColor="accent5"/>
          <w:highlight w:val="yellow"/>
        </w:rPr>
        <w:t>User "</w:t>
      </w:r>
      <w:proofErr w:type="spellStart"/>
      <w:r w:rsidRPr="0085075E">
        <w:rPr>
          <w:rFonts w:ascii="Segoe UI" w:hAnsi="Segoe UI" w:cs="Segoe UI"/>
          <w:color w:val="3C76A6" w:themeColor="accent5"/>
          <w:highlight w:val="yellow"/>
        </w:rPr>
        <w:t>dave</w:t>
      </w:r>
      <w:proofErr w:type="spellEnd"/>
      <w:r w:rsidRPr="0085075E">
        <w:rPr>
          <w:rFonts w:ascii="Segoe UI" w:hAnsi="Segoe UI" w:cs="Segoe UI"/>
          <w:color w:val="3C76A6" w:themeColor="accent5"/>
          <w:highlight w:val="yellow"/>
        </w:rPr>
        <w:t>" set.</w:t>
      </w:r>
      <w:r w:rsidR="00B320DF" w:rsidRPr="0085075E">
        <w:rPr>
          <w:rFonts w:ascii="Segoe UI" w:hAnsi="Segoe UI" w:cs="Segoe UI"/>
          <w:color w:val="3C76A6" w:themeColor="accent5"/>
          <w:highlight w:val="yellow"/>
        </w:rPr>
        <w:tab/>
      </w:r>
      <w:r w:rsidR="00B320DF" w:rsidRPr="0085075E">
        <w:rPr>
          <w:rFonts w:ascii="Segoe UI" w:hAnsi="Segoe UI" w:cs="Segoe UI"/>
          <w:color w:val="3C76A6" w:themeColor="accent5"/>
          <w:highlight w:val="yellow"/>
        </w:rPr>
        <w:tab/>
      </w:r>
      <w:r w:rsidR="00B320DF">
        <w:rPr>
          <w:rFonts w:ascii="Segoe UI" w:hAnsi="Segoe UI" w:cs="Segoe UI"/>
          <w:color w:val="3C76A6" w:themeColor="accent5"/>
        </w:rPr>
        <w:tab/>
      </w:r>
    </w:p>
    <w:p w14:paraId="62239F15" w14:textId="77777777" w:rsidR="00635755" w:rsidRDefault="00FD476E" w:rsidP="009043BC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</w:r>
    </w:p>
    <w:p w14:paraId="580305E3" w14:textId="77777777" w:rsidR="00635755" w:rsidRPr="00883FC6" w:rsidRDefault="00635755" w:rsidP="00635755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>
        <w:rPr>
          <w:rFonts w:ascii="Segoe UI" w:hAnsi="Segoe UI" w:cs="Segoe UI"/>
          <w:color w:val="3C76A6" w:themeColor="accent5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kubectl</w:t>
      </w:r>
      <w:proofErr w:type="spellEnd"/>
      <w:r>
        <w:rPr>
          <w:rFonts w:ascii="Segoe UI" w:hAnsi="Segoe UI" w:cs="Segoe UI"/>
          <w:color w:val="3C76A6" w:themeColor="accent5"/>
        </w:rPr>
        <w:t xml:space="preserve"> create namespace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8C0259">
        <w:rPr>
          <w:rFonts w:ascii="Segoe UI" w:hAnsi="Segoe UI" w:cs="Segoe UI"/>
          <w:color w:val="3C76A6" w:themeColor="accent5"/>
        </w:rPr>
        <w:t>devops</w:t>
      </w:r>
      <w:proofErr w:type="spellEnd"/>
    </w:p>
    <w:p w14:paraId="4EC0DD9F" w14:textId="77777777" w:rsidR="00635755" w:rsidRDefault="00635755" w:rsidP="009043BC">
      <w:pPr>
        <w:ind w:left="533"/>
        <w:rPr>
          <w:rFonts w:ascii="Segoe UI" w:hAnsi="Segoe UI" w:cs="Segoe UI"/>
          <w:color w:val="3C76A6" w:themeColor="accent5"/>
        </w:rPr>
      </w:pPr>
    </w:p>
    <w:p w14:paraId="588FA892" w14:textId="0B9ADA99" w:rsidR="00FD476E" w:rsidRDefault="00FD476E" w:rsidP="009043BC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Set the context</w:t>
      </w:r>
    </w:p>
    <w:p w14:paraId="20BABDBD" w14:textId="2FF106C6" w:rsidR="008C0259" w:rsidRDefault="008C0259" w:rsidP="008C0259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</w:t>
      </w:r>
      <w:proofErr w:type="spellStart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kubeconfig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.kubeconfig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config set-context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-kubernetes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--cluster </w:t>
      </w:r>
      <w:proofErr w:type="spellStart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--namespace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devops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--user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proofErr w:type="spellEnd"/>
    </w:p>
    <w:p w14:paraId="5E1A8232" w14:textId="45528FE7" w:rsidR="008C0259" w:rsidRDefault="00120772" w:rsidP="00791256">
      <w:pPr>
        <w:ind w:left="0" w:firstLine="533"/>
        <w:rPr>
          <w:rFonts w:ascii="Segoe UI" w:hAnsi="Segoe UI" w:cs="Segoe UI"/>
          <w:color w:val="3C76A6" w:themeColor="accent5"/>
          <w:highlight w:val="yellow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</w:p>
    <w:p w14:paraId="6BB2237C" w14:textId="307B2D2A" w:rsidR="00FD476E" w:rsidRDefault="008C0259" w:rsidP="008C0259">
      <w:pPr>
        <w:ind w:left="533"/>
        <w:rPr>
          <w:rFonts w:ascii="Segoe UI" w:hAnsi="Segoe UI" w:cs="Segoe UI"/>
          <w:color w:val="3C76A6" w:themeColor="accent5"/>
        </w:rPr>
      </w:pPr>
      <w:r w:rsidRPr="008C0259">
        <w:rPr>
          <w:rFonts w:ascii="Segoe UI" w:hAnsi="Segoe UI" w:cs="Segoe UI"/>
          <w:color w:val="3C76A6" w:themeColor="accent5"/>
          <w:highlight w:val="yellow"/>
        </w:rPr>
        <w:t>Context "</w:t>
      </w:r>
      <w:proofErr w:type="spellStart"/>
      <w:r w:rsidRPr="008C0259">
        <w:rPr>
          <w:rFonts w:ascii="Segoe UI" w:hAnsi="Segoe UI" w:cs="Segoe UI"/>
          <w:color w:val="3C76A6" w:themeColor="accent5"/>
          <w:highlight w:val="yellow"/>
        </w:rPr>
        <w:t>dave-kubernetes</w:t>
      </w:r>
      <w:proofErr w:type="spellEnd"/>
      <w:r w:rsidRPr="008C0259">
        <w:rPr>
          <w:rFonts w:ascii="Segoe UI" w:hAnsi="Segoe UI" w:cs="Segoe UI"/>
          <w:color w:val="3C76A6" w:themeColor="accent5"/>
          <w:highlight w:val="yellow"/>
        </w:rPr>
        <w:t>" created</w:t>
      </w:r>
      <w:r w:rsidRPr="008C0259">
        <w:rPr>
          <w:rFonts w:ascii="Segoe UI" w:hAnsi="Segoe UI" w:cs="Segoe UI"/>
          <w:color w:val="3C76A6" w:themeColor="accent5"/>
        </w:rPr>
        <w:t>.</w:t>
      </w:r>
    </w:p>
    <w:p w14:paraId="0080849F" w14:textId="18E8A832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lastRenderedPageBreak/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>
        <w:rPr>
          <w:rFonts w:ascii="Segoe UI" w:hAnsi="Segoe UI" w:cs="Segoe UI"/>
          <w:color w:val="3C76A6" w:themeColor="accent5"/>
        </w:rPr>
        <w:t xml:space="preserve"> </w:t>
      </w:r>
      <w:r w:rsidRPr="00255193">
        <w:rPr>
          <w:rFonts w:ascii="Segoe UI" w:hAnsi="Segoe UI" w:cs="Segoe UI"/>
          <w:color w:val="3C76A6" w:themeColor="accent5"/>
        </w:rPr>
        <w:t xml:space="preserve">vi </w:t>
      </w:r>
      <w:proofErr w:type="spellStart"/>
      <w:r w:rsidRPr="00255193">
        <w:rPr>
          <w:rFonts w:ascii="Segoe UI" w:hAnsi="Segoe UI" w:cs="Segoe UI"/>
          <w:color w:val="3C76A6" w:themeColor="accent5"/>
        </w:rPr>
        <w:t>dave.kubeconfig</w:t>
      </w:r>
      <w:proofErr w:type="spellEnd"/>
    </w:p>
    <w:p w14:paraId="2364FFFE" w14:textId="75847C49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Modify the current-context to </w:t>
      </w:r>
      <w:proofErr w:type="spellStart"/>
      <w:r>
        <w:rPr>
          <w:rFonts w:ascii="Segoe UI" w:hAnsi="Segoe UI" w:cs="Segoe UI"/>
          <w:color w:val="3C76A6" w:themeColor="accent5"/>
        </w:rPr>
        <w:t>dave-kubernetes</w:t>
      </w:r>
      <w:proofErr w:type="spellEnd"/>
    </w:p>
    <w:p w14:paraId="76A0FC92" w14:textId="19065737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234C9B4B" w14:textId="4CEE5C92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6F621C16" w14:textId="7C6717A5" w:rsidR="00255193" w:rsidRDefault="003D60F1" w:rsidP="008C0259">
      <w:pPr>
        <w:ind w:left="533"/>
        <w:rPr>
          <w:rFonts w:ascii="Segoe UI" w:hAnsi="Segoe UI" w:cs="Segoe UI"/>
          <w:color w:val="3C76A6" w:themeColor="accent5"/>
        </w:rPr>
      </w:pPr>
      <w:r w:rsidRPr="003D60F1">
        <w:rPr>
          <w:rFonts w:ascii="Segoe UI" w:hAnsi="Segoe UI" w:cs="Segoe UI"/>
          <w:color w:val="3C76A6" w:themeColor="accent5"/>
        </w:rPr>
        <w:t xml:space="preserve">current-context: </w:t>
      </w:r>
      <w:proofErr w:type="spellStart"/>
      <w:r w:rsidRPr="003D60F1">
        <w:rPr>
          <w:rFonts w:ascii="Segoe UI" w:hAnsi="Segoe UI" w:cs="Segoe UI"/>
          <w:color w:val="3C76A6" w:themeColor="accent5"/>
        </w:rPr>
        <w:t>dave-kubernetes</w:t>
      </w:r>
      <w:proofErr w:type="spellEnd"/>
    </w:p>
    <w:p w14:paraId="1A02FEBE" w14:textId="7FF384C7" w:rsidR="00791256" w:rsidRDefault="00791256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5BEC3B88" w14:textId="5F8879A1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Now Dave can copy the </w:t>
      </w:r>
      <w:proofErr w:type="spellStart"/>
      <w:proofErr w:type="gramStart"/>
      <w:r w:rsidRPr="00255193">
        <w:rPr>
          <w:rFonts w:ascii="Segoe UI" w:hAnsi="Segoe UI" w:cs="Segoe UI"/>
          <w:color w:val="3C76A6" w:themeColor="accent5"/>
        </w:rPr>
        <w:t>dave.kubeconfig</w:t>
      </w:r>
      <w:proofErr w:type="spellEnd"/>
      <w:proofErr w:type="gramEnd"/>
      <w:r>
        <w:rPr>
          <w:rFonts w:ascii="Segoe UI" w:hAnsi="Segoe UI" w:cs="Segoe UI"/>
          <w:color w:val="3C76A6" w:themeColor="accent5"/>
        </w:rPr>
        <w:t xml:space="preserve"> file to</w:t>
      </w:r>
      <w:r w:rsidR="00791256">
        <w:rPr>
          <w:rFonts w:ascii="Segoe UI" w:hAnsi="Segoe UI" w:cs="Segoe UI"/>
          <w:color w:val="3C76A6" w:themeColor="accent5"/>
        </w:rPr>
        <w:t xml:space="preserve"> </w:t>
      </w:r>
      <w:r w:rsidR="00791256" w:rsidRPr="00791256">
        <w:rPr>
          <w:rFonts w:ascii="Segoe UI" w:hAnsi="Segoe UI" w:cs="Segoe UI"/>
          <w:color w:val="3C76A6" w:themeColor="accent5"/>
          <w:highlight w:val="red"/>
        </w:rPr>
        <w:t>WORKER NODE</w:t>
      </w:r>
      <w:r w:rsidR="00791256">
        <w:rPr>
          <w:rFonts w:ascii="Segoe UI" w:hAnsi="Segoe UI" w:cs="Segoe UI"/>
          <w:color w:val="3C76A6" w:themeColor="accent5"/>
        </w:rPr>
        <w:t xml:space="preserve"> </w:t>
      </w:r>
      <w:r>
        <w:rPr>
          <w:rFonts w:ascii="Segoe UI" w:hAnsi="Segoe UI" w:cs="Segoe UI"/>
          <w:color w:val="3C76A6" w:themeColor="accent5"/>
        </w:rPr>
        <w:t xml:space="preserve"> ~/.</w:t>
      </w:r>
      <w:proofErr w:type="spellStart"/>
      <w:r>
        <w:rPr>
          <w:rFonts w:ascii="Segoe UI" w:hAnsi="Segoe UI" w:cs="Segoe UI"/>
          <w:color w:val="3C76A6" w:themeColor="accent5"/>
        </w:rPr>
        <w:t>kube</w:t>
      </w:r>
      <w:proofErr w:type="spellEnd"/>
      <w:r>
        <w:rPr>
          <w:rFonts w:ascii="Segoe UI" w:hAnsi="Segoe UI" w:cs="Segoe UI"/>
          <w:color w:val="3C76A6" w:themeColor="accent5"/>
        </w:rPr>
        <w:t>/config</w:t>
      </w:r>
      <w:r w:rsidR="00791256">
        <w:rPr>
          <w:rFonts w:ascii="Segoe UI" w:hAnsi="Segoe UI" w:cs="Segoe UI"/>
          <w:color w:val="3C76A6" w:themeColor="accent5"/>
        </w:rPr>
        <w:t xml:space="preserve">   </w:t>
      </w:r>
    </w:p>
    <w:p w14:paraId="464289A3" w14:textId="4FD0101D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7C070465" w14:textId="6DFF2CCE" w:rsidR="00D67FA0" w:rsidRDefault="00D67FA0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Or Pass the </w:t>
      </w:r>
      <w:proofErr w:type="spellStart"/>
      <w:r w:rsidRPr="00617765">
        <w:rPr>
          <w:rFonts w:ascii="Segoe UI" w:hAnsi="Segoe UI" w:cs="Segoe UI"/>
          <w:color w:val="3C76A6" w:themeColor="accent5"/>
        </w:rPr>
        <w:t>kubeconfig</w:t>
      </w:r>
      <w:proofErr w:type="spellEnd"/>
      <w:r>
        <w:rPr>
          <w:rFonts w:ascii="Segoe UI" w:hAnsi="Segoe UI" w:cs="Segoe UI"/>
          <w:color w:val="3C76A6" w:themeColor="accent5"/>
        </w:rPr>
        <w:t xml:space="preserve"> as parameter to point to the config file as below</w:t>
      </w:r>
    </w:p>
    <w:p w14:paraId="187B5DF4" w14:textId="77777777" w:rsidR="00D67FA0" w:rsidRDefault="00D67FA0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25E031CA" w14:textId="0435AE6E" w:rsidR="00617765" w:rsidRPr="00617765" w:rsidRDefault="00617765" w:rsidP="00617765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617765">
        <w:rPr>
          <w:rFonts w:ascii="Segoe UI" w:hAnsi="Segoe UI" w:cs="Segoe UI"/>
          <w:color w:val="3C76A6" w:themeColor="accent5"/>
        </w:rPr>
        <w:t>kubectl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--</w:t>
      </w:r>
      <w:proofErr w:type="spellStart"/>
      <w:r w:rsidRPr="00617765">
        <w:rPr>
          <w:rFonts w:ascii="Segoe UI" w:hAnsi="Segoe UI" w:cs="Segoe UI"/>
          <w:color w:val="3C76A6" w:themeColor="accent5"/>
        </w:rPr>
        <w:t>kubeconfig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617765">
        <w:rPr>
          <w:rFonts w:ascii="Segoe UI" w:hAnsi="Segoe UI" w:cs="Segoe UI"/>
          <w:color w:val="3C76A6" w:themeColor="accent5"/>
        </w:rPr>
        <w:t>dave.kubeconfig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get pods</w:t>
      </w:r>
    </w:p>
    <w:p w14:paraId="7C6E6EAD" w14:textId="24E2D9A4" w:rsidR="003D60F1" w:rsidRDefault="00617765" w:rsidP="00617765">
      <w:pPr>
        <w:ind w:left="533"/>
        <w:rPr>
          <w:rFonts w:ascii="Segoe UI" w:hAnsi="Segoe UI" w:cs="Segoe UI"/>
          <w:color w:val="3C76A6" w:themeColor="accent5"/>
        </w:rPr>
      </w:pPr>
      <w:r w:rsidRPr="00617765">
        <w:rPr>
          <w:rFonts w:ascii="Segoe UI" w:hAnsi="Segoe UI" w:cs="Segoe UI"/>
          <w:color w:val="3C76A6" w:themeColor="accent5"/>
        </w:rPr>
        <w:t>Error from server (Forbidden): pods is forbidden: User "</w:t>
      </w:r>
      <w:proofErr w:type="spellStart"/>
      <w:r w:rsidRPr="00617765">
        <w:rPr>
          <w:rFonts w:ascii="Segoe UI" w:hAnsi="Segoe UI" w:cs="Segoe UI"/>
          <w:color w:val="3C76A6" w:themeColor="accent5"/>
        </w:rPr>
        <w:t>dave</w:t>
      </w:r>
      <w:proofErr w:type="spellEnd"/>
      <w:r w:rsidRPr="00617765">
        <w:rPr>
          <w:rFonts w:ascii="Segoe UI" w:hAnsi="Segoe UI" w:cs="Segoe UI"/>
          <w:color w:val="3C76A6" w:themeColor="accent5"/>
        </w:rPr>
        <w:t>" cannot list resource "pods" in API group "" in the namespace "</w:t>
      </w:r>
      <w:proofErr w:type="spellStart"/>
      <w:r w:rsidRPr="00617765">
        <w:rPr>
          <w:rFonts w:ascii="Segoe UI" w:hAnsi="Segoe UI" w:cs="Segoe UI"/>
          <w:color w:val="3C76A6" w:themeColor="accent5"/>
        </w:rPr>
        <w:t>devops</w:t>
      </w:r>
      <w:proofErr w:type="spellEnd"/>
      <w:r w:rsidRPr="00617765">
        <w:rPr>
          <w:rFonts w:ascii="Segoe UI" w:hAnsi="Segoe UI" w:cs="Segoe UI"/>
          <w:color w:val="3C76A6" w:themeColor="accent5"/>
        </w:rPr>
        <w:t>"</w:t>
      </w:r>
    </w:p>
    <w:p w14:paraId="7A2C8C65" w14:textId="7166D9C3" w:rsidR="00BD6711" w:rsidRDefault="00BD6711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11BD02A8" w14:textId="2BBCFEAE" w:rsidR="00D67FA0" w:rsidRDefault="00D67FA0" w:rsidP="008C0259">
      <w:pPr>
        <w:ind w:left="533"/>
        <w:rPr>
          <w:rFonts w:ascii="Segoe UI" w:hAnsi="Segoe UI" w:cs="Segoe UI"/>
          <w:b/>
          <w:bCs/>
          <w:color w:val="3C76A6" w:themeColor="accent5"/>
        </w:rPr>
      </w:pPr>
      <w:r w:rsidRPr="008814AC">
        <w:rPr>
          <w:rFonts w:ascii="Segoe UI" w:hAnsi="Segoe UI" w:cs="Segoe UI"/>
          <w:b/>
          <w:bCs/>
          <w:color w:val="3C76A6" w:themeColor="accent5"/>
        </w:rPr>
        <w:t xml:space="preserve">Authorization </w:t>
      </w:r>
    </w:p>
    <w:p w14:paraId="0C831DC6" w14:textId="0E01B2D4" w:rsidR="008814AC" w:rsidRPr="008814AC" w:rsidRDefault="008814AC" w:rsidP="008C0259">
      <w:pPr>
        <w:ind w:left="533"/>
        <w:rPr>
          <w:rFonts w:ascii="Segoe UI" w:hAnsi="Segoe UI" w:cs="Segoe UI"/>
          <w:color w:val="3C76A6" w:themeColor="accent5"/>
        </w:rPr>
      </w:pPr>
      <w:r w:rsidRPr="008814AC">
        <w:rPr>
          <w:rFonts w:ascii="Segoe UI" w:hAnsi="Segoe UI" w:cs="Segoe UI"/>
          <w:color w:val="3C76A6" w:themeColor="accent5"/>
        </w:rPr>
        <w:t>We could add roles to the user ‘</w:t>
      </w:r>
      <w:proofErr w:type="spellStart"/>
      <w:r w:rsidRPr="008814AC">
        <w:rPr>
          <w:rFonts w:ascii="Segoe UI" w:hAnsi="Segoe UI" w:cs="Segoe UI"/>
          <w:color w:val="3C76A6" w:themeColor="accent5"/>
        </w:rPr>
        <w:t>dave</w:t>
      </w:r>
      <w:proofErr w:type="spellEnd"/>
      <w:r w:rsidRPr="008814AC">
        <w:rPr>
          <w:rFonts w:ascii="Segoe UI" w:hAnsi="Segoe UI" w:cs="Segoe UI"/>
          <w:color w:val="3C76A6" w:themeColor="accent5"/>
        </w:rPr>
        <w:t xml:space="preserve">’ by running YAML or from </w:t>
      </w:r>
      <w:proofErr w:type="spellStart"/>
      <w:r w:rsidRPr="008814AC">
        <w:rPr>
          <w:rFonts w:ascii="Segoe UI" w:hAnsi="Segoe UI" w:cs="Segoe UI"/>
          <w:color w:val="3C76A6" w:themeColor="accent5"/>
        </w:rPr>
        <w:t>Kubectl</w:t>
      </w:r>
      <w:proofErr w:type="spellEnd"/>
      <w:r w:rsidRPr="008814AC">
        <w:rPr>
          <w:rFonts w:ascii="Segoe UI" w:hAnsi="Segoe UI" w:cs="Segoe UI"/>
          <w:color w:val="3C76A6" w:themeColor="accent5"/>
        </w:rPr>
        <w:t xml:space="preserve"> inline command </w:t>
      </w:r>
    </w:p>
    <w:p w14:paraId="071DC223" w14:textId="01BCB51E" w:rsidR="008814AC" w:rsidRPr="008814AC" w:rsidRDefault="008814AC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05DE6EDF" w14:textId="05E8ECE8" w:rsidR="0025765C" w:rsidRDefault="008814AC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Below steps is to be done by administrator who has complete permission.</w:t>
      </w:r>
      <w:r w:rsidR="008E2A01">
        <w:rPr>
          <w:rFonts w:ascii="Segoe UI" w:hAnsi="Segoe UI" w:cs="Segoe UI"/>
          <w:color w:val="3C76A6" w:themeColor="accent5"/>
        </w:rPr>
        <w:t xml:space="preserve"> You may use either </w:t>
      </w:r>
      <w:proofErr w:type="spellStart"/>
      <w:r w:rsidR="008E2A01">
        <w:rPr>
          <w:rFonts w:ascii="Segoe UI" w:hAnsi="Segoe UI" w:cs="Segoe UI"/>
          <w:color w:val="3C76A6" w:themeColor="accent5"/>
        </w:rPr>
        <w:t>kubectl</w:t>
      </w:r>
      <w:proofErr w:type="spellEnd"/>
      <w:r w:rsidR="008E2A01">
        <w:rPr>
          <w:rFonts w:ascii="Segoe UI" w:hAnsi="Segoe UI" w:cs="Segoe UI"/>
          <w:color w:val="3C76A6" w:themeColor="accent5"/>
        </w:rPr>
        <w:t xml:space="preserve"> through command line or using the YAML. Both approaches are below.</w:t>
      </w:r>
    </w:p>
    <w:p w14:paraId="1179E5A3" w14:textId="77777777" w:rsidR="008E2A01" w:rsidRDefault="008E2A01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049CE79A" w14:textId="5EADB052" w:rsidR="008814AC" w:rsidRPr="008E2A01" w:rsidRDefault="008E2A01" w:rsidP="008C0259">
      <w:pPr>
        <w:ind w:left="533"/>
        <w:rPr>
          <w:rFonts w:ascii="Segoe UI" w:hAnsi="Segoe UI" w:cs="Segoe UI"/>
          <w:b/>
          <w:bCs/>
          <w:color w:val="3C76A6" w:themeColor="accent5"/>
          <w:sz w:val="20"/>
          <w:szCs w:val="20"/>
        </w:rPr>
      </w:pPr>
      <w:r w:rsidRPr="008E2A01">
        <w:rPr>
          <w:rFonts w:ascii="Segoe UI" w:hAnsi="Segoe UI" w:cs="Segoe UI"/>
          <w:b/>
          <w:bCs/>
          <w:color w:val="3C76A6" w:themeColor="accent5"/>
          <w:sz w:val="20"/>
          <w:szCs w:val="20"/>
        </w:rPr>
        <w:t xml:space="preserve">Using </w:t>
      </w:r>
      <w:proofErr w:type="spellStart"/>
      <w:r w:rsidRPr="008E2A01">
        <w:rPr>
          <w:rFonts w:ascii="Segoe UI" w:hAnsi="Segoe UI" w:cs="Segoe UI"/>
          <w:b/>
          <w:bCs/>
          <w:color w:val="3C76A6" w:themeColor="accent5"/>
          <w:sz w:val="20"/>
          <w:szCs w:val="20"/>
        </w:rPr>
        <w:t>kubectl</w:t>
      </w:r>
      <w:proofErr w:type="spellEnd"/>
      <w:r w:rsidRPr="008E2A01">
        <w:rPr>
          <w:rFonts w:ascii="Segoe UI" w:hAnsi="Segoe UI" w:cs="Segoe UI"/>
          <w:b/>
          <w:bCs/>
          <w:color w:val="3C76A6" w:themeColor="accent5"/>
          <w:sz w:val="20"/>
          <w:szCs w:val="20"/>
        </w:rPr>
        <w:t xml:space="preserve"> inline commands</w:t>
      </w:r>
    </w:p>
    <w:p w14:paraId="525907AB" w14:textId="4AEDCF1F" w:rsidR="00543162" w:rsidRPr="00543162" w:rsidRDefault="00543162" w:rsidP="00543162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 w:rsidRPr="00543162">
        <w:t xml:space="preserve"> </w:t>
      </w:r>
      <w:proofErr w:type="spellStart"/>
      <w:r w:rsidRPr="00543162">
        <w:rPr>
          <w:rFonts w:ascii="Segoe UI" w:hAnsi="Segoe UI" w:cs="Segoe UI"/>
          <w:color w:val="3C76A6" w:themeColor="accent5"/>
        </w:rPr>
        <w:t>kubectl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create role </w:t>
      </w:r>
      <w:proofErr w:type="spellStart"/>
      <w:r w:rsidRPr="00543162">
        <w:rPr>
          <w:rFonts w:ascii="Segoe UI" w:hAnsi="Segoe UI" w:cs="Segoe UI"/>
          <w:color w:val="3C76A6" w:themeColor="accent5"/>
        </w:rPr>
        <w:t>dave-devops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--verb=</w:t>
      </w:r>
      <w:proofErr w:type="spellStart"/>
      <w:r w:rsidRPr="00543162">
        <w:rPr>
          <w:rFonts w:ascii="Segoe UI" w:hAnsi="Segoe UI" w:cs="Segoe UI"/>
          <w:color w:val="3C76A6" w:themeColor="accent5"/>
        </w:rPr>
        <w:t>get,list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--resource=pods --namespace </w:t>
      </w:r>
      <w:proofErr w:type="spellStart"/>
      <w:r w:rsidRPr="00543162">
        <w:rPr>
          <w:rFonts w:ascii="Segoe UI" w:hAnsi="Segoe UI" w:cs="Segoe UI"/>
          <w:color w:val="3C76A6" w:themeColor="accent5"/>
        </w:rPr>
        <w:t>devops</w:t>
      </w:r>
      <w:proofErr w:type="spellEnd"/>
    </w:p>
    <w:p w14:paraId="388BD94B" w14:textId="07F3E9FC" w:rsidR="00543162" w:rsidRDefault="00543162" w:rsidP="00543162">
      <w:pPr>
        <w:ind w:left="533"/>
        <w:rPr>
          <w:rFonts w:ascii="Segoe UI" w:hAnsi="Segoe UI" w:cs="Segoe UI"/>
          <w:color w:val="3C76A6" w:themeColor="accent5"/>
        </w:rPr>
      </w:pPr>
      <w:r w:rsidRPr="00543162">
        <w:rPr>
          <w:rFonts w:ascii="Segoe UI" w:hAnsi="Segoe UI" w:cs="Segoe UI"/>
          <w:color w:val="3C76A6" w:themeColor="accent5"/>
        </w:rPr>
        <w:t>role.rbac.authorization.k8s.io/</w:t>
      </w:r>
      <w:proofErr w:type="spellStart"/>
      <w:r w:rsidRPr="00543162">
        <w:rPr>
          <w:rFonts w:ascii="Segoe UI" w:hAnsi="Segoe UI" w:cs="Segoe UI"/>
          <w:color w:val="3C76A6" w:themeColor="accent5"/>
        </w:rPr>
        <w:t>dave-devops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created</w:t>
      </w:r>
    </w:p>
    <w:p w14:paraId="33642158" w14:textId="235FFAAC" w:rsidR="00C94321" w:rsidRDefault="00C94321" w:rsidP="00543162">
      <w:pPr>
        <w:ind w:left="533"/>
        <w:rPr>
          <w:rFonts w:ascii="Segoe UI" w:hAnsi="Segoe UI" w:cs="Segoe UI"/>
          <w:color w:val="3C76A6" w:themeColor="accent5"/>
        </w:rPr>
      </w:pPr>
    </w:p>
    <w:p w14:paraId="2E2E21A3" w14:textId="77777777" w:rsidR="000108F1" w:rsidRPr="000108F1" w:rsidRDefault="000108F1" w:rsidP="000108F1">
      <w:pPr>
        <w:ind w:left="533"/>
        <w:rPr>
          <w:rFonts w:ascii="Segoe UI" w:hAnsi="Segoe UI" w:cs="Segoe UI"/>
          <w:color w:val="3C76A6" w:themeColor="accent5"/>
        </w:rPr>
      </w:pPr>
      <w:proofErr w:type="spellStart"/>
      <w:r w:rsidRPr="000108F1">
        <w:rPr>
          <w:rFonts w:ascii="Segoe UI" w:hAnsi="Segoe UI" w:cs="Segoe UI"/>
          <w:color w:val="3C76A6" w:themeColor="accent5"/>
        </w:rPr>
        <w:lastRenderedPageBreak/>
        <w:t>kubectl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create </w:t>
      </w:r>
      <w:proofErr w:type="spellStart"/>
      <w:r w:rsidRPr="000108F1">
        <w:rPr>
          <w:rFonts w:ascii="Segoe UI" w:hAnsi="Segoe UI" w:cs="Segoe UI"/>
          <w:color w:val="3C76A6" w:themeColor="accent5"/>
        </w:rPr>
        <w:t>rolebinding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>-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  <w:r w:rsidRPr="000108F1">
        <w:rPr>
          <w:rFonts w:ascii="Segoe UI" w:hAnsi="Segoe UI" w:cs="Segoe UI"/>
          <w:color w:val="3C76A6" w:themeColor="accent5"/>
        </w:rPr>
        <w:t>-role-binding --role=</w:t>
      </w:r>
      <w:proofErr w:type="spellStart"/>
      <w:r w:rsidRPr="000108F1">
        <w:rPr>
          <w:rFonts w:ascii="Segoe UI" w:hAnsi="Segoe UI" w:cs="Segoe UI"/>
          <w:color w:val="3C76A6" w:themeColor="accent5"/>
        </w:rPr>
        <w:t>dave-devops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--user=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--namespace 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</w:p>
    <w:p w14:paraId="342059D3" w14:textId="36209A3D" w:rsidR="00C94321" w:rsidRDefault="000108F1" w:rsidP="000108F1">
      <w:pPr>
        <w:ind w:left="533"/>
        <w:rPr>
          <w:rFonts w:ascii="Segoe UI" w:hAnsi="Segoe UI" w:cs="Segoe UI"/>
          <w:color w:val="3C76A6" w:themeColor="accent5"/>
        </w:rPr>
      </w:pPr>
      <w:r w:rsidRPr="000108F1">
        <w:rPr>
          <w:rFonts w:ascii="Segoe UI" w:hAnsi="Segoe UI" w:cs="Segoe UI"/>
          <w:color w:val="3C76A6" w:themeColor="accent5"/>
        </w:rPr>
        <w:t>rolebinding.rbac.authorization.k8s.io/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>-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  <w:r w:rsidRPr="000108F1">
        <w:rPr>
          <w:rFonts w:ascii="Segoe UI" w:hAnsi="Segoe UI" w:cs="Segoe UI"/>
          <w:color w:val="3C76A6" w:themeColor="accent5"/>
        </w:rPr>
        <w:t>-role-binding created</w:t>
      </w:r>
    </w:p>
    <w:p w14:paraId="68548462" w14:textId="16827725" w:rsidR="00FC5A66" w:rsidRDefault="00FC5A66" w:rsidP="00FC5A66">
      <w:pPr>
        <w:ind w:left="0"/>
        <w:rPr>
          <w:rFonts w:ascii="Segoe UI" w:hAnsi="Segoe UI" w:cs="Segoe UI"/>
          <w:color w:val="3C76A6" w:themeColor="accent5"/>
        </w:rPr>
      </w:pPr>
    </w:p>
    <w:p w14:paraId="36366732" w14:textId="77777777" w:rsidR="008814AC" w:rsidRDefault="008814AC" w:rsidP="00FA1053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5528C266" w14:textId="08A7FBA3" w:rsidR="008814AC" w:rsidRPr="008814AC" w:rsidRDefault="00CC62CC" w:rsidP="00C24C1E">
      <w:pPr>
        <w:ind w:left="533"/>
        <w:rPr>
          <w:rFonts w:ascii="Segoe UI" w:hAnsi="Segoe UI" w:cs="Segoe UI"/>
          <w:b/>
          <w:bCs/>
          <w:color w:val="3C76A6" w:themeColor="accent5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sz w:val="22"/>
          <w:szCs w:val="22"/>
        </w:rPr>
        <w:tab/>
      </w:r>
      <w:r w:rsidR="008814AC">
        <w:rPr>
          <w:rFonts w:ascii="Segoe UI" w:hAnsi="Segoe UI" w:cs="Segoe UI"/>
          <w:b/>
          <w:bCs/>
          <w:color w:val="3C76A6" w:themeColor="accent5"/>
          <w:sz w:val="22"/>
          <w:szCs w:val="22"/>
        </w:rPr>
        <w:t>Using</w:t>
      </w:r>
      <w:r w:rsidR="008814AC" w:rsidRPr="008814AC">
        <w:rPr>
          <w:rFonts w:ascii="Segoe UI" w:hAnsi="Segoe UI" w:cs="Segoe UI"/>
          <w:b/>
          <w:bCs/>
          <w:color w:val="3C76A6" w:themeColor="accent5"/>
          <w:sz w:val="22"/>
          <w:szCs w:val="22"/>
        </w:rPr>
        <w:t xml:space="preserve"> YAML</w:t>
      </w:r>
    </w:p>
    <w:p w14:paraId="4F29E83F" w14:textId="150763AD" w:rsidR="00390A49" w:rsidRPr="00175B97" w:rsidRDefault="00390A49" w:rsidP="00C24C1E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0"/>
          <w:szCs w:val="20"/>
        </w:rPr>
      </w:pPr>
      <w:r>
        <w:rPr>
          <w:rFonts w:ascii="Segoe UI" w:hAnsi="Segoe UI" w:cs="Segoe UI"/>
          <w:color w:val="3C76A6" w:themeColor="accent5"/>
        </w:rPr>
        <w:tab/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cd </w:t>
      </w:r>
      <w:r w:rsidRPr="00175B97">
        <w:rPr>
          <w:rFonts w:ascii="Segoe UI" w:hAnsi="Segoe UI" w:cs="Segoe UI"/>
          <w:b w:val="0"/>
          <w:bCs w:val="0"/>
          <w:color w:val="3C76A6" w:themeColor="accent5"/>
          <w:sz w:val="20"/>
          <w:szCs w:val="20"/>
        </w:rPr>
        <w:t>&lt;HOME&gt;/</w:t>
      </w:r>
      <w:proofErr w:type="spellStart"/>
      <w:r w:rsidRPr="00175B97">
        <w:rPr>
          <w:rFonts w:ascii="Segoe UI" w:hAnsi="Segoe UI" w:cs="Segoe UI"/>
          <w:b w:val="0"/>
          <w:bCs w:val="0"/>
          <w:color w:val="3C76A6" w:themeColor="accent5"/>
          <w:sz w:val="20"/>
          <w:szCs w:val="20"/>
        </w:rPr>
        <w:t>gitrepo</w:t>
      </w:r>
      <w:proofErr w:type="spellEnd"/>
      <w:r w:rsidRPr="00175B97">
        <w:rPr>
          <w:rFonts w:ascii="Segoe UI" w:hAnsi="Segoe UI" w:cs="Segoe UI"/>
          <w:b w:val="0"/>
          <w:bCs w:val="0"/>
          <w:color w:val="3C76A6" w:themeColor="accent5"/>
          <w:sz w:val="20"/>
          <w:szCs w:val="20"/>
        </w:rPr>
        <w:t>/k8//home/vagrant/</w:t>
      </w:r>
      <w:proofErr w:type="spellStart"/>
      <w:r w:rsidRPr="00175B97">
        <w:rPr>
          <w:rFonts w:ascii="Segoe UI" w:hAnsi="Segoe UI" w:cs="Segoe UI"/>
          <w:b w:val="0"/>
          <w:bCs w:val="0"/>
          <w:color w:val="3C76A6" w:themeColor="accent5"/>
          <w:sz w:val="20"/>
          <w:szCs w:val="20"/>
        </w:rPr>
        <w:t>gitrepo</w:t>
      </w:r>
      <w:proofErr w:type="spellEnd"/>
      <w:r w:rsidRPr="00175B97">
        <w:rPr>
          <w:rFonts w:ascii="Segoe UI" w:hAnsi="Segoe UI" w:cs="Segoe UI"/>
          <w:b w:val="0"/>
          <w:bCs w:val="0"/>
          <w:color w:val="3C76A6" w:themeColor="accent5"/>
          <w:sz w:val="20"/>
          <w:szCs w:val="20"/>
        </w:rPr>
        <w:t>/k8/day4/</w:t>
      </w:r>
    </w:p>
    <w:p w14:paraId="5ECC28A4" w14:textId="5940139D" w:rsidR="00390A49" w:rsidRPr="005636D7" w:rsidRDefault="00390A49" w:rsidP="00C24C1E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ab/>
      </w:r>
    </w:p>
    <w:p w14:paraId="538B506A" w14:textId="64CDCD0A" w:rsidR="008814AC" w:rsidRDefault="00390A49" w:rsidP="00C24C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kubectl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create -f </w:t>
      </w:r>
      <w:proofErr w:type="spellStart"/>
      <w:r w:rsidRPr="00390A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role.yaml</w:t>
      </w:r>
      <w:proofErr w:type="spellEnd"/>
    </w:p>
    <w:p w14:paraId="7B3DB291" w14:textId="1C8A7F93" w:rsidR="00390A49" w:rsidRDefault="00390A49" w:rsidP="00C24C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kubectl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create -f </w:t>
      </w:r>
      <w:proofErr w:type="spellStart"/>
      <w:r w:rsidRPr="00390A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rolebinding.yaml</w:t>
      </w:r>
      <w:proofErr w:type="spellEnd"/>
    </w:p>
    <w:p w14:paraId="463FDDDC" w14:textId="08F864CF" w:rsidR="00390A49" w:rsidRDefault="00390A49" w:rsidP="00C24C1E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2B4F107C" w14:textId="77777777" w:rsidR="003D5995" w:rsidRPr="003D5995" w:rsidRDefault="008814AC" w:rsidP="00C24C1E">
      <w:pPr>
        <w:ind w:left="533"/>
        <w:rPr>
          <w:rFonts w:ascii="Segoe UI" w:hAnsi="Segoe UI" w:cs="Segoe UI"/>
          <w:color w:val="3C76A6" w:themeColor="accent5"/>
          <w:sz w:val="20"/>
          <w:szCs w:val="20"/>
        </w:rPr>
      </w:pPr>
      <w:r>
        <w:rPr>
          <w:rFonts w:ascii="Segoe UI" w:hAnsi="Segoe UI" w:cs="Segoe UI"/>
          <w:color w:val="3C76A6" w:themeColor="accent5"/>
        </w:rPr>
        <w:tab/>
      </w:r>
      <w:r w:rsidR="003D5995"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="003D5995"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="003D5995"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="003D5995" w:rsidRPr="00B320DF">
        <w:rPr>
          <w:rFonts w:ascii="Segoe UI" w:hAnsi="Segoe UI" w:cs="Segoe UI"/>
          <w:color w:val="3C76A6" w:themeColor="accent5"/>
        </w:rPr>
        <w:t>]#</w:t>
      </w:r>
      <w:proofErr w:type="gramEnd"/>
      <w:r w:rsidR="003D5995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="003D5995" w:rsidRPr="003D5995">
        <w:rPr>
          <w:rFonts w:ascii="Segoe UI" w:hAnsi="Segoe UI" w:cs="Segoe UI"/>
          <w:color w:val="3C76A6" w:themeColor="accent5"/>
          <w:sz w:val="20"/>
          <w:szCs w:val="20"/>
        </w:rPr>
        <w:t>kubectl</w:t>
      </w:r>
      <w:proofErr w:type="spellEnd"/>
      <w:r w:rsidR="003D5995" w:rsidRPr="003D5995">
        <w:rPr>
          <w:rFonts w:ascii="Segoe UI" w:hAnsi="Segoe UI" w:cs="Segoe UI"/>
          <w:color w:val="3C76A6" w:themeColor="accent5"/>
          <w:sz w:val="20"/>
          <w:szCs w:val="20"/>
        </w:rPr>
        <w:t xml:space="preserve"> --</w:t>
      </w:r>
      <w:proofErr w:type="spellStart"/>
      <w:r w:rsidR="003D5995" w:rsidRPr="003D5995">
        <w:rPr>
          <w:rFonts w:ascii="Segoe UI" w:hAnsi="Segoe UI" w:cs="Segoe UI"/>
          <w:color w:val="3C76A6" w:themeColor="accent5"/>
          <w:sz w:val="20"/>
          <w:szCs w:val="20"/>
        </w:rPr>
        <w:t>kubeconfig</w:t>
      </w:r>
      <w:proofErr w:type="spellEnd"/>
      <w:r w:rsidR="003D5995" w:rsidRPr="003D5995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="003D5995" w:rsidRPr="003D5995">
        <w:rPr>
          <w:rFonts w:ascii="Segoe UI" w:hAnsi="Segoe UI" w:cs="Segoe UI"/>
          <w:color w:val="3C76A6" w:themeColor="accent5"/>
          <w:sz w:val="20"/>
          <w:szCs w:val="20"/>
        </w:rPr>
        <w:t>dave.kubeconfig</w:t>
      </w:r>
      <w:proofErr w:type="spellEnd"/>
      <w:r w:rsidR="003D5995" w:rsidRPr="003D5995">
        <w:rPr>
          <w:rFonts w:ascii="Segoe UI" w:hAnsi="Segoe UI" w:cs="Segoe UI"/>
          <w:color w:val="3C76A6" w:themeColor="accent5"/>
          <w:sz w:val="20"/>
          <w:szCs w:val="20"/>
        </w:rPr>
        <w:t xml:space="preserve"> get pods</w:t>
      </w:r>
    </w:p>
    <w:p w14:paraId="6F4AE30D" w14:textId="17BC6E9A" w:rsidR="003D5995" w:rsidRPr="003D5995" w:rsidRDefault="00C24C1E" w:rsidP="00C24C1E">
      <w:pPr>
        <w:ind w:left="533"/>
        <w:rPr>
          <w:rFonts w:ascii="Segoe UI" w:hAnsi="Segoe UI" w:cs="Segoe UI"/>
          <w:color w:val="3C76A6" w:themeColor="accent5"/>
        </w:rPr>
      </w:pPr>
      <w:r w:rsidRPr="003D5995">
        <w:rPr>
          <w:rFonts w:ascii="Segoe UI" w:hAnsi="Segoe UI" w:cs="Segoe UI"/>
          <w:color w:val="3C76A6" w:themeColor="accent5"/>
        </w:rPr>
        <w:t xml:space="preserve"> </w:t>
      </w:r>
      <w:r>
        <w:rPr>
          <w:rFonts w:ascii="Segoe UI" w:hAnsi="Segoe UI" w:cs="Segoe UI"/>
          <w:color w:val="3C76A6" w:themeColor="accent5"/>
        </w:rPr>
        <w:tab/>
      </w:r>
      <w:r w:rsidR="003D5995" w:rsidRPr="003D5995">
        <w:rPr>
          <w:rFonts w:ascii="Segoe UI" w:hAnsi="Segoe UI" w:cs="Segoe UI"/>
          <w:color w:val="3C76A6" w:themeColor="accent5"/>
        </w:rPr>
        <w:t xml:space="preserve">[root@k18master </w:t>
      </w:r>
      <w:proofErr w:type="gramStart"/>
      <w:r w:rsidR="003D5995" w:rsidRPr="003D5995">
        <w:rPr>
          <w:rFonts w:ascii="Segoe UI" w:hAnsi="Segoe UI" w:cs="Segoe UI"/>
          <w:color w:val="3C76A6" w:themeColor="accent5"/>
        </w:rPr>
        <w:t>security]#</w:t>
      </w:r>
      <w:proofErr w:type="gramEnd"/>
      <w:r w:rsidR="003D5995" w:rsidRPr="003D5995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="003D5995" w:rsidRPr="003D5995">
        <w:rPr>
          <w:rFonts w:ascii="Segoe UI" w:hAnsi="Segoe UI" w:cs="Segoe UI"/>
          <w:color w:val="3C76A6" w:themeColor="accent5"/>
        </w:rPr>
        <w:t>kubectl</w:t>
      </w:r>
      <w:proofErr w:type="spellEnd"/>
      <w:r w:rsidR="003D5995" w:rsidRPr="003D5995">
        <w:rPr>
          <w:rFonts w:ascii="Segoe UI" w:hAnsi="Segoe UI" w:cs="Segoe UI"/>
          <w:color w:val="3C76A6" w:themeColor="accent5"/>
        </w:rPr>
        <w:t xml:space="preserve"> get pods</w:t>
      </w:r>
    </w:p>
    <w:p w14:paraId="68AB42CB" w14:textId="1CC6F547" w:rsidR="008814AC" w:rsidRPr="003D5995" w:rsidRDefault="00C24C1E" w:rsidP="00C24C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ab/>
      </w:r>
      <w:r w:rsidR="003D5995" w:rsidRPr="003D5995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 xml:space="preserve">No resources found in </w:t>
      </w:r>
      <w:proofErr w:type="spellStart"/>
      <w:r w:rsidR="003D5995" w:rsidRPr="003D5995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devops</w:t>
      </w:r>
      <w:proofErr w:type="spellEnd"/>
      <w:r w:rsidR="003D5995" w:rsidRPr="003D5995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 xml:space="preserve"> namespace.</w:t>
      </w:r>
    </w:p>
    <w:p w14:paraId="4520E3D3" w14:textId="19D0E4C7" w:rsidR="003D5995" w:rsidRDefault="003D5995" w:rsidP="00FA1053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</w:r>
    </w:p>
    <w:p w14:paraId="5C7C71A3" w14:textId="0371C44F" w:rsidR="008814AC" w:rsidRPr="00C24C1E" w:rsidRDefault="00C24C1E" w:rsidP="00FA105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</w:rPr>
      </w:pPr>
      <w:r w:rsidRPr="00C24C1E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Dave</w:t>
      </w:r>
      <w:r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 xml:space="preserve"> have permission only to view a POD under the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devops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 xml:space="preserve"> namespace. You may now create a POD using administrator config file</w:t>
      </w:r>
      <w:r w:rsidR="00D83ACE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 xml:space="preserve"> and try access the pods from </w:t>
      </w:r>
      <w:proofErr w:type="spellStart"/>
      <w:r w:rsidR="00D83ACE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dave’s</w:t>
      </w:r>
      <w:proofErr w:type="spellEnd"/>
      <w:r w:rsidR="00D83ACE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 xml:space="preserve"> config file.  </w:t>
      </w:r>
    </w:p>
    <w:p w14:paraId="5F87A910" w14:textId="52164655" w:rsidR="00C24C1E" w:rsidRDefault="00C24C1E" w:rsidP="00FA1053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5535CB9" w14:textId="77777777" w:rsidR="00D83ACE" w:rsidRPr="003D5995" w:rsidRDefault="00D83ACE" w:rsidP="00D83ACE">
      <w:pPr>
        <w:ind w:left="533"/>
        <w:rPr>
          <w:rFonts w:ascii="Segoe UI" w:hAnsi="Segoe UI" w:cs="Segoe UI"/>
          <w:color w:val="3C76A6" w:themeColor="accent5"/>
          <w:sz w:val="20"/>
          <w:szCs w:val="20"/>
        </w:rPr>
      </w:pPr>
      <w:r w:rsidRPr="00D83ACE">
        <w:rPr>
          <w:rFonts w:ascii="Segoe UI" w:hAnsi="Segoe UI" w:cs="Segoe UI"/>
          <w:color w:val="3C76A6" w:themeColor="accent5"/>
        </w:rPr>
        <w:t xml:space="preserve"> [root@k18master </w:t>
      </w:r>
      <w:proofErr w:type="gramStart"/>
      <w:r w:rsidRPr="00D83ACE">
        <w:rPr>
          <w:rFonts w:ascii="Segoe UI" w:hAnsi="Segoe UI" w:cs="Segoe UI"/>
          <w:color w:val="3C76A6" w:themeColor="accent5"/>
        </w:rPr>
        <w:t>security]#</w:t>
      </w:r>
      <w:proofErr w:type="gramEnd"/>
      <w:r w:rsidRPr="00D83ACE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D83ACE">
        <w:rPr>
          <w:rFonts w:ascii="Segoe UI" w:hAnsi="Segoe UI" w:cs="Segoe UI"/>
          <w:color w:val="3C76A6" w:themeColor="accent5"/>
        </w:rPr>
        <w:t>kubectl</w:t>
      </w:r>
      <w:proofErr w:type="spellEnd"/>
      <w:r w:rsidRPr="00D83ACE">
        <w:rPr>
          <w:rFonts w:ascii="Segoe UI" w:hAnsi="Segoe UI" w:cs="Segoe UI"/>
          <w:color w:val="3C76A6" w:themeColor="accent5"/>
        </w:rPr>
        <w:t xml:space="preserve"> </w:t>
      </w:r>
      <w:r w:rsidRPr="003D5995">
        <w:rPr>
          <w:rFonts w:ascii="Segoe UI" w:hAnsi="Segoe UI" w:cs="Segoe UI"/>
          <w:color w:val="3C76A6" w:themeColor="accent5"/>
          <w:sz w:val="20"/>
          <w:szCs w:val="20"/>
        </w:rPr>
        <w:t>--</w:t>
      </w:r>
      <w:proofErr w:type="spellStart"/>
      <w:r w:rsidRPr="003D5995">
        <w:rPr>
          <w:rFonts w:ascii="Segoe UI" w:hAnsi="Segoe UI" w:cs="Segoe UI"/>
          <w:color w:val="3C76A6" w:themeColor="accent5"/>
          <w:sz w:val="20"/>
          <w:szCs w:val="20"/>
        </w:rPr>
        <w:t>kubeconfig</w:t>
      </w:r>
      <w:proofErr w:type="spellEnd"/>
      <w:r w:rsidRPr="003D5995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Pr="003D5995">
        <w:rPr>
          <w:rFonts w:ascii="Segoe UI" w:hAnsi="Segoe UI" w:cs="Segoe UI"/>
          <w:color w:val="3C76A6" w:themeColor="accent5"/>
          <w:sz w:val="20"/>
          <w:szCs w:val="20"/>
        </w:rPr>
        <w:t>dave.kubeconfig</w:t>
      </w:r>
      <w:proofErr w:type="spellEnd"/>
      <w:r w:rsidRPr="003D5995">
        <w:rPr>
          <w:rFonts w:ascii="Segoe UI" w:hAnsi="Segoe UI" w:cs="Segoe UI"/>
          <w:color w:val="3C76A6" w:themeColor="accent5"/>
          <w:sz w:val="20"/>
          <w:szCs w:val="20"/>
        </w:rPr>
        <w:t xml:space="preserve"> get pods</w:t>
      </w:r>
    </w:p>
    <w:p w14:paraId="17FE9D81" w14:textId="77777777" w:rsidR="00D83ACE" w:rsidRPr="00D83ACE" w:rsidRDefault="00D83ACE" w:rsidP="00D83ACE">
      <w:pPr>
        <w:ind w:left="533"/>
        <w:rPr>
          <w:rFonts w:ascii="Segoe UI" w:hAnsi="Segoe UI" w:cs="Segoe UI"/>
          <w:color w:val="3C76A6" w:themeColor="accent5"/>
        </w:rPr>
      </w:pPr>
      <w:r w:rsidRPr="00D83ACE">
        <w:rPr>
          <w:rFonts w:ascii="Segoe UI" w:hAnsi="Segoe UI" w:cs="Segoe UI"/>
          <w:color w:val="3C76A6" w:themeColor="accent5"/>
        </w:rPr>
        <w:t>NAME          READY   STATUS              RESTARTS   AGE</w:t>
      </w:r>
    </w:p>
    <w:p w14:paraId="1DED152A" w14:textId="77777777" w:rsidR="00D83ACE" w:rsidRPr="00D83ACE" w:rsidRDefault="00D83ACE" w:rsidP="00D83ACE">
      <w:pPr>
        <w:ind w:left="533"/>
        <w:rPr>
          <w:rFonts w:ascii="Segoe UI" w:hAnsi="Segoe UI" w:cs="Segoe UI"/>
          <w:color w:val="3C76A6" w:themeColor="accent5"/>
        </w:rPr>
      </w:pPr>
      <w:proofErr w:type="spellStart"/>
      <w:r w:rsidRPr="00D83ACE">
        <w:rPr>
          <w:rFonts w:ascii="Segoe UI" w:hAnsi="Segoe UI" w:cs="Segoe UI"/>
          <w:color w:val="3C76A6" w:themeColor="accent5"/>
        </w:rPr>
        <w:t>nginxdevops</w:t>
      </w:r>
      <w:proofErr w:type="spellEnd"/>
      <w:r w:rsidRPr="00D83ACE">
        <w:rPr>
          <w:rFonts w:ascii="Segoe UI" w:hAnsi="Segoe UI" w:cs="Segoe UI"/>
          <w:color w:val="3C76A6" w:themeColor="accent5"/>
        </w:rPr>
        <w:t xml:space="preserve">   0/1     </w:t>
      </w:r>
      <w:proofErr w:type="spellStart"/>
      <w:r w:rsidRPr="00D83ACE">
        <w:rPr>
          <w:rFonts w:ascii="Segoe UI" w:hAnsi="Segoe UI" w:cs="Segoe UI"/>
          <w:color w:val="3C76A6" w:themeColor="accent5"/>
        </w:rPr>
        <w:t>ContainerCreating</w:t>
      </w:r>
      <w:proofErr w:type="spellEnd"/>
      <w:r w:rsidRPr="00D83ACE">
        <w:rPr>
          <w:rFonts w:ascii="Segoe UI" w:hAnsi="Segoe UI" w:cs="Segoe UI"/>
          <w:color w:val="3C76A6" w:themeColor="accent5"/>
        </w:rPr>
        <w:t xml:space="preserve">   0          6s</w:t>
      </w:r>
    </w:p>
    <w:p w14:paraId="2B51A1AF" w14:textId="112D37BB" w:rsidR="00D83ACE" w:rsidRPr="00D83ACE" w:rsidRDefault="00D83ACE" w:rsidP="00D83ACE">
      <w:pPr>
        <w:ind w:left="533"/>
        <w:rPr>
          <w:rFonts w:ascii="Segoe UI" w:hAnsi="Segoe UI" w:cs="Segoe UI"/>
          <w:color w:val="3C76A6" w:themeColor="accent5"/>
        </w:rPr>
      </w:pPr>
      <w:r w:rsidRPr="00D83ACE">
        <w:rPr>
          <w:rFonts w:ascii="Segoe UI" w:hAnsi="Segoe UI" w:cs="Segoe UI"/>
          <w:color w:val="3C76A6" w:themeColor="accent5"/>
        </w:rPr>
        <w:t xml:space="preserve">[root@k18master </w:t>
      </w:r>
      <w:proofErr w:type="gramStart"/>
      <w:r w:rsidRPr="00D83ACE">
        <w:rPr>
          <w:rFonts w:ascii="Segoe UI" w:hAnsi="Segoe UI" w:cs="Segoe UI"/>
          <w:color w:val="3C76A6" w:themeColor="accent5"/>
        </w:rPr>
        <w:t>security]#</w:t>
      </w:r>
      <w:proofErr w:type="gramEnd"/>
      <w:r w:rsidRPr="00D83ACE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D83ACE">
        <w:rPr>
          <w:rFonts w:ascii="Segoe UI" w:hAnsi="Segoe UI" w:cs="Segoe UI"/>
          <w:color w:val="3C76A6" w:themeColor="accent5"/>
        </w:rPr>
        <w:t>kubectl</w:t>
      </w:r>
      <w:proofErr w:type="spellEnd"/>
      <w:r w:rsidRPr="00D83ACE">
        <w:rPr>
          <w:rFonts w:ascii="Segoe UI" w:hAnsi="Segoe UI" w:cs="Segoe UI"/>
          <w:color w:val="3C76A6" w:themeColor="accent5"/>
        </w:rPr>
        <w:t xml:space="preserve"> </w:t>
      </w:r>
      <w:r w:rsidRPr="003D5995">
        <w:rPr>
          <w:rFonts w:ascii="Segoe UI" w:hAnsi="Segoe UI" w:cs="Segoe UI"/>
          <w:color w:val="3C76A6" w:themeColor="accent5"/>
          <w:sz w:val="20"/>
          <w:szCs w:val="20"/>
        </w:rPr>
        <w:t>--</w:t>
      </w:r>
      <w:proofErr w:type="spellStart"/>
      <w:r w:rsidRPr="003D5995">
        <w:rPr>
          <w:rFonts w:ascii="Segoe UI" w:hAnsi="Segoe UI" w:cs="Segoe UI"/>
          <w:color w:val="3C76A6" w:themeColor="accent5"/>
          <w:sz w:val="20"/>
          <w:szCs w:val="20"/>
        </w:rPr>
        <w:t>kubeconfig</w:t>
      </w:r>
      <w:proofErr w:type="spellEnd"/>
      <w:r w:rsidRPr="003D5995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Pr="003D5995">
        <w:rPr>
          <w:rFonts w:ascii="Segoe UI" w:hAnsi="Segoe UI" w:cs="Segoe UI"/>
          <w:color w:val="3C76A6" w:themeColor="accent5"/>
          <w:sz w:val="20"/>
          <w:szCs w:val="20"/>
        </w:rPr>
        <w:t>dave.kubeconfig</w:t>
      </w:r>
      <w:proofErr w:type="spellEnd"/>
      <w:r w:rsidRPr="003D5995">
        <w:rPr>
          <w:rFonts w:ascii="Segoe UI" w:hAnsi="Segoe UI" w:cs="Segoe UI"/>
          <w:color w:val="3C76A6" w:themeColor="accent5"/>
          <w:sz w:val="20"/>
          <w:szCs w:val="20"/>
        </w:rPr>
        <w:t xml:space="preserve"> get pods</w:t>
      </w:r>
    </w:p>
    <w:p w14:paraId="3B950757" w14:textId="428A0B5A" w:rsidR="00315157" w:rsidRDefault="00D83ACE" w:rsidP="00D83ACE">
      <w:pPr>
        <w:ind w:left="533"/>
        <w:rPr>
          <w:rFonts w:ascii="Segoe UI" w:hAnsi="Segoe UI" w:cs="Segoe UI"/>
          <w:color w:val="3C76A6" w:themeColor="accent5"/>
        </w:rPr>
      </w:pPr>
      <w:r w:rsidRPr="00D83ACE">
        <w:rPr>
          <w:rFonts w:ascii="Segoe UI" w:hAnsi="Segoe UI" w:cs="Segoe UI"/>
          <w:color w:val="3C76A6" w:themeColor="accent5"/>
        </w:rPr>
        <w:t>Error from server (Forbidden): services is forbidden: User "</w:t>
      </w:r>
      <w:proofErr w:type="spellStart"/>
      <w:r w:rsidRPr="00D83ACE">
        <w:rPr>
          <w:rFonts w:ascii="Segoe UI" w:hAnsi="Segoe UI" w:cs="Segoe UI"/>
          <w:color w:val="3C76A6" w:themeColor="accent5"/>
        </w:rPr>
        <w:t>dave</w:t>
      </w:r>
      <w:proofErr w:type="spellEnd"/>
      <w:r w:rsidRPr="00D83ACE">
        <w:rPr>
          <w:rFonts w:ascii="Segoe UI" w:hAnsi="Segoe UI" w:cs="Segoe UI"/>
          <w:color w:val="3C76A6" w:themeColor="accent5"/>
        </w:rPr>
        <w:t xml:space="preserve">" cannot list resource "services" </w:t>
      </w:r>
      <w:r w:rsidR="000A1F2C">
        <w:rPr>
          <w:rFonts w:ascii="Segoe UI" w:hAnsi="Segoe UI" w:cs="Segoe UI"/>
          <w:color w:val="3C76A6" w:themeColor="accent5"/>
        </w:rPr>
        <w:t>na</w:t>
      </w:r>
      <w:r w:rsidRPr="00D83ACE">
        <w:rPr>
          <w:rFonts w:ascii="Segoe UI" w:hAnsi="Segoe UI" w:cs="Segoe UI"/>
          <w:color w:val="3C76A6" w:themeColor="accent5"/>
        </w:rPr>
        <w:t>mespace "</w:t>
      </w:r>
      <w:proofErr w:type="spellStart"/>
      <w:r w:rsidRPr="00D83ACE">
        <w:rPr>
          <w:rFonts w:ascii="Segoe UI" w:hAnsi="Segoe UI" w:cs="Segoe UI"/>
          <w:color w:val="3C76A6" w:themeColor="accent5"/>
        </w:rPr>
        <w:t>devops</w:t>
      </w:r>
      <w:proofErr w:type="spellEnd"/>
      <w:r w:rsidRPr="00D83ACE">
        <w:rPr>
          <w:rFonts w:ascii="Segoe UI" w:hAnsi="Segoe UI" w:cs="Segoe UI"/>
          <w:color w:val="3C76A6" w:themeColor="accent5"/>
        </w:rPr>
        <w:t>"</w:t>
      </w:r>
    </w:p>
    <w:p w14:paraId="4ACB19A0" w14:textId="77777777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74959D63" w14:textId="2AC3E71C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3885F8A9" w14:textId="06A13CEC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72AACED2" w14:textId="77777777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sectPr w:rsidR="00B923BA" w:rsidSect="00E13B78">
      <w:headerReference w:type="default" r:id="rId13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D74C9B" w14:textId="77777777" w:rsidR="002414B7" w:rsidRDefault="002414B7" w:rsidP="001E7D29">
      <w:pPr>
        <w:spacing w:after="0" w:line="240" w:lineRule="auto"/>
      </w:pPr>
      <w:r>
        <w:separator/>
      </w:r>
    </w:p>
  </w:endnote>
  <w:endnote w:type="continuationSeparator" w:id="0">
    <w:p w14:paraId="39271529" w14:textId="77777777" w:rsidR="002414B7" w:rsidRDefault="002414B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781EAE" w14:textId="77777777" w:rsidR="002414B7" w:rsidRDefault="002414B7" w:rsidP="001E7D29">
      <w:pPr>
        <w:spacing w:after="0" w:line="240" w:lineRule="auto"/>
      </w:pPr>
      <w:r>
        <w:separator/>
      </w:r>
    </w:p>
  </w:footnote>
  <w:footnote w:type="continuationSeparator" w:id="0">
    <w:p w14:paraId="21437AF9" w14:textId="77777777" w:rsidR="002414B7" w:rsidRDefault="002414B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813BF1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C52260"/>
    <w:multiLevelType w:val="multilevel"/>
    <w:tmpl w:val="E458A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2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3" w15:restartNumberingAfterBreak="0">
    <w:nsid w:val="22110B91"/>
    <w:multiLevelType w:val="hybridMultilevel"/>
    <w:tmpl w:val="BBE8554A"/>
    <w:lvl w:ilvl="0" w:tplc="450EBE3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4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2BD4867"/>
    <w:multiLevelType w:val="hybridMultilevel"/>
    <w:tmpl w:val="8FA41A5A"/>
    <w:lvl w:ilvl="0" w:tplc="499C4F24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7" w15:restartNumberingAfterBreak="0">
    <w:nsid w:val="366203EE"/>
    <w:multiLevelType w:val="hybridMultilevel"/>
    <w:tmpl w:val="6FF46086"/>
    <w:lvl w:ilvl="0" w:tplc="DE76D636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8" w15:restartNumberingAfterBreak="0">
    <w:nsid w:val="3B4B75D7"/>
    <w:multiLevelType w:val="hybridMultilevel"/>
    <w:tmpl w:val="9F82B714"/>
    <w:lvl w:ilvl="0" w:tplc="8CB8E45E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9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9"/>
  </w:num>
  <w:num w:numId="10">
    <w:abstractNumId w:val="15"/>
  </w:num>
  <w:num w:numId="11">
    <w:abstractNumId w:val="20"/>
  </w:num>
  <w:num w:numId="12">
    <w:abstractNumId w:val="21"/>
  </w:num>
  <w:num w:numId="13">
    <w:abstractNumId w:val="12"/>
  </w:num>
  <w:num w:numId="14">
    <w:abstractNumId w:val="11"/>
  </w:num>
  <w:num w:numId="15">
    <w:abstractNumId w:val="22"/>
  </w:num>
  <w:num w:numId="16">
    <w:abstractNumId w:val="14"/>
  </w:num>
  <w:num w:numId="17">
    <w:abstractNumId w:val="8"/>
  </w:num>
  <w:num w:numId="18">
    <w:abstractNumId w:val="9"/>
  </w:num>
  <w:num w:numId="19">
    <w:abstractNumId w:val="16"/>
  </w:num>
  <w:num w:numId="20">
    <w:abstractNumId w:val="13"/>
  </w:num>
  <w:num w:numId="21">
    <w:abstractNumId w:val="17"/>
  </w:num>
  <w:num w:numId="22">
    <w:abstractNumId w:val="18"/>
  </w:num>
  <w:num w:numId="23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2350"/>
    <w:rsid w:val="00003A75"/>
    <w:rsid w:val="00003AAD"/>
    <w:rsid w:val="00004130"/>
    <w:rsid w:val="0000418E"/>
    <w:rsid w:val="000041DE"/>
    <w:rsid w:val="000108F1"/>
    <w:rsid w:val="0001264E"/>
    <w:rsid w:val="00013B01"/>
    <w:rsid w:val="00015440"/>
    <w:rsid w:val="00016839"/>
    <w:rsid w:val="000243D4"/>
    <w:rsid w:val="00024959"/>
    <w:rsid w:val="000251FA"/>
    <w:rsid w:val="00025A84"/>
    <w:rsid w:val="0002600C"/>
    <w:rsid w:val="000324F2"/>
    <w:rsid w:val="00034A0A"/>
    <w:rsid w:val="000408EA"/>
    <w:rsid w:val="00042360"/>
    <w:rsid w:val="00042FB3"/>
    <w:rsid w:val="00045900"/>
    <w:rsid w:val="000462B2"/>
    <w:rsid w:val="00047553"/>
    <w:rsid w:val="00050548"/>
    <w:rsid w:val="00055973"/>
    <w:rsid w:val="000563F6"/>
    <w:rsid w:val="0005647B"/>
    <w:rsid w:val="00057671"/>
    <w:rsid w:val="00060E6D"/>
    <w:rsid w:val="00065C29"/>
    <w:rsid w:val="00066239"/>
    <w:rsid w:val="00066754"/>
    <w:rsid w:val="0007013B"/>
    <w:rsid w:val="000706C8"/>
    <w:rsid w:val="00070F24"/>
    <w:rsid w:val="00071530"/>
    <w:rsid w:val="00072C24"/>
    <w:rsid w:val="00074350"/>
    <w:rsid w:val="0007588C"/>
    <w:rsid w:val="000770FF"/>
    <w:rsid w:val="00082232"/>
    <w:rsid w:val="00083991"/>
    <w:rsid w:val="00084752"/>
    <w:rsid w:val="00086540"/>
    <w:rsid w:val="00091F30"/>
    <w:rsid w:val="0009391E"/>
    <w:rsid w:val="000A01AB"/>
    <w:rsid w:val="000A0688"/>
    <w:rsid w:val="000A1884"/>
    <w:rsid w:val="000A1F2C"/>
    <w:rsid w:val="000A2384"/>
    <w:rsid w:val="000A324B"/>
    <w:rsid w:val="000A44F5"/>
    <w:rsid w:val="000B01CA"/>
    <w:rsid w:val="000B032A"/>
    <w:rsid w:val="000B3ABE"/>
    <w:rsid w:val="000B763B"/>
    <w:rsid w:val="000C5EE5"/>
    <w:rsid w:val="000C7363"/>
    <w:rsid w:val="000C73A4"/>
    <w:rsid w:val="000C7483"/>
    <w:rsid w:val="000D2067"/>
    <w:rsid w:val="000D2241"/>
    <w:rsid w:val="000D295E"/>
    <w:rsid w:val="000D445D"/>
    <w:rsid w:val="000D479D"/>
    <w:rsid w:val="000D4880"/>
    <w:rsid w:val="000D6B33"/>
    <w:rsid w:val="000D7586"/>
    <w:rsid w:val="000E098D"/>
    <w:rsid w:val="000E0B28"/>
    <w:rsid w:val="000E11AA"/>
    <w:rsid w:val="000E5200"/>
    <w:rsid w:val="000E77F2"/>
    <w:rsid w:val="000F235E"/>
    <w:rsid w:val="000F2913"/>
    <w:rsid w:val="000F3193"/>
    <w:rsid w:val="000F3201"/>
    <w:rsid w:val="000F4987"/>
    <w:rsid w:val="000F65EC"/>
    <w:rsid w:val="00100197"/>
    <w:rsid w:val="00101791"/>
    <w:rsid w:val="00101FE6"/>
    <w:rsid w:val="001023F4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20772"/>
    <w:rsid w:val="00120DA6"/>
    <w:rsid w:val="00122469"/>
    <w:rsid w:val="001228CF"/>
    <w:rsid w:val="001255F3"/>
    <w:rsid w:val="0012634B"/>
    <w:rsid w:val="001269DE"/>
    <w:rsid w:val="00126BE1"/>
    <w:rsid w:val="00127E2A"/>
    <w:rsid w:val="00130609"/>
    <w:rsid w:val="0013243A"/>
    <w:rsid w:val="00132F9C"/>
    <w:rsid w:val="00140348"/>
    <w:rsid w:val="00140DAE"/>
    <w:rsid w:val="00141F8B"/>
    <w:rsid w:val="0014237D"/>
    <w:rsid w:val="001460F1"/>
    <w:rsid w:val="00146895"/>
    <w:rsid w:val="001468BA"/>
    <w:rsid w:val="0015180F"/>
    <w:rsid w:val="00152192"/>
    <w:rsid w:val="001538E8"/>
    <w:rsid w:val="00160BF9"/>
    <w:rsid w:val="00164A5C"/>
    <w:rsid w:val="00171AFD"/>
    <w:rsid w:val="00173C97"/>
    <w:rsid w:val="001746FC"/>
    <w:rsid w:val="00174C49"/>
    <w:rsid w:val="00175B97"/>
    <w:rsid w:val="00176130"/>
    <w:rsid w:val="0017615F"/>
    <w:rsid w:val="00176E9B"/>
    <w:rsid w:val="0018029A"/>
    <w:rsid w:val="00184D56"/>
    <w:rsid w:val="00185924"/>
    <w:rsid w:val="001900E9"/>
    <w:rsid w:val="00191779"/>
    <w:rsid w:val="00192234"/>
    <w:rsid w:val="00192A5F"/>
    <w:rsid w:val="00193653"/>
    <w:rsid w:val="00194B23"/>
    <w:rsid w:val="001A3F12"/>
    <w:rsid w:val="001A6E8D"/>
    <w:rsid w:val="001A7814"/>
    <w:rsid w:val="001B0843"/>
    <w:rsid w:val="001B4D68"/>
    <w:rsid w:val="001B5071"/>
    <w:rsid w:val="001B5D5D"/>
    <w:rsid w:val="001C152D"/>
    <w:rsid w:val="001C160E"/>
    <w:rsid w:val="001C1B9E"/>
    <w:rsid w:val="001C329C"/>
    <w:rsid w:val="001C3502"/>
    <w:rsid w:val="001C66E0"/>
    <w:rsid w:val="001C6E5A"/>
    <w:rsid w:val="001D110B"/>
    <w:rsid w:val="001D1401"/>
    <w:rsid w:val="001D15D7"/>
    <w:rsid w:val="001D1D80"/>
    <w:rsid w:val="001D7425"/>
    <w:rsid w:val="001E19B4"/>
    <w:rsid w:val="001E286F"/>
    <w:rsid w:val="001E2ECF"/>
    <w:rsid w:val="001E72FD"/>
    <w:rsid w:val="001E7D29"/>
    <w:rsid w:val="001F174D"/>
    <w:rsid w:val="001F692A"/>
    <w:rsid w:val="002001CA"/>
    <w:rsid w:val="0020466A"/>
    <w:rsid w:val="00204A32"/>
    <w:rsid w:val="00205D46"/>
    <w:rsid w:val="00213569"/>
    <w:rsid w:val="002153B6"/>
    <w:rsid w:val="0022067E"/>
    <w:rsid w:val="002212DC"/>
    <w:rsid w:val="0022233D"/>
    <w:rsid w:val="00222B69"/>
    <w:rsid w:val="00222EE6"/>
    <w:rsid w:val="00224A01"/>
    <w:rsid w:val="00225692"/>
    <w:rsid w:val="00225748"/>
    <w:rsid w:val="00225A26"/>
    <w:rsid w:val="00227312"/>
    <w:rsid w:val="0023018C"/>
    <w:rsid w:val="002302F1"/>
    <w:rsid w:val="0023072E"/>
    <w:rsid w:val="002331D7"/>
    <w:rsid w:val="002404F5"/>
    <w:rsid w:val="002414B7"/>
    <w:rsid w:val="002467DE"/>
    <w:rsid w:val="00246C30"/>
    <w:rsid w:val="00250E1E"/>
    <w:rsid w:val="00251787"/>
    <w:rsid w:val="00255193"/>
    <w:rsid w:val="0025765C"/>
    <w:rsid w:val="00257EC4"/>
    <w:rsid w:val="0026048E"/>
    <w:rsid w:val="0026068A"/>
    <w:rsid w:val="0026152B"/>
    <w:rsid w:val="0026201C"/>
    <w:rsid w:val="0026221B"/>
    <w:rsid w:val="002645D9"/>
    <w:rsid w:val="00267618"/>
    <w:rsid w:val="00270D66"/>
    <w:rsid w:val="002721C0"/>
    <w:rsid w:val="002741F7"/>
    <w:rsid w:val="00274526"/>
    <w:rsid w:val="00275260"/>
    <w:rsid w:val="00276896"/>
    <w:rsid w:val="00276FA1"/>
    <w:rsid w:val="00277567"/>
    <w:rsid w:val="00283FC2"/>
    <w:rsid w:val="002859F4"/>
    <w:rsid w:val="00285B87"/>
    <w:rsid w:val="00291B4A"/>
    <w:rsid w:val="002944D9"/>
    <w:rsid w:val="00295C5A"/>
    <w:rsid w:val="002A27E8"/>
    <w:rsid w:val="002A6A1D"/>
    <w:rsid w:val="002A7213"/>
    <w:rsid w:val="002A7AD9"/>
    <w:rsid w:val="002B09F4"/>
    <w:rsid w:val="002B5C56"/>
    <w:rsid w:val="002B6F8C"/>
    <w:rsid w:val="002C2B75"/>
    <w:rsid w:val="002C3D7E"/>
    <w:rsid w:val="002D05EB"/>
    <w:rsid w:val="002D0EBE"/>
    <w:rsid w:val="002D3381"/>
    <w:rsid w:val="002D4648"/>
    <w:rsid w:val="002D50D7"/>
    <w:rsid w:val="002D6DBA"/>
    <w:rsid w:val="002D7DE6"/>
    <w:rsid w:val="002E0B6C"/>
    <w:rsid w:val="002E2B14"/>
    <w:rsid w:val="002E33AE"/>
    <w:rsid w:val="002E3C56"/>
    <w:rsid w:val="002E4F42"/>
    <w:rsid w:val="002E52B4"/>
    <w:rsid w:val="002E625A"/>
    <w:rsid w:val="002F37C8"/>
    <w:rsid w:val="002F495C"/>
    <w:rsid w:val="00300414"/>
    <w:rsid w:val="00303D34"/>
    <w:rsid w:val="00304338"/>
    <w:rsid w:val="00305F07"/>
    <w:rsid w:val="00306016"/>
    <w:rsid w:val="00306ECD"/>
    <w:rsid w:val="00311650"/>
    <w:rsid w:val="00312972"/>
    <w:rsid w:val="00315157"/>
    <w:rsid w:val="003168F6"/>
    <w:rsid w:val="0032131A"/>
    <w:rsid w:val="00322ACD"/>
    <w:rsid w:val="00322F78"/>
    <w:rsid w:val="003232AC"/>
    <w:rsid w:val="0032445D"/>
    <w:rsid w:val="00324864"/>
    <w:rsid w:val="00324BBB"/>
    <w:rsid w:val="00325C9D"/>
    <w:rsid w:val="00327021"/>
    <w:rsid w:val="003310BF"/>
    <w:rsid w:val="00332E65"/>
    <w:rsid w:val="00333DF8"/>
    <w:rsid w:val="003435CD"/>
    <w:rsid w:val="00343EEA"/>
    <w:rsid w:val="0034453D"/>
    <w:rsid w:val="003448DB"/>
    <w:rsid w:val="00350FF7"/>
    <w:rsid w:val="00351E0E"/>
    <w:rsid w:val="003520A9"/>
    <w:rsid w:val="00352B99"/>
    <w:rsid w:val="00353D8D"/>
    <w:rsid w:val="003545B1"/>
    <w:rsid w:val="0035464C"/>
    <w:rsid w:val="00354C22"/>
    <w:rsid w:val="00355708"/>
    <w:rsid w:val="00356CCC"/>
    <w:rsid w:val="00357641"/>
    <w:rsid w:val="00357A33"/>
    <w:rsid w:val="00360776"/>
    <w:rsid w:val="00360891"/>
    <w:rsid w:val="00360AA4"/>
    <w:rsid w:val="00360B6E"/>
    <w:rsid w:val="00361868"/>
    <w:rsid w:val="00361DEE"/>
    <w:rsid w:val="003710AC"/>
    <w:rsid w:val="00374AEF"/>
    <w:rsid w:val="00375104"/>
    <w:rsid w:val="003752B9"/>
    <w:rsid w:val="00383FB1"/>
    <w:rsid w:val="00384467"/>
    <w:rsid w:val="003862A5"/>
    <w:rsid w:val="00387983"/>
    <w:rsid w:val="0039037B"/>
    <w:rsid w:val="00390A49"/>
    <w:rsid w:val="00394EF4"/>
    <w:rsid w:val="003977A5"/>
    <w:rsid w:val="003A15D3"/>
    <w:rsid w:val="003A18E0"/>
    <w:rsid w:val="003A3B70"/>
    <w:rsid w:val="003A7B51"/>
    <w:rsid w:val="003B392C"/>
    <w:rsid w:val="003B6E8E"/>
    <w:rsid w:val="003B711E"/>
    <w:rsid w:val="003C00FE"/>
    <w:rsid w:val="003C0575"/>
    <w:rsid w:val="003C33AF"/>
    <w:rsid w:val="003C3AB4"/>
    <w:rsid w:val="003C4356"/>
    <w:rsid w:val="003C5A2B"/>
    <w:rsid w:val="003C5E1E"/>
    <w:rsid w:val="003C7F75"/>
    <w:rsid w:val="003D5995"/>
    <w:rsid w:val="003D60F1"/>
    <w:rsid w:val="003D61BF"/>
    <w:rsid w:val="003D689C"/>
    <w:rsid w:val="003D7AA9"/>
    <w:rsid w:val="003E5EB5"/>
    <w:rsid w:val="003F1A19"/>
    <w:rsid w:val="003F4998"/>
    <w:rsid w:val="003F5072"/>
    <w:rsid w:val="003F5F25"/>
    <w:rsid w:val="003F602A"/>
    <w:rsid w:val="003F7819"/>
    <w:rsid w:val="00400701"/>
    <w:rsid w:val="0040582D"/>
    <w:rsid w:val="004069EB"/>
    <w:rsid w:val="004079BC"/>
    <w:rsid w:val="00410612"/>
    <w:rsid w:val="00410A9A"/>
    <w:rsid w:val="00411586"/>
    <w:rsid w:val="00411F8B"/>
    <w:rsid w:val="004203B0"/>
    <w:rsid w:val="004230D9"/>
    <w:rsid w:val="00423156"/>
    <w:rsid w:val="00423833"/>
    <w:rsid w:val="00425DF0"/>
    <w:rsid w:val="00426DD7"/>
    <w:rsid w:val="00427FA9"/>
    <w:rsid w:val="0043129D"/>
    <w:rsid w:val="00432063"/>
    <w:rsid w:val="00440140"/>
    <w:rsid w:val="00441B4A"/>
    <w:rsid w:val="004444CF"/>
    <w:rsid w:val="0044657F"/>
    <w:rsid w:val="004468AD"/>
    <w:rsid w:val="00450670"/>
    <w:rsid w:val="00450ED2"/>
    <w:rsid w:val="00450FB9"/>
    <w:rsid w:val="0045156C"/>
    <w:rsid w:val="00452FBE"/>
    <w:rsid w:val="004548CD"/>
    <w:rsid w:val="00454E70"/>
    <w:rsid w:val="00455841"/>
    <w:rsid w:val="00455846"/>
    <w:rsid w:val="00457679"/>
    <w:rsid w:val="004576CB"/>
    <w:rsid w:val="00462509"/>
    <w:rsid w:val="00463AE7"/>
    <w:rsid w:val="004661F6"/>
    <w:rsid w:val="00467E5A"/>
    <w:rsid w:val="00471EC4"/>
    <w:rsid w:val="004724BD"/>
    <w:rsid w:val="0047396D"/>
    <w:rsid w:val="00477352"/>
    <w:rsid w:val="0048124E"/>
    <w:rsid w:val="00483924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19C9"/>
    <w:rsid w:val="004E227E"/>
    <w:rsid w:val="004E2AF6"/>
    <w:rsid w:val="004E5EC8"/>
    <w:rsid w:val="004F3198"/>
    <w:rsid w:val="004F3CBE"/>
    <w:rsid w:val="004F599A"/>
    <w:rsid w:val="004F6AAE"/>
    <w:rsid w:val="00500DD1"/>
    <w:rsid w:val="005059A1"/>
    <w:rsid w:val="00506449"/>
    <w:rsid w:val="00512682"/>
    <w:rsid w:val="0051566E"/>
    <w:rsid w:val="00516489"/>
    <w:rsid w:val="00516B60"/>
    <w:rsid w:val="00516C28"/>
    <w:rsid w:val="0051798F"/>
    <w:rsid w:val="00517E9F"/>
    <w:rsid w:val="005205B9"/>
    <w:rsid w:val="00520FC6"/>
    <w:rsid w:val="005214A9"/>
    <w:rsid w:val="00521AE3"/>
    <w:rsid w:val="00522055"/>
    <w:rsid w:val="00524BA6"/>
    <w:rsid w:val="005304EA"/>
    <w:rsid w:val="00531EB7"/>
    <w:rsid w:val="00534A99"/>
    <w:rsid w:val="0053523D"/>
    <w:rsid w:val="00535B54"/>
    <w:rsid w:val="00537706"/>
    <w:rsid w:val="0054139C"/>
    <w:rsid w:val="00543162"/>
    <w:rsid w:val="00543816"/>
    <w:rsid w:val="00547659"/>
    <w:rsid w:val="00551957"/>
    <w:rsid w:val="00551C50"/>
    <w:rsid w:val="00554276"/>
    <w:rsid w:val="00555ECE"/>
    <w:rsid w:val="005636D7"/>
    <w:rsid w:val="00564194"/>
    <w:rsid w:val="00564D17"/>
    <w:rsid w:val="00567050"/>
    <w:rsid w:val="005675F7"/>
    <w:rsid w:val="00570173"/>
    <w:rsid w:val="0057040A"/>
    <w:rsid w:val="005728DA"/>
    <w:rsid w:val="00574D38"/>
    <w:rsid w:val="00577A9D"/>
    <w:rsid w:val="005808C7"/>
    <w:rsid w:val="0058540B"/>
    <w:rsid w:val="00586675"/>
    <w:rsid w:val="00590BB3"/>
    <w:rsid w:val="00592C00"/>
    <w:rsid w:val="00594013"/>
    <w:rsid w:val="0059408B"/>
    <w:rsid w:val="00595838"/>
    <w:rsid w:val="00595DA6"/>
    <w:rsid w:val="005A0B25"/>
    <w:rsid w:val="005A2B14"/>
    <w:rsid w:val="005A3471"/>
    <w:rsid w:val="005A4211"/>
    <w:rsid w:val="005A560B"/>
    <w:rsid w:val="005B266F"/>
    <w:rsid w:val="005B6293"/>
    <w:rsid w:val="005B7A5B"/>
    <w:rsid w:val="005C296B"/>
    <w:rsid w:val="005C2FD3"/>
    <w:rsid w:val="005C489B"/>
    <w:rsid w:val="005C570D"/>
    <w:rsid w:val="005C5E0F"/>
    <w:rsid w:val="005D24E3"/>
    <w:rsid w:val="005D3902"/>
    <w:rsid w:val="005D797B"/>
    <w:rsid w:val="005E0ED9"/>
    <w:rsid w:val="005E1FCA"/>
    <w:rsid w:val="005E410D"/>
    <w:rsid w:val="005E6196"/>
    <w:rsid w:val="005F54AA"/>
    <w:rsid w:val="005F573E"/>
    <w:rsid w:val="005F78A7"/>
    <w:rsid w:val="006048EB"/>
    <w:rsid w:val="00604F0A"/>
    <w:rsid w:val="00605543"/>
    <w:rsid w:val="00611CED"/>
    <w:rsid w:val="00616B41"/>
    <w:rsid w:val="00617765"/>
    <w:rsid w:val="00620AE8"/>
    <w:rsid w:val="006218C6"/>
    <w:rsid w:val="00626397"/>
    <w:rsid w:val="00626952"/>
    <w:rsid w:val="00632C41"/>
    <w:rsid w:val="006337D3"/>
    <w:rsid w:val="00633AE8"/>
    <w:rsid w:val="00634928"/>
    <w:rsid w:val="00634D15"/>
    <w:rsid w:val="00635755"/>
    <w:rsid w:val="00635A87"/>
    <w:rsid w:val="00641702"/>
    <w:rsid w:val="006429D7"/>
    <w:rsid w:val="00642C2D"/>
    <w:rsid w:val="00643ADA"/>
    <w:rsid w:val="0064618D"/>
    <w:rsid w:val="0064628C"/>
    <w:rsid w:val="00646DEF"/>
    <w:rsid w:val="00652066"/>
    <w:rsid w:val="0065214E"/>
    <w:rsid w:val="00655EE2"/>
    <w:rsid w:val="00657F89"/>
    <w:rsid w:val="006665F9"/>
    <w:rsid w:val="00666FB8"/>
    <w:rsid w:val="00670694"/>
    <w:rsid w:val="00672907"/>
    <w:rsid w:val="0067306C"/>
    <w:rsid w:val="00676030"/>
    <w:rsid w:val="006771EF"/>
    <w:rsid w:val="00677E67"/>
    <w:rsid w:val="00680249"/>
    <w:rsid w:val="00680296"/>
    <w:rsid w:val="00681B2B"/>
    <w:rsid w:val="006838D5"/>
    <w:rsid w:val="006853BC"/>
    <w:rsid w:val="00686E45"/>
    <w:rsid w:val="00687389"/>
    <w:rsid w:val="00690F1B"/>
    <w:rsid w:val="00691AB9"/>
    <w:rsid w:val="006928C1"/>
    <w:rsid w:val="00694AB3"/>
    <w:rsid w:val="006961C5"/>
    <w:rsid w:val="006966F9"/>
    <w:rsid w:val="006967B3"/>
    <w:rsid w:val="00696945"/>
    <w:rsid w:val="00696A87"/>
    <w:rsid w:val="006A19F5"/>
    <w:rsid w:val="006A40F4"/>
    <w:rsid w:val="006A727F"/>
    <w:rsid w:val="006B277E"/>
    <w:rsid w:val="006B3002"/>
    <w:rsid w:val="006B4434"/>
    <w:rsid w:val="006B74AA"/>
    <w:rsid w:val="006C443A"/>
    <w:rsid w:val="006C4771"/>
    <w:rsid w:val="006C5081"/>
    <w:rsid w:val="006C6803"/>
    <w:rsid w:val="006C6A2C"/>
    <w:rsid w:val="006D04D8"/>
    <w:rsid w:val="006D17BA"/>
    <w:rsid w:val="006D352B"/>
    <w:rsid w:val="006D4782"/>
    <w:rsid w:val="006D5420"/>
    <w:rsid w:val="006D5463"/>
    <w:rsid w:val="006D6B3C"/>
    <w:rsid w:val="006D6E34"/>
    <w:rsid w:val="006D7884"/>
    <w:rsid w:val="006D7E80"/>
    <w:rsid w:val="006E015E"/>
    <w:rsid w:val="006E0E72"/>
    <w:rsid w:val="006E54CE"/>
    <w:rsid w:val="006E764C"/>
    <w:rsid w:val="006E7F91"/>
    <w:rsid w:val="006F00CF"/>
    <w:rsid w:val="006F03D4"/>
    <w:rsid w:val="006F149F"/>
    <w:rsid w:val="006F5012"/>
    <w:rsid w:val="00700B1F"/>
    <w:rsid w:val="007044A8"/>
    <w:rsid w:val="00704B3D"/>
    <w:rsid w:val="00706367"/>
    <w:rsid w:val="00707C0D"/>
    <w:rsid w:val="00711649"/>
    <w:rsid w:val="0071561B"/>
    <w:rsid w:val="00715D0A"/>
    <w:rsid w:val="0072100B"/>
    <w:rsid w:val="007219D3"/>
    <w:rsid w:val="007256B2"/>
    <w:rsid w:val="007257E9"/>
    <w:rsid w:val="00726480"/>
    <w:rsid w:val="0072796A"/>
    <w:rsid w:val="00734C94"/>
    <w:rsid w:val="00740105"/>
    <w:rsid w:val="00740C4B"/>
    <w:rsid w:val="0074166A"/>
    <w:rsid w:val="007426BA"/>
    <w:rsid w:val="007436D1"/>
    <w:rsid w:val="00743A8B"/>
    <w:rsid w:val="00744B1E"/>
    <w:rsid w:val="007456D1"/>
    <w:rsid w:val="00745962"/>
    <w:rsid w:val="00747E37"/>
    <w:rsid w:val="0075622C"/>
    <w:rsid w:val="007566A1"/>
    <w:rsid w:val="00756D9C"/>
    <w:rsid w:val="00756E7B"/>
    <w:rsid w:val="0075719D"/>
    <w:rsid w:val="00760739"/>
    <w:rsid w:val="00761679"/>
    <w:rsid w:val="007619BD"/>
    <w:rsid w:val="00763D08"/>
    <w:rsid w:val="00765E2A"/>
    <w:rsid w:val="007667E8"/>
    <w:rsid w:val="0076774C"/>
    <w:rsid w:val="00770B32"/>
    <w:rsid w:val="00771C24"/>
    <w:rsid w:val="00781863"/>
    <w:rsid w:val="007834F1"/>
    <w:rsid w:val="007909F0"/>
    <w:rsid w:val="00791256"/>
    <w:rsid w:val="00792701"/>
    <w:rsid w:val="00793DB8"/>
    <w:rsid w:val="00795DC1"/>
    <w:rsid w:val="007A3D50"/>
    <w:rsid w:val="007A5493"/>
    <w:rsid w:val="007A6274"/>
    <w:rsid w:val="007B2549"/>
    <w:rsid w:val="007B29E4"/>
    <w:rsid w:val="007B3F78"/>
    <w:rsid w:val="007B4883"/>
    <w:rsid w:val="007B4E3C"/>
    <w:rsid w:val="007B6EEF"/>
    <w:rsid w:val="007C1951"/>
    <w:rsid w:val="007C5BE5"/>
    <w:rsid w:val="007C6CCB"/>
    <w:rsid w:val="007D0F60"/>
    <w:rsid w:val="007D5836"/>
    <w:rsid w:val="007D67CC"/>
    <w:rsid w:val="007D6B94"/>
    <w:rsid w:val="007E05F8"/>
    <w:rsid w:val="007E2A96"/>
    <w:rsid w:val="007E3D88"/>
    <w:rsid w:val="007E5D49"/>
    <w:rsid w:val="007E7A67"/>
    <w:rsid w:val="007F1CE0"/>
    <w:rsid w:val="007F1E7F"/>
    <w:rsid w:val="007F22DB"/>
    <w:rsid w:val="007F34A4"/>
    <w:rsid w:val="008066B5"/>
    <w:rsid w:val="0081077D"/>
    <w:rsid w:val="008113D7"/>
    <w:rsid w:val="00812880"/>
    <w:rsid w:val="00814ECE"/>
    <w:rsid w:val="00815563"/>
    <w:rsid w:val="0081621C"/>
    <w:rsid w:val="00821B75"/>
    <w:rsid w:val="008220EE"/>
    <w:rsid w:val="00823B6D"/>
    <w:rsid w:val="008240DA"/>
    <w:rsid w:val="008249E2"/>
    <w:rsid w:val="00824E98"/>
    <w:rsid w:val="00825B23"/>
    <w:rsid w:val="00836FE2"/>
    <w:rsid w:val="00837986"/>
    <w:rsid w:val="008402E3"/>
    <w:rsid w:val="00840600"/>
    <w:rsid w:val="00841D23"/>
    <w:rsid w:val="0084212E"/>
    <w:rsid w:val="008429E5"/>
    <w:rsid w:val="00842AEA"/>
    <w:rsid w:val="008432BB"/>
    <w:rsid w:val="008456C5"/>
    <w:rsid w:val="00847E11"/>
    <w:rsid w:val="0085075E"/>
    <w:rsid w:val="0085569B"/>
    <w:rsid w:val="00856122"/>
    <w:rsid w:val="00861CBD"/>
    <w:rsid w:val="00861F4B"/>
    <w:rsid w:val="00863A0E"/>
    <w:rsid w:val="00863BD4"/>
    <w:rsid w:val="00863E6E"/>
    <w:rsid w:val="0086570A"/>
    <w:rsid w:val="00866E54"/>
    <w:rsid w:val="00867EA4"/>
    <w:rsid w:val="0087111E"/>
    <w:rsid w:val="00872637"/>
    <w:rsid w:val="00872E04"/>
    <w:rsid w:val="0087548F"/>
    <w:rsid w:val="0088058A"/>
    <w:rsid w:val="00880C14"/>
    <w:rsid w:val="008814AC"/>
    <w:rsid w:val="00883FC6"/>
    <w:rsid w:val="00887FBD"/>
    <w:rsid w:val="00894E21"/>
    <w:rsid w:val="00895E18"/>
    <w:rsid w:val="00897D88"/>
    <w:rsid w:val="008A0319"/>
    <w:rsid w:val="008A3B6C"/>
    <w:rsid w:val="008A3D9D"/>
    <w:rsid w:val="008A4883"/>
    <w:rsid w:val="008A6BB2"/>
    <w:rsid w:val="008A76AD"/>
    <w:rsid w:val="008A7D7C"/>
    <w:rsid w:val="008B125E"/>
    <w:rsid w:val="008B1AA7"/>
    <w:rsid w:val="008B33A7"/>
    <w:rsid w:val="008B3EC1"/>
    <w:rsid w:val="008C0259"/>
    <w:rsid w:val="008C4A58"/>
    <w:rsid w:val="008D1BF4"/>
    <w:rsid w:val="008D3EF3"/>
    <w:rsid w:val="008D43E9"/>
    <w:rsid w:val="008D50F5"/>
    <w:rsid w:val="008E2A01"/>
    <w:rsid w:val="008E3414"/>
    <w:rsid w:val="008E3C0E"/>
    <w:rsid w:val="008E421A"/>
    <w:rsid w:val="008E476B"/>
    <w:rsid w:val="008E4F27"/>
    <w:rsid w:val="008F037A"/>
    <w:rsid w:val="008F0F63"/>
    <w:rsid w:val="008F2182"/>
    <w:rsid w:val="008F51E2"/>
    <w:rsid w:val="008F59DD"/>
    <w:rsid w:val="008F5CC5"/>
    <w:rsid w:val="00901154"/>
    <w:rsid w:val="00901DA4"/>
    <w:rsid w:val="00904071"/>
    <w:rsid w:val="009043BC"/>
    <w:rsid w:val="009051FB"/>
    <w:rsid w:val="00905D7B"/>
    <w:rsid w:val="00920801"/>
    <w:rsid w:val="00920B7A"/>
    <w:rsid w:val="00922A60"/>
    <w:rsid w:val="00922D7A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5EAD"/>
    <w:rsid w:val="0094637B"/>
    <w:rsid w:val="0094692C"/>
    <w:rsid w:val="00947472"/>
    <w:rsid w:val="009476C2"/>
    <w:rsid w:val="00947F0F"/>
    <w:rsid w:val="00947FE1"/>
    <w:rsid w:val="0095091E"/>
    <w:rsid w:val="00955A16"/>
    <w:rsid w:val="00955A78"/>
    <w:rsid w:val="00956244"/>
    <w:rsid w:val="00960F15"/>
    <w:rsid w:val="00962798"/>
    <w:rsid w:val="0096660C"/>
    <w:rsid w:val="00966C74"/>
    <w:rsid w:val="00972709"/>
    <w:rsid w:val="00972A55"/>
    <w:rsid w:val="00973B09"/>
    <w:rsid w:val="00973B7B"/>
    <w:rsid w:val="00973CF3"/>
    <w:rsid w:val="00974461"/>
    <w:rsid w:val="00974D58"/>
    <w:rsid w:val="009844CE"/>
    <w:rsid w:val="009866C9"/>
    <w:rsid w:val="009868DC"/>
    <w:rsid w:val="00986F3F"/>
    <w:rsid w:val="00987BC4"/>
    <w:rsid w:val="00991613"/>
    <w:rsid w:val="009921B8"/>
    <w:rsid w:val="009925D5"/>
    <w:rsid w:val="0099515C"/>
    <w:rsid w:val="00995C01"/>
    <w:rsid w:val="009975B6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C12CE"/>
    <w:rsid w:val="009C1773"/>
    <w:rsid w:val="009C28CA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5B6A"/>
    <w:rsid w:val="009E7551"/>
    <w:rsid w:val="009E7A6C"/>
    <w:rsid w:val="009F031E"/>
    <w:rsid w:val="009F4E19"/>
    <w:rsid w:val="009F59B7"/>
    <w:rsid w:val="009F67ED"/>
    <w:rsid w:val="009F707F"/>
    <w:rsid w:val="009F7561"/>
    <w:rsid w:val="00A01180"/>
    <w:rsid w:val="00A02299"/>
    <w:rsid w:val="00A072C4"/>
    <w:rsid w:val="00A07662"/>
    <w:rsid w:val="00A10894"/>
    <w:rsid w:val="00A14422"/>
    <w:rsid w:val="00A148A8"/>
    <w:rsid w:val="00A21B71"/>
    <w:rsid w:val="00A22769"/>
    <w:rsid w:val="00A25111"/>
    <w:rsid w:val="00A25992"/>
    <w:rsid w:val="00A25A6C"/>
    <w:rsid w:val="00A27EF3"/>
    <w:rsid w:val="00A3051B"/>
    <w:rsid w:val="00A308CB"/>
    <w:rsid w:val="00A3125D"/>
    <w:rsid w:val="00A330C7"/>
    <w:rsid w:val="00A33F00"/>
    <w:rsid w:val="00A3439E"/>
    <w:rsid w:val="00A35D0B"/>
    <w:rsid w:val="00A37F9E"/>
    <w:rsid w:val="00A40085"/>
    <w:rsid w:val="00A45C3D"/>
    <w:rsid w:val="00A47934"/>
    <w:rsid w:val="00A47DF6"/>
    <w:rsid w:val="00A523B5"/>
    <w:rsid w:val="00A5250D"/>
    <w:rsid w:val="00A53A05"/>
    <w:rsid w:val="00A550F3"/>
    <w:rsid w:val="00A60E11"/>
    <w:rsid w:val="00A637D7"/>
    <w:rsid w:val="00A63D35"/>
    <w:rsid w:val="00A72927"/>
    <w:rsid w:val="00A73190"/>
    <w:rsid w:val="00A73627"/>
    <w:rsid w:val="00A811F8"/>
    <w:rsid w:val="00A835AB"/>
    <w:rsid w:val="00A85478"/>
    <w:rsid w:val="00A85628"/>
    <w:rsid w:val="00A873D0"/>
    <w:rsid w:val="00A91827"/>
    <w:rsid w:val="00A91A8F"/>
    <w:rsid w:val="00A9231C"/>
    <w:rsid w:val="00A925FC"/>
    <w:rsid w:val="00A94B2B"/>
    <w:rsid w:val="00A95C67"/>
    <w:rsid w:val="00A968C4"/>
    <w:rsid w:val="00AA2532"/>
    <w:rsid w:val="00AA2BAF"/>
    <w:rsid w:val="00AA2FF0"/>
    <w:rsid w:val="00AA3B0D"/>
    <w:rsid w:val="00AA695E"/>
    <w:rsid w:val="00AA702D"/>
    <w:rsid w:val="00AA7BBD"/>
    <w:rsid w:val="00AB390A"/>
    <w:rsid w:val="00AB7824"/>
    <w:rsid w:val="00AC2A6D"/>
    <w:rsid w:val="00AC6C14"/>
    <w:rsid w:val="00AC7363"/>
    <w:rsid w:val="00AC740A"/>
    <w:rsid w:val="00AD2326"/>
    <w:rsid w:val="00AD2619"/>
    <w:rsid w:val="00AE1F88"/>
    <w:rsid w:val="00AE20AD"/>
    <w:rsid w:val="00AE361F"/>
    <w:rsid w:val="00AE5370"/>
    <w:rsid w:val="00AE5BEB"/>
    <w:rsid w:val="00AE654F"/>
    <w:rsid w:val="00AE6F02"/>
    <w:rsid w:val="00AE76C4"/>
    <w:rsid w:val="00AF1208"/>
    <w:rsid w:val="00AF1A52"/>
    <w:rsid w:val="00AF2423"/>
    <w:rsid w:val="00AF5476"/>
    <w:rsid w:val="00AF5D6B"/>
    <w:rsid w:val="00AF71DD"/>
    <w:rsid w:val="00B02F6E"/>
    <w:rsid w:val="00B03393"/>
    <w:rsid w:val="00B04A20"/>
    <w:rsid w:val="00B0508C"/>
    <w:rsid w:val="00B05B7E"/>
    <w:rsid w:val="00B066B7"/>
    <w:rsid w:val="00B0716A"/>
    <w:rsid w:val="00B0729A"/>
    <w:rsid w:val="00B122D3"/>
    <w:rsid w:val="00B12499"/>
    <w:rsid w:val="00B1412A"/>
    <w:rsid w:val="00B17658"/>
    <w:rsid w:val="00B203A9"/>
    <w:rsid w:val="00B24297"/>
    <w:rsid w:val="00B247A9"/>
    <w:rsid w:val="00B26DEA"/>
    <w:rsid w:val="00B27363"/>
    <w:rsid w:val="00B30368"/>
    <w:rsid w:val="00B31DDC"/>
    <w:rsid w:val="00B320DF"/>
    <w:rsid w:val="00B330BC"/>
    <w:rsid w:val="00B330D1"/>
    <w:rsid w:val="00B3336A"/>
    <w:rsid w:val="00B336E4"/>
    <w:rsid w:val="00B34076"/>
    <w:rsid w:val="00B34732"/>
    <w:rsid w:val="00B350A6"/>
    <w:rsid w:val="00B3512D"/>
    <w:rsid w:val="00B40D1A"/>
    <w:rsid w:val="00B435B5"/>
    <w:rsid w:val="00B436F9"/>
    <w:rsid w:val="00B4508E"/>
    <w:rsid w:val="00B471F7"/>
    <w:rsid w:val="00B50D1B"/>
    <w:rsid w:val="00B565D8"/>
    <w:rsid w:val="00B569C4"/>
    <w:rsid w:val="00B5779A"/>
    <w:rsid w:val="00B578EC"/>
    <w:rsid w:val="00B61C25"/>
    <w:rsid w:val="00B63480"/>
    <w:rsid w:val="00B63588"/>
    <w:rsid w:val="00B63E8A"/>
    <w:rsid w:val="00B64D24"/>
    <w:rsid w:val="00B66E23"/>
    <w:rsid w:val="00B7147D"/>
    <w:rsid w:val="00B740B4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0315"/>
    <w:rsid w:val="00B91EDD"/>
    <w:rsid w:val="00B92231"/>
    <w:rsid w:val="00B923BA"/>
    <w:rsid w:val="00B933DA"/>
    <w:rsid w:val="00B93D86"/>
    <w:rsid w:val="00B9678D"/>
    <w:rsid w:val="00B97A47"/>
    <w:rsid w:val="00BA1D11"/>
    <w:rsid w:val="00BA2CE6"/>
    <w:rsid w:val="00BA31C7"/>
    <w:rsid w:val="00BA5650"/>
    <w:rsid w:val="00BA5F2C"/>
    <w:rsid w:val="00BA61DC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3991"/>
    <w:rsid w:val="00BC7C4F"/>
    <w:rsid w:val="00BD08DC"/>
    <w:rsid w:val="00BD1747"/>
    <w:rsid w:val="00BD1B3B"/>
    <w:rsid w:val="00BD28B5"/>
    <w:rsid w:val="00BD2B06"/>
    <w:rsid w:val="00BD3B53"/>
    <w:rsid w:val="00BD4B58"/>
    <w:rsid w:val="00BD4D82"/>
    <w:rsid w:val="00BD5478"/>
    <w:rsid w:val="00BD6711"/>
    <w:rsid w:val="00BD7482"/>
    <w:rsid w:val="00BD7933"/>
    <w:rsid w:val="00BD7A59"/>
    <w:rsid w:val="00BE06EB"/>
    <w:rsid w:val="00BE2795"/>
    <w:rsid w:val="00BE2FFB"/>
    <w:rsid w:val="00BE618A"/>
    <w:rsid w:val="00BE628B"/>
    <w:rsid w:val="00BE7122"/>
    <w:rsid w:val="00BF0C68"/>
    <w:rsid w:val="00BF251D"/>
    <w:rsid w:val="00BF68C7"/>
    <w:rsid w:val="00BF74A6"/>
    <w:rsid w:val="00BF7B10"/>
    <w:rsid w:val="00BF7D69"/>
    <w:rsid w:val="00C00194"/>
    <w:rsid w:val="00C003CF"/>
    <w:rsid w:val="00C00C07"/>
    <w:rsid w:val="00C017DE"/>
    <w:rsid w:val="00C047FF"/>
    <w:rsid w:val="00C05010"/>
    <w:rsid w:val="00C129E6"/>
    <w:rsid w:val="00C14973"/>
    <w:rsid w:val="00C15C45"/>
    <w:rsid w:val="00C1602C"/>
    <w:rsid w:val="00C1643D"/>
    <w:rsid w:val="00C206A2"/>
    <w:rsid w:val="00C22226"/>
    <w:rsid w:val="00C222ED"/>
    <w:rsid w:val="00C24C1E"/>
    <w:rsid w:val="00C261A9"/>
    <w:rsid w:val="00C30563"/>
    <w:rsid w:val="00C321BE"/>
    <w:rsid w:val="00C37958"/>
    <w:rsid w:val="00C40171"/>
    <w:rsid w:val="00C40565"/>
    <w:rsid w:val="00C42793"/>
    <w:rsid w:val="00C448FC"/>
    <w:rsid w:val="00C4518E"/>
    <w:rsid w:val="00C468DA"/>
    <w:rsid w:val="00C47362"/>
    <w:rsid w:val="00C50772"/>
    <w:rsid w:val="00C52041"/>
    <w:rsid w:val="00C552AE"/>
    <w:rsid w:val="00C57057"/>
    <w:rsid w:val="00C60175"/>
    <w:rsid w:val="00C601ED"/>
    <w:rsid w:val="00C6180B"/>
    <w:rsid w:val="00C6245B"/>
    <w:rsid w:val="00C65FF5"/>
    <w:rsid w:val="00C662BE"/>
    <w:rsid w:val="00C7155F"/>
    <w:rsid w:val="00C72357"/>
    <w:rsid w:val="00C739FE"/>
    <w:rsid w:val="00C7624A"/>
    <w:rsid w:val="00C8234D"/>
    <w:rsid w:val="00C86484"/>
    <w:rsid w:val="00C87048"/>
    <w:rsid w:val="00C87E3E"/>
    <w:rsid w:val="00C93D99"/>
    <w:rsid w:val="00C94321"/>
    <w:rsid w:val="00C94AB4"/>
    <w:rsid w:val="00C96707"/>
    <w:rsid w:val="00CA7A16"/>
    <w:rsid w:val="00CB0238"/>
    <w:rsid w:val="00CB20FF"/>
    <w:rsid w:val="00CB4AAA"/>
    <w:rsid w:val="00CB50AF"/>
    <w:rsid w:val="00CB5577"/>
    <w:rsid w:val="00CB6253"/>
    <w:rsid w:val="00CB7FC4"/>
    <w:rsid w:val="00CC1D01"/>
    <w:rsid w:val="00CC21C4"/>
    <w:rsid w:val="00CC62CC"/>
    <w:rsid w:val="00CD2D7A"/>
    <w:rsid w:val="00CD3AF6"/>
    <w:rsid w:val="00CD4CE6"/>
    <w:rsid w:val="00CE36A7"/>
    <w:rsid w:val="00CE42A9"/>
    <w:rsid w:val="00CE5A5C"/>
    <w:rsid w:val="00CF0EF1"/>
    <w:rsid w:val="00CF1483"/>
    <w:rsid w:val="00CF1A6A"/>
    <w:rsid w:val="00D0058C"/>
    <w:rsid w:val="00D07578"/>
    <w:rsid w:val="00D07BEC"/>
    <w:rsid w:val="00D10502"/>
    <w:rsid w:val="00D10E03"/>
    <w:rsid w:val="00D139F4"/>
    <w:rsid w:val="00D14259"/>
    <w:rsid w:val="00D147D5"/>
    <w:rsid w:val="00D15305"/>
    <w:rsid w:val="00D15CE0"/>
    <w:rsid w:val="00D16423"/>
    <w:rsid w:val="00D17787"/>
    <w:rsid w:val="00D2218B"/>
    <w:rsid w:val="00D235B7"/>
    <w:rsid w:val="00D253A6"/>
    <w:rsid w:val="00D27113"/>
    <w:rsid w:val="00D3100B"/>
    <w:rsid w:val="00D31136"/>
    <w:rsid w:val="00D31AB7"/>
    <w:rsid w:val="00D31BBF"/>
    <w:rsid w:val="00D349B6"/>
    <w:rsid w:val="00D37809"/>
    <w:rsid w:val="00D4109F"/>
    <w:rsid w:val="00D42D43"/>
    <w:rsid w:val="00D43C9A"/>
    <w:rsid w:val="00D50D23"/>
    <w:rsid w:val="00D512BB"/>
    <w:rsid w:val="00D51B3C"/>
    <w:rsid w:val="00D51D82"/>
    <w:rsid w:val="00D53571"/>
    <w:rsid w:val="00D5549D"/>
    <w:rsid w:val="00D61E76"/>
    <w:rsid w:val="00D63C8B"/>
    <w:rsid w:val="00D65057"/>
    <w:rsid w:val="00D6509D"/>
    <w:rsid w:val="00D67BFE"/>
    <w:rsid w:val="00D67FA0"/>
    <w:rsid w:val="00D7060F"/>
    <w:rsid w:val="00D7068F"/>
    <w:rsid w:val="00D75A30"/>
    <w:rsid w:val="00D7621A"/>
    <w:rsid w:val="00D77EBD"/>
    <w:rsid w:val="00D82C1B"/>
    <w:rsid w:val="00D83652"/>
    <w:rsid w:val="00D837CF"/>
    <w:rsid w:val="00D83ACE"/>
    <w:rsid w:val="00D84B31"/>
    <w:rsid w:val="00D87431"/>
    <w:rsid w:val="00D90E83"/>
    <w:rsid w:val="00D9252A"/>
    <w:rsid w:val="00D94276"/>
    <w:rsid w:val="00D97D87"/>
    <w:rsid w:val="00DA18CA"/>
    <w:rsid w:val="00DA2A2B"/>
    <w:rsid w:val="00DA3B1A"/>
    <w:rsid w:val="00DA643E"/>
    <w:rsid w:val="00DB4339"/>
    <w:rsid w:val="00DC25ED"/>
    <w:rsid w:val="00DC4074"/>
    <w:rsid w:val="00DC54AF"/>
    <w:rsid w:val="00DC6078"/>
    <w:rsid w:val="00DC62F7"/>
    <w:rsid w:val="00DC79AD"/>
    <w:rsid w:val="00DD07B3"/>
    <w:rsid w:val="00DD2075"/>
    <w:rsid w:val="00DD2FC3"/>
    <w:rsid w:val="00DD4BC4"/>
    <w:rsid w:val="00DD673D"/>
    <w:rsid w:val="00DD690C"/>
    <w:rsid w:val="00DD6CEA"/>
    <w:rsid w:val="00DD73B4"/>
    <w:rsid w:val="00DD788F"/>
    <w:rsid w:val="00DE01D4"/>
    <w:rsid w:val="00DE169B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0CA3"/>
    <w:rsid w:val="00E0277E"/>
    <w:rsid w:val="00E03063"/>
    <w:rsid w:val="00E04B65"/>
    <w:rsid w:val="00E12759"/>
    <w:rsid w:val="00E12CA9"/>
    <w:rsid w:val="00E13B78"/>
    <w:rsid w:val="00E1476C"/>
    <w:rsid w:val="00E14ABB"/>
    <w:rsid w:val="00E15540"/>
    <w:rsid w:val="00E16057"/>
    <w:rsid w:val="00E21C70"/>
    <w:rsid w:val="00E22D3E"/>
    <w:rsid w:val="00E23079"/>
    <w:rsid w:val="00E272E2"/>
    <w:rsid w:val="00E27B6A"/>
    <w:rsid w:val="00E30E33"/>
    <w:rsid w:val="00E31841"/>
    <w:rsid w:val="00E31D24"/>
    <w:rsid w:val="00E37C2F"/>
    <w:rsid w:val="00E40B5D"/>
    <w:rsid w:val="00E4303F"/>
    <w:rsid w:val="00E4313A"/>
    <w:rsid w:val="00E43457"/>
    <w:rsid w:val="00E43762"/>
    <w:rsid w:val="00E43B39"/>
    <w:rsid w:val="00E45649"/>
    <w:rsid w:val="00E54420"/>
    <w:rsid w:val="00E54CE5"/>
    <w:rsid w:val="00E557A0"/>
    <w:rsid w:val="00E558E2"/>
    <w:rsid w:val="00E573F7"/>
    <w:rsid w:val="00E62DE0"/>
    <w:rsid w:val="00E654B8"/>
    <w:rsid w:val="00E658DA"/>
    <w:rsid w:val="00E67C14"/>
    <w:rsid w:val="00E70676"/>
    <w:rsid w:val="00E71466"/>
    <w:rsid w:val="00E71582"/>
    <w:rsid w:val="00E71A11"/>
    <w:rsid w:val="00E71C4B"/>
    <w:rsid w:val="00E73DC5"/>
    <w:rsid w:val="00E74AA0"/>
    <w:rsid w:val="00E82F2C"/>
    <w:rsid w:val="00E83457"/>
    <w:rsid w:val="00E83BDA"/>
    <w:rsid w:val="00E86222"/>
    <w:rsid w:val="00E86D98"/>
    <w:rsid w:val="00E90E1C"/>
    <w:rsid w:val="00E92885"/>
    <w:rsid w:val="00E93CB1"/>
    <w:rsid w:val="00E93F9C"/>
    <w:rsid w:val="00E96D53"/>
    <w:rsid w:val="00E97B28"/>
    <w:rsid w:val="00EA2F1B"/>
    <w:rsid w:val="00EA3624"/>
    <w:rsid w:val="00EA5AA5"/>
    <w:rsid w:val="00EA6D9E"/>
    <w:rsid w:val="00EB01EC"/>
    <w:rsid w:val="00EB1D97"/>
    <w:rsid w:val="00EB21EC"/>
    <w:rsid w:val="00EB22A5"/>
    <w:rsid w:val="00EB431E"/>
    <w:rsid w:val="00EB61CB"/>
    <w:rsid w:val="00EC0326"/>
    <w:rsid w:val="00EC2DF6"/>
    <w:rsid w:val="00EC44C5"/>
    <w:rsid w:val="00EC7898"/>
    <w:rsid w:val="00ED22A0"/>
    <w:rsid w:val="00ED5746"/>
    <w:rsid w:val="00ED5B65"/>
    <w:rsid w:val="00ED621E"/>
    <w:rsid w:val="00ED6316"/>
    <w:rsid w:val="00EE142B"/>
    <w:rsid w:val="00EE40E4"/>
    <w:rsid w:val="00EE500A"/>
    <w:rsid w:val="00EE5771"/>
    <w:rsid w:val="00EF0139"/>
    <w:rsid w:val="00EF2B89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B9B"/>
    <w:rsid w:val="00F44AC7"/>
    <w:rsid w:val="00F500EC"/>
    <w:rsid w:val="00F50611"/>
    <w:rsid w:val="00F52D77"/>
    <w:rsid w:val="00F53DFE"/>
    <w:rsid w:val="00F541C9"/>
    <w:rsid w:val="00F56A65"/>
    <w:rsid w:val="00F642E1"/>
    <w:rsid w:val="00F650D5"/>
    <w:rsid w:val="00F7238A"/>
    <w:rsid w:val="00F74541"/>
    <w:rsid w:val="00F75B89"/>
    <w:rsid w:val="00F806ED"/>
    <w:rsid w:val="00F829E8"/>
    <w:rsid w:val="00F82E0C"/>
    <w:rsid w:val="00F87EAA"/>
    <w:rsid w:val="00F90A19"/>
    <w:rsid w:val="00F9236B"/>
    <w:rsid w:val="00F9251B"/>
    <w:rsid w:val="00F92B25"/>
    <w:rsid w:val="00F9303C"/>
    <w:rsid w:val="00F96B12"/>
    <w:rsid w:val="00FA022B"/>
    <w:rsid w:val="00FA1053"/>
    <w:rsid w:val="00FA2D67"/>
    <w:rsid w:val="00FA7DB4"/>
    <w:rsid w:val="00FB212C"/>
    <w:rsid w:val="00FB2EE9"/>
    <w:rsid w:val="00FB3809"/>
    <w:rsid w:val="00FB5215"/>
    <w:rsid w:val="00FB7C9B"/>
    <w:rsid w:val="00FC07FC"/>
    <w:rsid w:val="00FC3152"/>
    <w:rsid w:val="00FC59D6"/>
    <w:rsid w:val="00FC5A66"/>
    <w:rsid w:val="00FC6ED8"/>
    <w:rsid w:val="00FC6EF6"/>
    <w:rsid w:val="00FD0740"/>
    <w:rsid w:val="00FD3BF6"/>
    <w:rsid w:val="00FD476E"/>
    <w:rsid w:val="00FD6CAB"/>
    <w:rsid w:val="00FD6D39"/>
    <w:rsid w:val="00FD6F2E"/>
    <w:rsid w:val="00FD7E69"/>
    <w:rsid w:val="00FE0915"/>
    <w:rsid w:val="00FE2092"/>
    <w:rsid w:val="00FE3951"/>
    <w:rsid w:val="00FE4DA2"/>
    <w:rsid w:val="00FE6A1B"/>
    <w:rsid w:val="00FE6B6C"/>
    <w:rsid w:val="00FF2CC8"/>
    <w:rsid w:val="00FF42F2"/>
    <w:rsid w:val="00FF529C"/>
    <w:rsid w:val="00FF5844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  <w:style w:type="character" w:customStyle="1" w:styleId="posted-on">
    <w:name w:val="posted-on"/>
    <w:basedOn w:val="DefaultParagraphFont"/>
    <w:rsid w:val="00455846"/>
  </w:style>
  <w:style w:type="character" w:customStyle="1" w:styleId="byline">
    <w:name w:val="byline"/>
    <w:basedOn w:val="DefaultParagraphFont"/>
    <w:rsid w:val="00455846"/>
  </w:style>
  <w:style w:type="character" w:customStyle="1" w:styleId="byline-prefix">
    <w:name w:val="byline-prefix"/>
    <w:basedOn w:val="DefaultParagraphFont"/>
    <w:rsid w:val="00455846"/>
  </w:style>
  <w:style w:type="character" w:customStyle="1" w:styleId="author">
    <w:name w:val="author"/>
    <w:basedOn w:val="DefaultParagraphFont"/>
    <w:rsid w:val="00455846"/>
  </w:style>
  <w:style w:type="character" w:customStyle="1" w:styleId="skimlinks-unlinked">
    <w:name w:val="skimlinks-unlinked"/>
    <w:basedOn w:val="DefaultParagraphFont"/>
    <w:rsid w:val="00455846"/>
  </w:style>
  <w:style w:type="character" w:customStyle="1" w:styleId="test-idfield-label">
    <w:name w:val="test-id__field-label"/>
    <w:basedOn w:val="DefaultParagraphFont"/>
    <w:rsid w:val="0067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AEA10DC3-BD68-4E1E-A0D7-0222DE50301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6</Pages>
  <Words>880</Words>
  <Characters>5019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2020-09-24T07:49:00Z</dcterms:created>
  <dcterms:modified xsi:type="dcterms:W3CDTF">2020-09-24T14:40:00Z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