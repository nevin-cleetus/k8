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DECD7" w14:textId="5B8BA0B1" w:rsidR="00D00E87" w:rsidRDefault="00D00E87" w:rsidP="00D00E87">
      <w:pPr>
        <w:pStyle w:val="Heading1"/>
        <w:pageBreakBefore/>
        <w:ind w:left="2880" w:firstLine="720"/>
        <w:jc w:val="left"/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 xml:space="preserve">Terraform </w:t>
      </w:r>
    </w:p>
    <w:p w14:paraId="3653CCD2" w14:textId="087DA133" w:rsidR="00D00E87" w:rsidRDefault="00D00E87" w:rsidP="00D00E87">
      <w:pPr>
        <w:pStyle w:val="Attendees"/>
        <w:jc w:val="left"/>
        <w:rPr>
          <w:color w:val="4472C4"/>
        </w:rPr>
      </w:pPr>
      <w:r>
        <w:rPr>
          <w:color w:val="4472C4"/>
        </w:rPr>
        <w:t xml:space="preserve">           </w:t>
      </w:r>
      <w:r>
        <w:rPr>
          <w:color w:val="4472C4"/>
        </w:rPr>
        <w:tab/>
      </w:r>
      <w:r>
        <w:rPr>
          <w:color w:val="4472C4"/>
        </w:rPr>
        <w:tab/>
      </w:r>
      <w:r>
        <w:rPr>
          <w:color w:val="4472C4"/>
        </w:rPr>
        <w:tab/>
      </w:r>
      <w:r>
        <w:rPr>
          <w:color w:val="4472C4"/>
        </w:rPr>
        <w:tab/>
      </w:r>
      <w:r>
        <w:rPr>
          <w:color w:val="4472C4"/>
        </w:rPr>
        <w:tab/>
        <w:t xml:space="preserve">Duration: </w:t>
      </w:r>
      <w:r w:rsidR="00863A86">
        <w:rPr>
          <w:color w:val="4472C4"/>
        </w:rPr>
        <w:t>3</w:t>
      </w:r>
      <w:r>
        <w:rPr>
          <w:color w:val="4472C4"/>
        </w:rPr>
        <w:t xml:space="preserve"> Days</w:t>
      </w:r>
    </w:p>
    <w:p w14:paraId="47E57087" w14:textId="77777777" w:rsidR="00D00E87" w:rsidRDefault="00D00E87" w:rsidP="00D00E87">
      <w:r>
        <w:rPr>
          <w:b/>
          <w:bCs/>
          <w:color w:val="4472C4"/>
        </w:rPr>
        <w:t>Course type </w:t>
      </w:r>
    </w:p>
    <w:p w14:paraId="481AB586" w14:textId="77777777" w:rsidR="00D00E87" w:rsidRDefault="00D00E87" w:rsidP="00D00E87">
      <w:pPr>
        <w:ind w:firstLine="547"/>
      </w:pPr>
      <w:r>
        <w:rPr>
          <w:color w:val="4472C4"/>
          <w:sz w:val="22"/>
          <w:szCs w:val="22"/>
        </w:rPr>
        <w:t>● Instructor-Led Classroom Training </w:t>
      </w:r>
    </w:p>
    <w:p w14:paraId="43B29E49" w14:textId="77777777" w:rsidR="00D00E87" w:rsidRDefault="00D00E87" w:rsidP="00D00E87">
      <w:r>
        <w:rPr>
          <w:b/>
          <w:bCs/>
          <w:color w:val="4472C4"/>
        </w:rPr>
        <w:t>Course Duration </w:t>
      </w:r>
    </w:p>
    <w:p w14:paraId="366F30BC" w14:textId="5197D9F9" w:rsidR="00D00E87" w:rsidRDefault="00D00E87" w:rsidP="00D00E87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</w:t>
      </w:r>
      <w:r w:rsidR="00EF0E79">
        <w:rPr>
          <w:color w:val="4472C4"/>
          <w:sz w:val="22"/>
          <w:szCs w:val="22"/>
        </w:rPr>
        <w:t>24</w:t>
      </w:r>
      <w:r>
        <w:rPr>
          <w:color w:val="4472C4"/>
          <w:sz w:val="22"/>
          <w:szCs w:val="22"/>
        </w:rPr>
        <w:t>+ Hours (</w:t>
      </w:r>
      <w:r w:rsidR="00EF0E79">
        <w:rPr>
          <w:color w:val="4472C4"/>
          <w:sz w:val="22"/>
          <w:szCs w:val="22"/>
        </w:rPr>
        <w:t>3</w:t>
      </w:r>
      <w:r>
        <w:rPr>
          <w:color w:val="4472C4"/>
          <w:sz w:val="22"/>
          <w:szCs w:val="22"/>
        </w:rPr>
        <w:t xml:space="preserve"> days) Approx. </w:t>
      </w:r>
    </w:p>
    <w:p w14:paraId="62AD6A72" w14:textId="77777777" w:rsidR="00D00E87" w:rsidRDefault="00D00E87" w:rsidP="00D00E87">
      <w:pPr>
        <w:rPr>
          <w:b/>
          <w:bCs/>
          <w:color w:val="4472C4"/>
        </w:rPr>
      </w:pPr>
      <w:r>
        <w:rPr>
          <w:b/>
          <w:bCs/>
          <w:color w:val="4472C4"/>
        </w:rPr>
        <w:t xml:space="preserve">Prerequisites  </w:t>
      </w:r>
    </w:p>
    <w:p w14:paraId="31D98290" w14:textId="77777777" w:rsidR="00D00E87" w:rsidRDefault="00D00E87" w:rsidP="00D00E87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A foundational understanding of IT infrastructure </w:t>
      </w:r>
    </w:p>
    <w:p w14:paraId="00729E6A" w14:textId="77777777" w:rsidR="00D00E87" w:rsidRDefault="00D00E87" w:rsidP="00D00E87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Knowledge of Unix/Linux operating system </w:t>
      </w:r>
    </w:p>
    <w:p w14:paraId="16F5403D" w14:textId="77777777" w:rsidR="008C5D15" w:rsidRDefault="00D00E87" w:rsidP="00D00E87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>● Basic knowledge about Software Development Life Cycle</w:t>
      </w:r>
    </w:p>
    <w:p w14:paraId="483402A7" w14:textId="72DD1DEA" w:rsidR="00D00E87" w:rsidRDefault="008C5D15" w:rsidP="00D00E87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Basic understanding of Docker </w:t>
      </w:r>
      <w:r w:rsidR="00560D00">
        <w:rPr>
          <w:color w:val="4472C4"/>
          <w:sz w:val="22"/>
          <w:szCs w:val="22"/>
        </w:rPr>
        <w:t>containers would be desirable</w:t>
      </w:r>
    </w:p>
    <w:p w14:paraId="0E5698B7" w14:textId="77777777" w:rsidR="00D00E87" w:rsidRDefault="00D00E87" w:rsidP="00D00E87">
      <w:pPr>
        <w:rPr>
          <w:b/>
          <w:bCs/>
          <w:color w:val="4472C4"/>
        </w:rPr>
      </w:pPr>
    </w:p>
    <w:p w14:paraId="2B2D4D78" w14:textId="77777777" w:rsidR="00D00E87" w:rsidRDefault="00D00E87" w:rsidP="00D00E87">
      <w:pPr>
        <w:rPr>
          <w:b/>
          <w:bCs/>
          <w:color w:val="4472C4"/>
        </w:rPr>
      </w:pPr>
      <w:r>
        <w:rPr>
          <w:b/>
          <w:bCs/>
          <w:color w:val="4472C4"/>
        </w:rPr>
        <w:t xml:space="preserve">Learning outcomes  </w:t>
      </w:r>
    </w:p>
    <w:p w14:paraId="19F82FC4" w14:textId="06C03A2E" w:rsidR="003A3C20" w:rsidRPr="003A3C20" w:rsidRDefault="003A3C20" w:rsidP="003A3C20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</w:t>
      </w:r>
      <w:r w:rsidRPr="003A3C20">
        <w:rPr>
          <w:color w:val="4472C4"/>
          <w:sz w:val="22"/>
          <w:szCs w:val="22"/>
        </w:rPr>
        <w:t>Describe what Terraform is</w:t>
      </w:r>
      <w:r w:rsidR="005D4AB0">
        <w:rPr>
          <w:color w:val="4472C4"/>
          <w:sz w:val="22"/>
          <w:szCs w:val="22"/>
        </w:rPr>
        <w:t>.</w:t>
      </w:r>
    </w:p>
    <w:p w14:paraId="614D2D8B" w14:textId="47A1B9E7" w:rsidR="003A3C20" w:rsidRPr="003A3C20" w:rsidRDefault="003A3C20" w:rsidP="003A3C20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</w:t>
      </w:r>
      <w:r w:rsidRPr="003A3C20">
        <w:rPr>
          <w:color w:val="4472C4"/>
          <w:sz w:val="22"/>
          <w:szCs w:val="22"/>
        </w:rPr>
        <w:t>Write Terraform configuration files</w:t>
      </w:r>
    </w:p>
    <w:p w14:paraId="68D9284D" w14:textId="6E161626" w:rsidR="003A3C20" w:rsidRPr="003A3C20" w:rsidRDefault="003A3C20" w:rsidP="003A3C20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</w:t>
      </w:r>
      <w:r w:rsidRPr="003A3C20">
        <w:rPr>
          <w:color w:val="4472C4"/>
          <w:sz w:val="22"/>
          <w:szCs w:val="22"/>
        </w:rPr>
        <w:t>Understand how Terraform integrates infrastructure sources</w:t>
      </w:r>
    </w:p>
    <w:p w14:paraId="3A0DD28D" w14:textId="216E13F0" w:rsidR="003A3C20" w:rsidRDefault="003A3C20" w:rsidP="003A3C20">
      <w:pPr>
        <w:ind w:firstLine="547"/>
        <w:rPr>
          <w:color w:val="4472C4"/>
          <w:sz w:val="22"/>
          <w:szCs w:val="22"/>
        </w:rPr>
      </w:pPr>
      <w:r>
        <w:rPr>
          <w:color w:val="4472C4"/>
          <w:sz w:val="22"/>
          <w:szCs w:val="22"/>
        </w:rPr>
        <w:t xml:space="preserve">● </w:t>
      </w:r>
      <w:r w:rsidRPr="003A3C20">
        <w:rPr>
          <w:color w:val="4472C4"/>
          <w:sz w:val="22"/>
          <w:szCs w:val="22"/>
        </w:rPr>
        <w:t>Manage multiple infrastructure environments with Terraform</w:t>
      </w:r>
    </w:p>
    <w:p w14:paraId="33096009" w14:textId="77777777" w:rsidR="00467CE8" w:rsidRDefault="00467CE8" w:rsidP="000262E2">
      <w:pPr>
        <w:rPr>
          <w:b/>
          <w:bCs/>
          <w:color w:val="4472C4"/>
        </w:rPr>
      </w:pPr>
    </w:p>
    <w:p w14:paraId="055107D9" w14:textId="1B053D32" w:rsidR="006156F3" w:rsidRDefault="00646912" w:rsidP="000262E2">
      <w:pPr>
        <w:rPr>
          <w:b/>
          <w:bCs/>
          <w:color w:val="4472C4"/>
        </w:rPr>
      </w:pPr>
      <w:r>
        <w:rPr>
          <w:b/>
          <w:bCs/>
          <w:color w:val="4472C4"/>
        </w:rPr>
        <w:tab/>
      </w:r>
      <w:r>
        <w:rPr>
          <w:b/>
          <w:bCs/>
          <w:color w:val="4472C4"/>
        </w:rPr>
        <w:tab/>
      </w:r>
      <w:r>
        <w:rPr>
          <w:b/>
          <w:bCs/>
          <w:color w:val="4472C4"/>
        </w:rPr>
        <w:tab/>
      </w:r>
      <w:r w:rsidR="00967032">
        <w:rPr>
          <w:b/>
          <w:bCs/>
          <w:color w:val="4472C4"/>
        </w:rPr>
        <w:tab/>
      </w:r>
      <w:r w:rsidR="00967032">
        <w:rPr>
          <w:b/>
          <w:bCs/>
          <w:color w:val="4472C4"/>
        </w:rPr>
        <w:tab/>
        <w:t>Course Content</w:t>
      </w:r>
      <w:r w:rsidR="00967032">
        <w:rPr>
          <w:b/>
          <w:bCs/>
          <w:color w:val="4472C4"/>
        </w:rPr>
        <w:tab/>
      </w:r>
      <w:r>
        <w:rPr>
          <w:b/>
          <w:bCs/>
          <w:color w:val="4472C4"/>
        </w:rPr>
        <w:tab/>
      </w:r>
    </w:p>
    <w:p w14:paraId="35597162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Introduction to Terraform</w:t>
      </w:r>
    </w:p>
    <w:p w14:paraId="435F9B3C" w14:textId="5B5DD808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Introduction to terraform</w:t>
      </w:r>
    </w:p>
    <w:p w14:paraId="45D33672" w14:textId="3A3583EC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Infrastructure Automation</w:t>
      </w:r>
    </w:p>
    <w:p w14:paraId="52DC9199" w14:textId="3212C67B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Install Terraform</w:t>
      </w:r>
    </w:p>
    <w:p w14:paraId="72CA80C8" w14:textId="15553D0B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Providers</w:t>
      </w:r>
    </w:p>
    <w:p w14:paraId="5DBB6F91" w14:textId="0213991B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Resources</w:t>
      </w:r>
    </w:p>
    <w:p w14:paraId="7AB3F1B4" w14:textId="44E54693" w:rsidR="00646912" w:rsidRP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lastRenderedPageBreak/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Basic Syntax</w:t>
      </w:r>
    </w:p>
    <w:p w14:paraId="644C7309" w14:textId="2F69341F" w:rsidR="00646912" w:rsidRDefault="00646912" w:rsidP="00C11717">
      <w:pPr>
        <w:spacing w:after="80" w:line="240" w:lineRule="auto"/>
        <w:ind w:left="176"/>
        <w:rPr>
          <w:color w:val="4472C4"/>
        </w:rPr>
      </w:pPr>
      <w:r w:rsidRPr="00646912">
        <w:rPr>
          <w:color w:val="4472C4"/>
        </w:rPr>
        <w:tab/>
      </w:r>
      <w:r w:rsidRPr="00646912">
        <w:rPr>
          <w:color w:val="4472C4"/>
          <w:sz w:val="22"/>
          <w:szCs w:val="22"/>
        </w:rPr>
        <w:t xml:space="preserve">● </w:t>
      </w:r>
      <w:r w:rsidRPr="00646912">
        <w:rPr>
          <w:color w:val="4472C4"/>
        </w:rPr>
        <w:t>Exercise: Your First Script main.tf</w:t>
      </w:r>
    </w:p>
    <w:p w14:paraId="72014401" w14:textId="77777777" w:rsidR="00BB5F77" w:rsidRPr="00646912" w:rsidRDefault="00BB5F77" w:rsidP="00C11717">
      <w:pPr>
        <w:spacing w:after="80" w:line="240" w:lineRule="auto"/>
        <w:ind w:left="176"/>
        <w:rPr>
          <w:color w:val="4472C4"/>
        </w:rPr>
      </w:pPr>
    </w:p>
    <w:p w14:paraId="63E608CB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2. Getting started with Terraform</w:t>
      </w:r>
    </w:p>
    <w:p w14:paraId="0AEC3C80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967032">
        <w:rPr>
          <w:color w:val="4472C4"/>
        </w:rPr>
        <w:t>Terraform Plan, show, Apply, Destroy</w:t>
      </w:r>
    </w:p>
    <w:p w14:paraId="23D9AB6E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Exploring Terraform Registry</w:t>
      </w:r>
    </w:p>
    <w:p w14:paraId="709265E3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Interpolation</w:t>
      </w:r>
    </w:p>
    <w:p w14:paraId="3B5BA7E2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Tainting and Updating Resources</w:t>
      </w:r>
    </w:p>
    <w:p w14:paraId="46444AAA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Terraform Console and Output</w:t>
      </w:r>
    </w:p>
    <w:p w14:paraId="44F13320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Terraform Variables</w:t>
      </w:r>
    </w:p>
    <w:p w14:paraId="74432485" w14:textId="77777777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Breaking Out Our Variables and Outputs</w:t>
      </w:r>
    </w:p>
    <w:p w14:paraId="4EDCF09C" w14:textId="2B8F6BC9" w:rsidR="00646912" w:rsidRPr="00967032" w:rsidRDefault="00646912" w:rsidP="00A56047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Lab exercises: Breaking down main.tf into variables.tf, output.tf</w:t>
      </w:r>
    </w:p>
    <w:p w14:paraId="0D0778E7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3. Terraform Modules</w:t>
      </w:r>
    </w:p>
    <w:p w14:paraId="72B5DC6E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967032">
        <w:rPr>
          <w:color w:val="4472C4"/>
        </w:rPr>
        <w:t>Introduction to Modules</w:t>
      </w:r>
    </w:p>
    <w:p w14:paraId="45D64FBD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Module repositories</w:t>
      </w:r>
    </w:p>
    <w:p w14:paraId="49BDCF2A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First Basic Module</w:t>
      </w:r>
    </w:p>
    <w:p w14:paraId="11C15F5E" w14:textId="08A91A55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Module code</w:t>
      </w:r>
    </w:p>
    <w:p w14:paraId="42745C36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Main Terraform Code</w:t>
      </w:r>
    </w:p>
    <w:p w14:paraId="05024CE7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Using git repositories to save modules</w:t>
      </w:r>
    </w:p>
    <w:p w14:paraId="444CDFC2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Lab exercises: Modules for Docker</w:t>
      </w:r>
    </w:p>
    <w:p w14:paraId="5430E4E6" w14:textId="77777777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Lab exercises: The Docker Image Module</w:t>
      </w:r>
    </w:p>
    <w:p w14:paraId="72CA3A12" w14:textId="1906D18D" w:rsidR="00646912" w:rsidRPr="0096703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Lab exercises: Container Module</w:t>
      </w:r>
    </w:p>
    <w:p w14:paraId="5322C1AB" w14:textId="1960C294" w:rsidR="00646912" w:rsidRDefault="00646912" w:rsidP="00706BEB">
      <w:pPr>
        <w:spacing w:after="80" w:line="240" w:lineRule="auto"/>
        <w:ind w:left="176"/>
        <w:rPr>
          <w:color w:val="4472C4"/>
        </w:rPr>
      </w:pPr>
      <w:r w:rsidRPr="00967032">
        <w:rPr>
          <w:color w:val="4472C4"/>
        </w:rPr>
        <w:tab/>
        <w:t>Lab exercises: Modules - Root Module</w:t>
      </w:r>
    </w:p>
    <w:p w14:paraId="30155D31" w14:textId="77777777" w:rsidR="00576291" w:rsidRPr="00967032" w:rsidRDefault="00576291" w:rsidP="00706BEB">
      <w:pPr>
        <w:spacing w:after="80" w:line="240" w:lineRule="auto"/>
        <w:ind w:left="176"/>
        <w:rPr>
          <w:color w:val="4472C4"/>
        </w:rPr>
      </w:pPr>
    </w:p>
    <w:p w14:paraId="776CA425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4. Terraform: Writing in a more organized way</w:t>
      </w:r>
    </w:p>
    <w:p w14:paraId="1DE21648" w14:textId="77777777" w:rsidR="00646912" w:rsidRPr="00C92637" w:rsidRDefault="00646912" w:rsidP="00113951">
      <w:pPr>
        <w:spacing w:after="80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C92637">
        <w:rPr>
          <w:color w:val="4472C4"/>
        </w:rPr>
        <w:t>Maps and Lookups</w:t>
      </w:r>
    </w:p>
    <w:p w14:paraId="057D7EEF" w14:textId="77777777" w:rsidR="00646912" w:rsidRPr="00C92637" w:rsidRDefault="00646912" w:rsidP="00113951">
      <w:pPr>
        <w:spacing w:after="80"/>
        <w:ind w:left="176"/>
        <w:rPr>
          <w:color w:val="4472C4"/>
        </w:rPr>
      </w:pPr>
      <w:r w:rsidRPr="00C92637">
        <w:rPr>
          <w:color w:val="4472C4"/>
        </w:rPr>
        <w:tab/>
        <w:t>Terraform Workspaces</w:t>
      </w:r>
    </w:p>
    <w:p w14:paraId="3A7B41D5" w14:textId="77777777" w:rsidR="00646912" w:rsidRPr="00C92637" w:rsidRDefault="00646912" w:rsidP="00113951">
      <w:pPr>
        <w:spacing w:after="80"/>
        <w:ind w:left="176"/>
        <w:rPr>
          <w:color w:val="4472C4"/>
        </w:rPr>
      </w:pPr>
      <w:r w:rsidRPr="00C92637">
        <w:rPr>
          <w:color w:val="4472C4"/>
        </w:rPr>
        <w:tab/>
        <w:t>Breaking Out Our Variable Definitions</w:t>
      </w:r>
    </w:p>
    <w:p w14:paraId="25996C43" w14:textId="77777777" w:rsidR="00646912" w:rsidRPr="00C92637" w:rsidRDefault="00646912" w:rsidP="00113951">
      <w:pPr>
        <w:spacing w:after="80"/>
        <w:ind w:left="176"/>
        <w:rPr>
          <w:color w:val="4472C4"/>
        </w:rPr>
      </w:pPr>
      <w:r w:rsidRPr="00C92637">
        <w:rPr>
          <w:color w:val="4472C4"/>
        </w:rPr>
        <w:tab/>
        <w:t>Null Resources and Local-Exec</w:t>
      </w:r>
    </w:p>
    <w:p w14:paraId="09DAFEB1" w14:textId="77777777" w:rsidR="00646912" w:rsidRPr="00C92637" w:rsidRDefault="00646912" w:rsidP="00113951">
      <w:pPr>
        <w:spacing w:after="80"/>
        <w:ind w:left="176"/>
        <w:rPr>
          <w:color w:val="4472C4"/>
        </w:rPr>
      </w:pPr>
      <w:r w:rsidRPr="00C92637">
        <w:rPr>
          <w:color w:val="4472C4"/>
        </w:rPr>
        <w:lastRenderedPageBreak/>
        <w:tab/>
        <w:t>Terraform Console</w:t>
      </w:r>
    </w:p>
    <w:p w14:paraId="31697031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5. Terraform with AWS: lab Part 1</w:t>
      </w:r>
    </w:p>
    <w:p w14:paraId="3501E1DE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C92637">
        <w:rPr>
          <w:color w:val="4472C4"/>
        </w:rPr>
        <w:t>Setting up the system for AWS</w:t>
      </w:r>
    </w:p>
    <w:p w14:paraId="2442C1DD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Storage: The S3 Bucket and Random ID</w:t>
      </w:r>
    </w:p>
    <w:p w14:paraId="30140850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Storage: The Root Module</w:t>
      </w:r>
    </w:p>
    <w:p w14:paraId="0B8FB46A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Compute: AMI Data, Key Pair, and the File Function</w:t>
      </w:r>
    </w:p>
    <w:p w14:paraId="230907B3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Compute: The EC2 Instance</w:t>
      </w:r>
    </w:p>
    <w:p w14:paraId="2C79128E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Compute: User Data and Template Files</w:t>
      </w:r>
    </w:p>
    <w:p w14:paraId="3BC991BA" w14:textId="77777777" w:rsidR="00646912" w:rsidRPr="00C92637" w:rsidRDefault="00646912" w:rsidP="00D40FE0">
      <w:pPr>
        <w:spacing w:after="80" w:line="240" w:lineRule="auto"/>
        <w:ind w:left="176"/>
        <w:rPr>
          <w:color w:val="4472C4"/>
        </w:rPr>
      </w:pPr>
      <w:r w:rsidRPr="00C92637">
        <w:rPr>
          <w:color w:val="4472C4"/>
        </w:rPr>
        <w:tab/>
        <w:t>AWS Compute: The Root Module</w:t>
      </w:r>
    </w:p>
    <w:p w14:paraId="3EE852A1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6. Terraform</w:t>
      </w:r>
    </w:p>
    <w:p w14:paraId="71B6BDF5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B45BB1">
        <w:rPr>
          <w:color w:val="4472C4"/>
        </w:rPr>
        <w:t>Remote state</w:t>
      </w:r>
    </w:p>
    <w:p w14:paraId="0AA2472F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Data Sources</w:t>
      </w:r>
    </w:p>
    <w:p w14:paraId="0E918E33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Templates</w:t>
      </w:r>
    </w:p>
    <w:p w14:paraId="0108EFE1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Conditionals</w:t>
      </w:r>
    </w:p>
    <w:p w14:paraId="4EE74ACD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Built-in Functions</w:t>
      </w:r>
    </w:p>
    <w:p w14:paraId="1A2D7FEE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Working with state files</w:t>
      </w:r>
    </w:p>
    <w:p w14:paraId="5E918A27" w14:textId="77777777" w:rsidR="00646912" w:rsidRPr="00B45BB1" w:rsidRDefault="00646912" w:rsidP="00D40FE0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Outputs, count and Join Function</w:t>
      </w:r>
    </w:p>
    <w:p w14:paraId="106DD8F5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7. Terraform Integration</w:t>
      </w:r>
    </w:p>
    <w:p w14:paraId="773AC93A" w14:textId="211B32E0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B45BB1">
        <w:rPr>
          <w:color w:val="4472C4"/>
        </w:rPr>
        <w:t>Integration with Git</w:t>
      </w:r>
    </w:p>
    <w:p w14:paraId="25469D06" w14:textId="77777777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Packer introduction</w:t>
      </w:r>
    </w:p>
    <w:p w14:paraId="2102B8D6" w14:textId="77777777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Terraform with Packer</w:t>
      </w:r>
    </w:p>
    <w:p w14:paraId="0079B26D" w14:textId="77777777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Terraform with Jenkins</w:t>
      </w:r>
    </w:p>
    <w:p w14:paraId="57BEBA6A" w14:textId="77777777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Terraform Formatting and Remote State</w:t>
      </w:r>
    </w:p>
    <w:p w14:paraId="4B0264E7" w14:textId="77777777" w:rsidR="00646912" w:rsidRPr="00B45BB1" w:rsidRDefault="00646912" w:rsidP="00301F6D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 xml:space="preserve">Terraform </w:t>
      </w:r>
      <w:proofErr w:type="spellStart"/>
      <w:r w:rsidRPr="00B45BB1">
        <w:rPr>
          <w:color w:val="4472C4"/>
        </w:rPr>
        <w:t>RandomID</w:t>
      </w:r>
      <w:proofErr w:type="spellEnd"/>
      <w:r w:rsidRPr="00B45BB1">
        <w:rPr>
          <w:color w:val="4472C4"/>
        </w:rPr>
        <w:t xml:space="preserve"> and S3 Buckets</w:t>
      </w:r>
    </w:p>
    <w:p w14:paraId="35E5C28B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8. Terraform with AWS: Lab Part 2</w:t>
      </w:r>
    </w:p>
    <w:p w14:paraId="4A65130E" w14:textId="77777777" w:rsidR="00646912" w:rsidRPr="00B45BB1" w:rsidRDefault="00646912" w:rsidP="00900607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B45BB1">
        <w:rPr>
          <w:color w:val="4472C4"/>
        </w:rPr>
        <w:t>AWS Networking: VPC, IGW, and Route Tables</w:t>
      </w:r>
    </w:p>
    <w:p w14:paraId="2298E1A5" w14:textId="77777777" w:rsidR="00646912" w:rsidRPr="00B45BB1" w:rsidRDefault="00646912" w:rsidP="00900607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AWS Networking: Subnets, Security, and the Count Attribute</w:t>
      </w:r>
    </w:p>
    <w:p w14:paraId="5E153D73" w14:textId="705BCD5B" w:rsidR="00646912" w:rsidRDefault="00646912" w:rsidP="00900607">
      <w:pPr>
        <w:spacing w:after="80" w:line="240" w:lineRule="auto"/>
        <w:ind w:left="176"/>
        <w:rPr>
          <w:color w:val="4472C4"/>
        </w:rPr>
      </w:pPr>
      <w:r w:rsidRPr="00B45BB1">
        <w:rPr>
          <w:color w:val="4472C4"/>
        </w:rPr>
        <w:tab/>
        <w:t>AWS Networking: The Root Module</w:t>
      </w:r>
    </w:p>
    <w:p w14:paraId="0CE21778" w14:textId="58AB105D" w:rsidR="00A27EE2" w:rsidRDefault="00A27EE2" w:rsidP="00900607">
      <w:pPr>
        <w:spacing w:after="80" w:line="240" w:lineRule="auto"/>
        <w:ind w:left="176"/>
        <w:rPr>
          <w:color w:val="4472C4"/>
        </w:rPr>
      </w:pPr>
    </w:p>
    <w:p w14:paraId="359F9B59" w14:textId="77777777" w:rsidR="00A27EE2" w:rsidRPr="00B45BB1" w:rsidRDefault="00A27EE2" w:rsidP="00900607">
      <w:pPr>
        <w:spacing w:after="80" w:line="240" w:lineRule="auto"/>
        <w:ind w:left="176"/>
        <w:rPr>
          <w:color w:val="4472C4"/>
        </w:rPr>
      </w:pPr>
    </w:p>
    <w:p w14:paraId="6FE33BB1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lastRenderedPageBreak/>
        <w:t>9. Terraform Troubleshooting and Testing</w:t>
      </w:r>
    </w:p>
    <w:p w14:paraId="7B75EA1C" w14:textId="77777777" w:rsidR="00646912" w:rsidRPr="00E25C7D" w:rsidRDefault="00646912" w:rsidP="00900607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E25C7D">
        <w:rPr>
          <w:color w:val="4472C4"/>
        </w:rPr>
        <w:t>Terraform Plan revisited</w:t>
      </w:r>
    </w:p>
    <w:p w14:paraId="75A33B44" w14:textId="77777777" w:rsidR="00646912" w:rsidRPr="00E25C7D" w:rsidRDefault="00646912" w:rsidP="00900607">
      <w:pPr>
        <w:spacing w:after="80" w:line="240" w:lineRule="auto"/>
        <w:ind w:left="176"/>
        <w:rPr>
          <w:color w:val="4472C4"/>
        </w:rPr>
      </w:pPr>
      <w:r w:rsidRPr="00E25C7D">
        <w:rPr>
          <w:color w:val="4472C4"/>
        </w:rPr>
        <w:tab/>
        <w:t>Debugging the script</w:t>
      </w:r>
    </w:p>
    <w:p w14:paraId="12258CBA" w14:textId="77777777" w:rsidR="00646912" w:rsidRPr="00E25C7D" w:rsidRDefault="00646912" w:rsidP="00900607">
      <w:pPr>
        <w:spacing w:after="80" w:line="240" w:lineRule="auto"/>
        <w:ind w:left="176"/>
        <w:rPr>
          <w:color w:val="4472C4"/>
        </w:rPr>
      </w:pPr>
      <w:r w:rsidRPr="00E25C7D">
        <w:rPr>
          <w:color w:val="4472C4"/>
        </w:rPr>
        <w:tab/>
        <w:t>Terraform Testing</w:t>
      </w:r>
    </w:p>
    <w:p w14:paraId="45947A23" w14:textId="77777777" w:rsidR="00646912" w:rsidRPr="00E25C7D" w:rsidRDefault="00646912" w:rsidP="00900607">
      <w:pPr>
        <w:spacing w:after="80" w:line="240" w:lineRule="auto"/>
        <w:ind w:left="176"/>
        <w:rPr>
          <w:color w:val="4472C4"/>
        </w:rPr>
      </w:pPr>
      <w:r w:rsidRPr="00E25C7D">
        <w:rPr>
          <w:color w:val="4472C4"/>
        </w:rPr>
        <w:tab/>
        <w:t>Lab: Writing test scripts for Terraform.</w:t>
      </w:r>
    </w:p>
    <w:p w14:paraId="6C1E5DE3" w14:textId="77777777" w:rsidR="00646912" w:rsidRPr="00E25C7D" w:rsidRDefault="00646912" w:rsidP="001B732B">
      <w:pPr>
        <w:spacing w:line="240" w:lineRule="auto"/>
        <w:rPr>
          <w:color w:val="4472C4"/>
        </w:rPr>
      </w:pPr>
      <w:r w:rsidRPr="00E25C7D">
        <w:rPr>
          <w:color w:val="4472C4"/>
        </w:rPr>
        <w:tab/>
        <w:t>Lab: Testing with Docker</w:t>
      </w:r>
    </w:p>
    <w:p w14:paraId="6404D11D" w14:textId="77777777" w:rsidR="00646912" w:rsidRPr="00646912" w:rsidRDefault="00646912" w:rsidP="00646912">
      <w:pPr>
        <w:rPr>
          <w:b/>
          <w:bCs/>
          <w:color w:val="4472C4"/>
        </w:rPr>
      </w:pPr>
      <w:r w:rsidRPr="00646912">
        <w:rPr>
          <w:b/>
          <w:bCs/>
          <w:color w:val="4472C4"/>
        </w:rPr>
        <w:t>10. Terraform Best Practices</w:t>
      </w:r>
    </w:p>
    <w:p w14:paraId="27D724EC" w14:textId="77777777" w:rsidR="00646912" w:rsidRPr="000426D7" w:rsidRDefault="00646912" w:rsidP="00A4551D">
      <w:pPr>
        <w:spacing w:after="80" w:line="240" w:lineRule="auto"/>
        <w:ind w:left="176"/>
        <w:rPr>
          <w:color w:val="4472C4"/>
        </w:rPr>
      </w:pPr>
      <w:r w:rsidRPr="00646912">
        <w:rPr>
          <w:b/>
          <w:bCs/>
          <w:color w:val="4472C4"/>
        </w:rPr>
        <w:tab/>
      </w:r>
      <w:r w:rsidRPr="000426D7">
        <w:rPr>
          <w:color w:val="4472C4"/>
        </w:rPr>
        <w:t>Best practices in writing terraform scripts</w:t>
      </w:r>
    </w:p>
    <w:p w14:paraId="03B02DFB" w14:textId="77777777" w:rsidR="00646912" w:rsidRPr="000426D7" w:rsidRDefault="00646912" w:rsidP="00A4551D">
      <w:pPr>
        <w:spacing w:after="80" w:line="240" w:lineRule="auto"/>
        <w:ind w:left="176"/>
        <w:rPr>
          <w:color w:val="4472C4"/>
        </w:rPr>
      </w:pPr>
      <w:r w:rsidRPr="000426D7">
        <w:rPr>
          <w:color w:val="4472C4"/>
        </w:rPr>
        <w:tab/>
        <w:t>Terraform Workflow</w:t>
      </w:r>
    </w:p>
    <w:p w14:paraId="1AB8A81C" w14:textId="18E0AB29" w:rsidR="00646912" w:rsidRPr="000426D7" w:rsidRDefault="00646912" w:rsidP="00A4551D">
      <w:pPr>
        <w:spacing w:after="80" w:line="240" w:lineRule="auto"/>
        <w:ind w:left="176"/>
        <w:rPr>
          <w:color w:val="4472C4"/>
        </w:rPr>
      </w:pPr>
      <w:r w:rsidRPr="000426D7">
        <w:rPr>
          <w:color w:val="4472C4"/>
        </w:rPr>
        <w:tab/>
        <w:t>Terraform projects</w:t>
      </w:r>
    </w:p>
    <w:p w14:paraId="2D26BA39" w14:textId="77777777" w:rsidR="006156F3" w:rsidRDefault="006156F3" w:rsidP="000262E2">
      <w:pPr>
        <w:rPr>
          <w:b/>
          <w:bCs/>
          <w:color w:val="4472C4"/>
        </w:rPr>
      </w:pPr>
    </w:p>
    <w:p w14:paraId="155FEBD8" w14:textId="77777777" w:rsidR="000262E2" w:rsidRPr="000262E2" w:rsidRDefault="000262E2" w:rsidP="000262E2">
      <w:pPr>
        <w:rPr>
          <w:b/>
          <w:bCs/>
          <w:color w:val="4472C4"/>
        </w:rPr>
      </w:pPr>
    </w:p>
    <w:p w14:paraId="1F049841" w14:textId="77777777" w:rsidR="000262E2" w:rsidRDefault="000262E2" w:rsidP="000262E2">
      <w:pPr>
        <w:spacing w:after="60" w:line="240" w:lineRule="auto"/>
        <w:rPr>
          <w:color w:val="4472C4"/>
        </w:rPr>
      </w:pPr>
    </w:p>
    <w:sectPr w:rsidR="000262E2" w:rsidSect="00015440">
      <w:headerReference w:type="default" r:id="rId12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23F4D" w14:textId="77777777" w:rsidR="000450C6" w:rsidRDefault="000450C6" w:rsidP="001E7D29">
      <w:pPr>
        <w:spacing w:after="0" w:line="240" w:lineRule="auto"/>
      </w:pPr>
      <w:r>
        <w:separator/>
      </w:r>
    </w:p>
  </w:endnote>
  <w:endnote w:type="continuationSeparator" w:id="0">
    <w:p w14:paraId="59D096BE" w14:textId="77777777" w:rsidR="000450C6" w:rsidRDefault="000450C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E24ED" w14:textId="77777777" w:rsidR="000450C6" w:rsidRDefault="000450C6" w:rsidP="001E7D29">
      <w:pPr>
        <w:spacing w:after="0" w:line="240" w:lineRule="auto"/>
      </w:pPr>
      <w:r>
        <w:separator/>
      </w:r>
    </w:p>
  </w:footnote>
  <w:footnote w:type="continuationSeparator" w:id="0">
    <w:p w14:paraId="724E6822" w14:textId="77777777" w:rsidR="000450C6" w:rsidRDefault="000450C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70BF9" w14:textId="08942728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4E2A406" wp14:editId="75BB537E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44C8287D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hN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/cB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5861C414" w14:textId="77777777" w:rsidTr="00015440">
      <w:trPr>
        <w:jc w:val="right"/>
      </w:trPr>
      <w:tc>
        <w:tcPr>
          <w:tcW w:w="432" w:type="dxa"/>
          <w:vAlign w:val="bottom"/>
        </w:tcPr>
        <w:p w14:paraId="3C232D0B" w14:textId="6141A4FF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2C83D3D1" w14:textId="3F85AE43" w:rsidR="00066754" w:rsidRPr="00812880" w:rsidRDefault="00066754" w:rsidP="00812880">
          <w:pPr>
            <w:pStyle w:val="Header"/>
          </w:pPr>
        </w:p>
      </w:tc>
    </w:tr>
    <w:tr w:rsidR="00066754" w:rsidRPr="00812880" w14:paraId="5DDE11AF" w14:textId="77777777" w:rsidTr="00015440">
      <w:trPr>
        <w:jc w:val="right"/>
      </w:trPr>
      <w:tc>
        <w:tcPr>
          <w:tcW w:w="432" w:type="dxa"/>
          <w:vAlign w:val="bottom"/>
        </w:tcPr>
        <w:p w14:paraId="39AC1439" w14:textId="420DF272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90AA32" w14:textId="2E63B470" w:rsidR="00066754" w:rsidRPr="00812880" w:rsidRDefault="00066754" w:rsidP="00812880">
          <w:pPr>
            <w:pStyle w:val="Header"/>
          </w:pPr>
        </w:p>
      </w:tc>
    </w:tr>
    <w:tr w:rsidR="00066754" w:rsidRPr="00812880" w14:paraId="3C90BF1D" w14:textId="77777777" w:rsidTr="00015440">
      <w:trPr>
        <w:jc w:val="right"/>
      </w:trPr>
      <w:tc>
        <w:tcPr>
          <w:tcW w:w="432" w:type="dxa"/>
          <w:vAlign w:val="bottom"/>
        </w:tcPr>
        <w:p w14:paraId="2B595864" w14:textId="1DAB7D2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DA0CACC" w14:textId="2C1ADD60" w:rsidR="00066754" w:rsidRPr="00812880" w:rsidRDefault="00066754" w:rsidP="00812880">
          <w:pPr>
            <w:pStyle w:val="Header"/>
          </w:pPr>
        </w:p>
      </w:tc>
    </w:tr>
  </w:tbl>
  <w:p w14:paraId="18008E8F" w14:textId="77777777" w:rsidR="002E4F42" w:rsidRPr="00812880" w:rsidRDefault="002E4F42" w:rsidP="008128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A97"/>
    <w:rsid w:val="000014F8"/>
    <w:rsid w:val="00001CC0"/>
    <w:rsid w:val="00002A91"/>
    <w:rsid w:val="0000418E"/>
    <w:rsid w:val="00004B09"/>
    <w:rsid w:val="00005D79"/>
    <w:rsid w:val="00006E25"/>
    <w:rsid w:val="000078C1"/>
    <w:rsid w:val="00012B1B"/>
    <w:rsid w:val="000139D7"/>
    <w:rsid w:val="00015440"/>
    <w:rsid w:val="00016839"/>
    <w:rsid w:val="000262E2"/>
    <w:rsid w:val="0003275F"/>
    <w:rsid w:val="00037561"/>
    <w:rsid w:val="00042360"/>
    <w:rsid w:val="000426D7"/>
    <w:rsid w:val="00042FB3"/>
    <w:rsid w:val="000450C6"/>
    <w:rsid w:val="000513F4"/>
    <w:rsid w:val="00052516"/>
    <w:rsid w:val="00055973"/>
    <w:rsid w:val="00057671"/>
    <w:rsid w:val="00060939"/>
    <w:rsid w:val="00063417"/>
    <w:rsid w:val="0006616A"/>
    <w:rsid w:val="00066754"/>
    <w:rsid w:val="00070A53"/>
    <w:rsid w:val="00084752"/>
    <w:rsid w:val="00086540"/>
    <w:rsid w:val="00087BDB"/>
    <w:rsid w:val="000954C9"/>
    <w:rsid w:val="00096ED0"/>
    <w:rsid w:val="000A2384"/>
    <w:rsid w:val="000A324B"/>
    <w:rsid w:val="000A358E"/>
    <w:rsid w:val="000B2DBC"/>
    <w:rsid w:val="000D11ED"/>
    <w:rsid w:val="000D35D3"/>
    <w:rsid w:val="000D445D"/>
    <w:rsid w:val="000D479D"/>
    <w:rsid w:val="000D6221"/>
    <w:rsid w:val="000E3DFB"/>
    <w:rsid w:val="000F4987"/>
    <w:rsid w:val="000F65EC"/>
    <w:rsid w:val="001023A7"/>
    <w:rsid w:val="00103670"/>
    <w:rsid w:val="00104661"/>
    <w:rsid w:val="0010692A"/>
    <w:rsid w:val="00113951"/>
    <w:rsid w:val="001152A0"/>
    <w:rsid w:val="001155D4"/>
    <w:rsid w:val="0011573E"/>
    <w:rsid w:val="0012634B"/>
    <w:rsid w:val="001269DE"/>
    <w:rsid w:val="001302DC"/>
    <w:rsid w:val="00130DDB"/>
    <w:rsid w:val="00140DAE"/>
    <w:rsid w:val="001426E0"/>
    <w:rsid w:val="00143482"/>
    <w:rsid w:val="00144E50"/>
    <w:rsid w:val="00144FA3"/>
    <w:rsid w:val="0015180F"/>
    <w:rsid w:val="0015421B"/>
    <w:rsid w:val="00154440"/>
    <w:rsid w:val="00164624"/>
    <w:rsid w:val="001746FC"/>
    <w:rsid w:val="001843C8"/>
    <w:rsid w:val="00184D56"/>
    <w:rsid w:val="00190970"/>
    <w:rsid w:val="00193653"/>
    <w:rsid w:val="001A1634"/>
    <w:rsid w:val="001B5A7D"/>
    <w:rsid w:val="001B732B"/>
    <w:rsid w:val="001C329C"/>
    <w:rsid w:val="001D15D7"/>
    <w:rsid w:val="001D3530"/>
    <w:rsid w:val="001E179E"/>
    <w:rsid w:val="001E286F"/>
    <w:rsid w:val="001E5B8E"/>
    <w:rsid w:val="001E7D29"/>
    <w:rsid w:val="001F34F4"/>
    <w:rsid w:val="00207CC3"/>
    <w:rsid w:val="002270E5"/>
    <w:rsid w:val="00227312"/>
    <w:rsid w:val="002404F5"/>
    <w:rsid w:val="00240B8E"/>
    <w:rsid w:val="00270D66"/>
    <w:rsid w:val="00272619"/>
    <w:rsid w:val="00273B72"/>
    <w:rsid w:val="00275260"/>
    <w:rsid w:val="002754FE"/>
    <w:rsid w:val="00276FA1"/>
    <w:rsid w:val="0028185C"/>
    <w:rsid w:val="00285B87"/>
    <w:rsid w:val="002911DD"/>
    <w:rsid w:val="00291B4A"/>
    <w:rsid w:val="002A039C"/>
    <w:rsid w:val="002A23C6"/>
    <w:rsid w:val="002A7A69"/>
    <w:rsid w:val="002B56EB"/>
    <w:rsid w:val="002C3D7E"/>
    <w:rsid w:val="002D3209"/>
    <w:rsid w:val="002D533A"/>
    <w:rsid w:val="002E4F42"/>
    <w:rsid w:val="002E5A48"/>
    <w:rsid w:val="002F05B7"/>
    <w:rsid w:val="002F3770"/>
    <w:rsid w:val="00301F6D"/>
    <w:rsid w:val="00311650"/>
    <w:rsid w:val="00320080"/>
    <w:rsid w:val="0032131A"/>
    <w:rsid w:val="003310BF"/>
    <w:rsid w:val="00333DF8"/>
    <w:rsid w:val="0033786B"/>
    <w:rsid w:val="003448DB"/>
    <w:rsid w:val="00352B99"/>
    <w:rsid w:val="00354C22"/>
    <w:rsid w:val="00356FA5"/>
    <w:rsid w:val="00357641"/>
    <w:rsid w:val="00360B6E"/>
    <w:rsid w:val="00361207"/>
    <w:rsid w:val="00361DEE"/>
    <w:rsid w:val="00365228"/>
    <w:rsid w:val="003727CD"/>
    <w:rsid w:val="00375335"/>
    <w:rsid w:val="00383B9D"/>
    <w:rsid w:val="00394EF4"/>
    <w:rsid w:val="003A3C20"/>
    <w:rsid w:val="003A46D8"/>
    <w:rsid w:val="003B0377"/>
    <w:rsid w:val="003C433A"/>
    <w:rsid w:val="003E5EB5"/>
    <w:rsid w:val="003F0173"/>
    <w:rsid w:val="004026D2"/>
    <w:rsid w:val="00410612"/>
    <w:rsid w:val="00411F8B"/>
    <w:rsid w:val="004203B0"/>
    <w:rsid w:val="004230D9"/>
    <w:rsid w:val="00427141"/>
    <w:rsid w:val="00432AE8"/>
    <w:rsid w:val="00433C7C"/>
    <w:rsid w:val="00442F29"/>
    <w:rsid w:val="00450670"/>
    <w:rsid w:val="004635B3"/>
    <w:rsid w:val="00467CE8"/>
    <w:rsid w:val="004724BD"/>
    <w:rsid w:val="00477352"/>
    <w:rsid w:val="0048124E"/>
    <w:rsid w:val="004851EE"/>
    <w:rsid w:val="00491C23"/>
    <w:rsid w:val="00497802"/>
    <w:rsid w:val="004A6587"/>
    <w:rsid w:val="004B2181"/>
    <w:rsid w:val="004B5C09"/>
    <w:rsid w:val="004C22F7"/>
    <w:rsid w:val="004C4148"/>
    <w:rsid w:val="004C726E"/>
    <w:rsid w:val="004E227E"/>
    <w:rsid w:val="00500DD1"/>
    <w:rsid w:val="00502876"/>
    <w:rsid w:val="0050333D"/>
    <w:rsid w:val="0052018B"/>
    <w:rsid w:val="005217F8"/>
    <w:rsid w:val="00521AE3"/>
    <w:rsid w:val="00535B54"/>
    <w:rsid w:val="005433F0"/>
    <w:rsid w:val="00545C97"/>
    <w:rsid w:val="00552176"/>
    <w:rsid w:val="005522EC"/>
    <w:rsid w:val="00554276"/>
    <w:rsid w:val="005576F6"/>
    <w:rsid w:val="00560D00"/>
    <w:rsid w:val="00560D17"/>
    <w:rsid w:val="00564D17"/>
    <w:rsid w:val="00566E3C"/>
    <w:rsid w:val="00567050"/>
    <w:rsid w:val="00567FC3"/>
    <w:rsid w:val="005700FF"/>
    <w:rsid w:val="00570173"/>
    <w:rsid w:val="00576291"/>
    <w:rsid w:val="00581779"/>
    <w:rsid w:val="00594C76"/>
    <w:rsid w:val="0059704A"/>
    <w:rsid w:val="005A6465"/>
    <w:rsid w:val="005B2232"/>
    <w:rsid w:val="005C39E6"/>
    <w:rsid w:val="005C56DC"/>
    <w:rsid w:val="005D3902"/>
    <w:rsid w:val="005D4AB0"/>
    <w:rsid w:val="005D797B"/>
    <w:rsid w:val="005E0ED9"/>
    <w:rsid w:val="005E23C0"/>
    <w:rsid w:val="005E5341"/>
    <w:rsid w:val="005F2810"/>
    <w:rsid w:val="005F2F63"/>
    <w:rsid w:val="005F768E"/>
    <w:rsid w:val="00601A1F"/>
    <w:rsid w:val="006156F3"/>
    <w:rsid w:val="00616B41"/>
    <w:rsid w:val="00616E54"/>
    <w:rsid w:val="00620AE8"/>
    <w:rsid w:val="006239CC"/>
    <w:rsid w:val="00637649"/>
    <w:rsid w:val="00645E58"/>
    <w:rsid w:val="0064628C"/>
    <w:rsid w:val="00646912"/>
    <w:rsid w:val="0065214E"/>
    <w:rsid w:val="00653B9E"/>
    <w:rsid w:val="00655EE2"/>
    <w:rsid w:val="006617F5"/>
    <w:rsid w:val="006771EF"/>
    <w:rsid w:val="00677905"/>
    <w:rsid w:val="00680296"/>
    <w:rsid w:val="006853BC"/>
    <w:rsid w:val="00686E45"/>
    <w:rsid w:val="00687389"/>
    <w:rsid w:val="006928C1"/>
    <w:rsid w:val="006966F9"/>
    <w:rsid w:val="006A660E"/>
    <w:rsid w:val="006A6A2B"/>
    <w:rsid w:val="006B74AA"/>
    <w:rsid w:val="006C1812"/>
    <w:rsid w:val="006C6588"/>
    <w:rsid w:val="006D0BEE"/>
    <w:rsid w:val="006D5463"/>
    <w:rsid w:val="006E015E"/>
    <w:rsid w:val="006E0CDA"/>
    <w:rsid w:val="006E40D9"/>
    <w:rsid w:val="006F03D4"/>
    <w:rsid w:val="006F2A86"/>
    <w:rsid w:val="00700B1F"/>
    <w:rsid w:val="00700D72"/>
    <w:rsid w:val="00706BEB"/>
    <w:rsid w:val="0071563C"/>
    <w:rsid w:val="007257E9"/>
    <w:rsid w:val="007301C0"/>
    <w:rsid w:val="00740105"/>
    <w:rsid w:val="00744B1E"/>
    <w:rsid w:val="00756D9C"/>
    <w:rsid w:val="007612F5"/>
    <w:rsid w:val="007619BD"/>
    <w:rsid w:val="007714E5"/>
    <w:rsid w:val="00771C24"/>
    <w:rsid w:val="00774671"/>
    <w:rsid w:val="0077707A"/>
    <w:rsid w:val="00781863"/>
    <w:rsid w:val="00792701"/>
    <w:rsid w:val="007A2088"/>
    <w:rsid w:val="007A53BF"/>
    <w:rsid w:val="007B1797"/>
    <w:rsid w:val="007B2549"/>
    <w:rsid w:val="007C0680"/>
    <w:rsid w:val="007C087F"/>
    <w:rsid w:val="007C2979"/>
    <w:rsid w:val="007C29BD"/>
    <w:rsid w:val="007C38CA"/>
    <w:rsid w:val="007D21E3"/>
    <w:rsid w:val="007D5836"/>
    <w:rsid w:val="007F1738"/>
    <w:rsid w:val="007F1E7F"/>
    <w:rsid w:val="007F34A4"/>
    <w:rsid w:val="007F6BE4"/>
    <w:rsid w:val="00805BCB"/>
    <w:rsid w:val="0081019F"/>
    <w:rsid w:val="0081077D"/>
    <w:rsid w:val="00812880"/>
    <w:rsid w:val="008135ED"/>
    <w:rsid w:val="00815563"/>
    <w:rsid w:val="00816234"/>
    <w:rsid w:val="00821FC6"/>
    <w:rsid w:val="00822DAD"/>
    <w:rsid w:val="008234D3"/>
    <w:rsid w:val="008240DA"/>
    <w:rsid w:val="00825B23"/>
    <w:rsid w:val="008429E5"/>
    <w:rsid w:val="008441B6"/>
    <w:rsid w:val="00845DBD"/>
    <w:rsid w:val="008479BF"/>
    <w:rsid w:val="00847E7C"/>
    <w:rsid w:val="00861BE0"/>
    <w:rsid w:val="00863A86"/>
    <w:rsid w:val="00863BD4"/>
    <w:rsid w:val="00863E6E"/>
    <w:rsid w:val="00867EA4"/>
    <w:rsid w:val="00874434"/>
    <w:rsid w:val="00880C14"/>
    <w:rsid w:val="0088130D"/>
    <w:rsid w:val="00884478"/>
    <w:rsid w:val="00887D7D"/>
    <w:rsid w:val="00897D88"/>
    <w:rsid w:val="008A0319"/>
    <w:rsid w:val="008B42FC"/>
    <w:rsid w:val="008C2A8E"/>
    <w:rsid w:val="008C5D15"/>
    <w:rsid w:val="008D0396"/>
    <w:rsid w:val="008D43E9"/>
    <w:rsid w:val="008E18B6"/>
    <w:rsid w:val="008E3C0E"/>
    <w:rsid w:val="008E421A"/>
    <w:rsid w:val="008E476B"/>
    <w:rsid w:val="008F0F63"/>
    <w:rsid w:val="008F32F7"/>
    <w:rsid w:val="008F396F"/>
    <w:rsid w:val="00900607"/>
    <w:rsid w:val="00906427"/>
    <w:rsid w:val="009145AD"/>
    <w:rsid w:val="00922A60"/>
    <w:rsid w:val="00927C63"/>
    <w:rsid w:val="00931238"/>
    <w:rsid w:val="00932F50"/>
    <w:rsid w:val="0093377C"/>
    <w:rsid w:val="00935F07"/>
    <w:rsid w:val="0094637B"/>
    <w:rsid w:val="00954270"/>
    <w:rsid w:val="00955A78"/>
    <w:rsid w:val="00967032"/>
    <w:rsid w:val="0097072A"/>
    <w:rsid w:val="00983853"/>
    <w:rsid w:val="00983D3D"/>
    <w:rsid w:val="0099079B"/>
    <w:rsid w:val="009921B8"/>
    <w:rsid w:val="009929D3"/>
    <w:rsid w:val="0099515C"/>
    <w:rsid w:val="00995C39"/>
    <w:rsid w:val="009A1195"/>
    <w:rsid w:val="009A1F3F"/>
    <w:rsid w:val="009A6621"/>
    <w:rsid w:val="009B0DCF"/>
    <w:rsid w:val="009B1743"/>
    <w:rsid w:val="009B52A2"/>
    <w:rsid w:val="009C54ED"/>
    <w:rsid w:val="009D4984"/>
    <w:rsid w:val="009D6901"/>
    <w:rsid w:val="009D7CC2"/>
    <w:rsid w:val="009E4509"/>
    <w:rsid w:val="009F4E19"/>
    <w:rsid w:val="00A01DF7"/>
    <w:rsid w:val="00A07662"/>
    <w:rsid w:val="00A14422"/>
    <w:rsid w:val="00A15141"/>
    <w:rsid w:val="00A21B71"/>
    <w:rsid w:val="00A25111"/>
    <w:rsid w:val="00A27222"/>
    <w:rsid w:val="00A27EE2"/>
    <w:rsid w:val="00A310AB"/>
    <w:rsid w:val="00A330C7"/>
    <w:rsid w:val="00A3439E"/>
    <w:rsid w:val="00A37F9E"/>
    <w:rsid w:val="00A40085"/>
    <w:rsid w:val="00A41A4A"/>
    <w:rsid w:val="00A4210A"/>
    <w:rsid w:val="00A4551D"/>
    <w:rsid w:val="00A47DF6"/>
    <w:rsid w:val="00A56047"/>
    <w:rsid w:val="00A56B59"/>
    <w:rsid w:val="00A60E11"/>
    <w:rsid w:val="00A637D7"/>
    <w:rsid w:val="00A63D35"/>
    <w:rsid w:val="00A64787"/>
    <w:rsid w:val="00A67EF8"/>
    <w:rsid w:val="00A71C9D"/>
    <w:rsid w:val="00A72927"/>
    <w:rsid w:val="00A87367"/>
    <w:rsid w:val="00A9231C"/>
    <w:rsid w:val="00AA01AF"/>
    <w:rsid w:val="00AA2532"/>
    <w:rsid w:val="00AA4CEB"/>
    <w:rsid w:val="00AA702D"/>
    <w:rsid w:val="00AB15BB"/>
    <w:rsid w:val="00AB5AA0"/>
    <w:rsid w:val="00AB7E6A"/>
    <w:rsid w:val="00AD2759"/>
    <w:rsid w:val="00AD403D"/>
    <w:rsid w:val="00AD727A"/>
    <w:rsid w:val="00AE1F88"/>
    <w:rsid w:val="00AE20AD"/>
    <w:rsid w:val="00AE361F"/>
    <w:rsid w:val="00AE5370"/>
    <w:rsid w:val="00AF1A52"/>
    <w:rsid w:val="00AF3B8B"/>
    <w:rsid w:val="00AF4F69"/>
    <w:rsid w:val="00B02AD3"/>
    <w:rsid w:val="00B02D3D"/>
    <w:rsid w:val="00B0508C"/>
    <w:rsid w:val="00B122D3"/>
    <w:rsid w:val="00B12EA2"/>
    <w:rsid w:val="00B15268"/>
    <w:rsid w:val="00B247A9"/>
    <w:rsid w:val="00B30368"/>
    <w:rsid w:val="00B36BEE"/>
    <w:rsid w:val="00B3799D"/>
    <w:rsid w:val="00B42DC5"/>
    <w:rsid w:val="00B435B5"/>
    <w:rsid w:val="00B45BB1"/>
    <w:rsid w:val="00B565D8"/>
    <w:rsid w:val="00B5779A"/>
    <w:rsid w:val="00B60D16"/>
    <w:rsid w:val="00B61C3F"/>
    <w:rsid w:val="00B63E8A"/>
    <w:rsid w:val="00B64D24"/>
    <w:rsid w:val="00B70CEF"/>
    <w:rsid w:val="00B7147D"/>
    <w:rsid w:val="00B75412"/>
    <w:rsid w:val="00B75CFC"/>
    <w:rsid w:val="00B76AB4"/>
    <w:rsid w:val="00B8084B"/>
    <w:rsid w:val="00B813BB"/>
    <w:rsid w:val="00B853F9"/>
    <w:rsid w:val="00B87092"/>
    <w:rsid w:val="00B87125"/>
    <w:rsid w:val="00B87D37"/>
    <w:rsid w:val="00B91EC2"/>
    <w:rsid w:val="00B92231"/>
    <w:rsid w:val="00B97A47"/>
    <w:rsid w:val="00BA2CE6"/>
    <w:rsid w:val="00BB018B"/>
    <w:rsid w:val="00BB5F77"/>
    <w:rsid w:val="00BC2860"/>
    <w:rsid w:val="00BC30FB"/>
    <w:rsid w:val="00BD1747"/>
    <w:rsid w:val="00BD1B3B"/>
    <w:rsid w:val="00BD2B06"/>
    <w:rsid w:val="00BD3B53"/>
    <w:rsid w:val="00BE252A"/>
    <w:rsid w:val="00BE2FFB"/>
    <w:rsid w:val="00BE446B"/>
    <w:rsid w:val="00BF5A24"/>
    <w:rsid w:val="00BF5F9B"/>
    <w:rsid w:val="00BF68C7"/>
    <w:rsid w:val="00C00194"/>
    <w:rsid w:val="00C11717"/>
    <w:rsid w:val="00C121CB"/>
    <w:rsid w:val="00C14973"/>
    <w:rsid w:val="00C15C45"/>
    <w:rsid w:val="00C1643D"/>
    <w:rsid w:val="00C16C9E"/>
    <w:rsid w:val="00C21532"/>
    <w:rsid w:val="00C2238B"/>
    <w:rsid w:val="00C23FDC"/>
    <w:rsid w:val="00C251BE"/>
    <w:rsid w:val="00C25338"/>
    <w:rsid w:val="00C26167"/>
    <w:rsid w:val="00C261A9"/>
    <w:rsid w:val="00C31579"/>
    <w:rsid w:val="00C3398F"/>
    <w:rsid w:val="00C40171"/>
    <w:rsid w:val="00C42793"/>
    <w:rsid w:val="00C47265"/>
    <w:rsid w:val="00C47362"/>
    <w:rsid w:val="00C601ED"/>
    <w:rsid w:val="00C62427"/>
    <w:rsid w:val="00C63A97"/>
    <w:rsid w:val="00C63B14"/>
    <w:rsid w:val="00C71F06"/>
    <w:rsid w:val="00C7624A"/>
    <w:rsid w:val="00C8234D"/>
    <w:rsid w:val="00C84FF2"/>
    <w:rsid w:val="00C92637"/>
    <w:rsid w:val="00C92C1B"/>
    <w:rsid w:val="00C95461"/>
    <w:rsid w:val="00CB065D"/>
    <w:rsid w:val="00CB7BD1"/>
    <w:rsid w:val="00CC276D"/>
    <w:rsid w:val="00CD2305"/>
    <w:rsid w:val="00CD4CE6"/>
    <w:rsid w:val="00CE5A5C"/>
    <w:rsid w:val="00CF0CC2"/>
    <w:rsid w:val="00D009D3"/>
    <w:rsid w:val="00D00E87"/>
    <w:rsid w:val="00D04AC7"/>
    <w:rsid w:val="00D13D4A"/>
    <w:rsid w:val="00D147CC"/>
    <w:rsid w:val="00D15F27"/>
    <w:rsid w:val="00D1718E"/>
    <w:rsid w:val="00D31AB7"/>
    <w:rsid w:val="00D35C59"/>
    <w:rsid w:val="00D40193"/>
    <w:rsid w:val="00D40FE0"/>
    <w:rsid w:val="00D41B7C"/>
    <w:rsid w:val="00D50D23"/>
    <w:rsid w:val="00D512BB"/>
    <w:rsid w:val="00D53571"/>
    <w:rsid w:val="00D62114"/>
    <w:rsid w:val="00D62188"/>
    <w:rsid w:val="00D7068F"/>
    <w:rsid w:val="00D806C7"/>
    <w:rsid w:val="00D87431"/>
    <w:rsid w:val="00DA0E0A"/>
    <w:rsid w:val="00DA3B1A"/>
    <w:rsid w:val="00DA460C"/>
    <w:rsid w:val="00DA6279"/>
    <w:rsid w:val="00DB1CA1"/>
    <w:rsid w:val="00DC4332"/>
    <w:rsid w:val="00DC6078"/>
    <w:rsid w:val="00DC79AD"/>
    <w:rsid w:val="00DD1644"/>
    <w:rsid w:val="00DD2075"/>
    <w:rsid w:val="00DD73B4"/>
    <w:rsid w:val="00DE01D4"/>
    <w:rsid w:val="00DE3969"/>
    <w:rsid w:val="00DF2038"/>
    <w:rsid w:val="00DF2868"/>
    <w:rsid w:val="00DF7B22"/>
    <w:rsid w:val="00E10F48"/>
    <w:rsid w:val="00E24FD9"/>
    <w:rsid w:val="00E259D6"/>
    <w:rsid w:val="00E25C7D"/>
    <w:rsid w:val="00E33F28"/>
    <w:rsid w:val="00E430B3"/>
    <w:rsid w:val="00E47A4E"/>
    <w:rsid w:val="00E557A0"/>
    <w:rsid w:val="00E643C9"/>
    <w:rsid w:val="00E70676"/>
    <w:rsid w:val="00E70C4B"/>
    <w:rsid w:val="00E74CAC"/>
    <w:rsid w:val="00E81CD8"/>
    <w:rsid w:val="00E8226B"/>
    <w:rsid w:val="00E90D36"/>
    <w:rsid w:val="00EC54A6"/>
    <w:rsid w:val="00ED28E5"/>
    <w:rsid w:val="00EE0B1F"/>
    <w:rsid w:val="00EF0E79"/>
    <w:rsid w:val="00EF0E9F"/>
    <w:rsid w:val="00EF119D"/>
    <w:rsid w:val="00EF35F7"/>
    <w:rsid w:val="00EF6435"/>
    <w:rsid w:val="00F10F6B"/>
    <w:rsid w:val="00F23697"/>
    <w:rsid w:val="00F25F4F"/>
    <w:rsid w:val="00F30FEB"/>
    <w:rsid w:val="00F32322"/>
    <w:rsid w:val="00F36BB7"/>
    <w:rsid w:val="00F7673A"/>
    <w:rsid w:val="00F87EAA"/>
    <w:rsid w:val="00F92A4C"/>
    <w:rsid w:val="00F92B25"/>
    <w:rsid w:val="00F96B12"/>
    <w:rsid w:val="00FA05E8"/>
    <w:rsid w:val="00FA6482"/>
    <w:rsid w:val="00FA7DB4"/>
    <w:rsid w:val="00FB2EE9"/>
    <w:rsid w:val="00FB3809"/>
    <w:rsid w:val="00FD32EC"/>
    <w:rsid w:val="00FD5A6D"/>
    <w:rsid w:val="00FD6CAB"/>
    <w:rsid w:val="00FE3951"/>
    <w:rsid w:val="00FE6B6C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26F6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A97"/>
    <w:pPr>
      <w:suppressAutoHyphens/>
      <w:autoSpaceDN w:val="0"/>
      <w:textAlignment w:val="baseline"/>
    </w:pPr>
    <w:rPr>
      <w:rFonts w:ascii="Calibri" w:hAnsi="Calibri"/>
    </w:rPr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20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A3AB67-1806-4414-899F-754CEFF489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4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2020-06-04T05:20:00Z</dcterms:created>
  <dcterms:modified xsi:type="dcterms:W3CDTF">2020-07-02T12:23:00Z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