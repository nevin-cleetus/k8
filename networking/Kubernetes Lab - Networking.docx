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147F26" w14:textId="77777777" w:rsidR="006E2F9D" w:rsidRDefault="006E2F9D" w:rsidP="00C6525B">
      <w:pPr>
        <w:pStyle w:val="Heading1"/>
        <w:ind w:left="720" w:firstLine="720"/>
        <w:jc w:val="left"/>
        <w:rPr>
          <w:color w:val="3C76A6" w:themeColor="accent5"/>
          <w:sz w:val="44"/>
          <w:szCs w:val="44"/>
          <w:u w:val="single"/>
        </w:rPr>
      </w:pPr>
    </w:p>
    <w:p w14:paraId="4B8C91D0" w14:textId="5D47BC6D" w:rsidR="00275260" w:rsidRPr="00987BC4" w:rsidRDefault="002E0B6C" w:rsidP="00C6525B">
      <w:pPr>
        <w:pStyle w:val="Heading1"/>
        <w:ind w:left="720" w:firstLine="720"/>
        <w:jc w:val="left"/>
        <w:rPr>
          <w:color w:val="3C76A6" w:themeColor="accent5"/>
          <w:sz w:val="44"/>
          <w:szCs w:val="44"/>
          <w:u w:val="single"/>
        </w:rPr>
      </w:pPr>
      <w:r>
        <w:rPr>
          <w:color w:val="3C76A6" w:themeColor="accent5"/>
          <w:sz w:val="44"/>
          <w:szCs w:val="44"/>
          <w:u w:val="single"/>
        </w:rPr>
        <w:t>Kubernetes</w:t>
      </w:r>
      <w:r w:rsidR="00E71C4B">
        <w:rPr>
          <w:color w:val="3C76A6" w:themeColor="accent5"/>
          <w:sz w:val="44"/>
          <w:szCs w:val="44"/>
          <w:u w:val="single"/>
        </w:rPr>
        <w:t xml:space="preserve"> </w:t>
      </w:r>
      <w:r w:rsidR="009B7546">
        <w:rPr>
          <w:color w:val="3C76A6" w:themeColor="accent5"/>
          <w:sz w:val="44"/>
          <w:szCs w:val="44"/>
          <w:u w:val="single"/>
        </w:rPr>
        <w:t>Network</w:t>
      </w:r>
      <w:r w:rsidR="00C6525B">
        <w:rPr>
          <w:color w:val="3C76A6" w:themeColor="accent5"/>
          <w:sz w:val="44"/>
          <w:szCs w:val="44"/>
          <w:u w:val="single"/>
        </w:rPr>
        <w:t xml:space="preserve"> Troubleshooting</w:t>
      </w:r>
    </w:p>
    <w:p w14:paraId="30DE0288" w14:textId="5013E523" w:rsidR="009F707F" w:rsidRDefault="009F707F" w:rsidP="00B61C25">
      <w:pPr>
        <w:pStyle w:val="Heading1"/>
        <w:spacing w:line="276" w:lineRule="auto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</w:p>
    <w:p w14:paraId="6D481448" w14:textId="632DE5DA" w:rsidR="00FC4478" w:rsidRDefault="00FC4478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72D7C731" w14:textId="3B067EEE" w:rsidR="003F2B34" w:rsidRDefault="003F2B34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>
        <w:rPr>
          <w:rFonts w:ascii="Segoe UI" w:hAnsi="Segoe UI" w:cs="Segoe UI"/>
          <w:color w:val="3C76A6" w:themeColor="accent5"/>
          <w:sz w:val="24"/>
          <w:szCs w:val="24"/>
        </w:rPr>
        <w:t>Calico CNI work flow</w:t>
      </w:r>
    </w:p>
    <w:p w14:paraId="603CCAC0" w14:textId="173B0C62" w:rsidR="003F2B34" w:rsidRDefault="003F2B34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35380CC6" w14:textId="28DF14F3" w:rsidR="000F6086" w:rsidRDefault="003F2B3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Every worker node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in a Kubernetes cluster</w:t>
      </w: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have </w:t>
      </w:r>
      <w:proofErr w:type="spellStart"/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Kubelet</w:t>
      </w:r>
      <w:proofErr w:type="spellEnd"/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running</w:t>
      </w:r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 W</w:t>
      </w:r>
      <w:r w:rsidRPr="003F2B34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hen a POD </w:t>
      </w:r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is to be created, </w:t>
      </w:r>
      <w:proofErr w:type="spellStart"/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Kubelet</w:t>
      </w:r>
      <w:proofErr w:type="spellEnd"/>
      <w:r w:rsidR="008D168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calls down to the CNI using CNI specification. It </w:t>
      </w:r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connects to </w:t>
      </w:r>
      <w:proofErr w:type="spellStart"/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etcd</w:t>
      </w:r>
      <w:proofErr w:type="spellEnd"/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to get the JSON artifact which defines the CNI specification and calls</w:t>
      </w:r>
      <w:r w:rsidR="007B04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(ADD, </w:t>
      </w:r>
      <w:proofErr w:type="gramStart"/>
      <w:r w:rsidR="007B04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DELETE) </w:t>
      </w:r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the</w:t>
      </w:r>
      <w:proofErr w:type="gramEnd"/>
      <w:r w:rsidR="000F608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CNI plugin</w:t>
      </w:r>
      <w:r w:rsidR="007B0438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to add the POD namespace into the host. </w:t>
      </w:r>
    </w:p>
    <w:p w14:paraId="11337730" w14:textId="7E7015CB" w:rsidR="007B0438" w:rsidRDefault="007B043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2D011724" w14:textId="6906A569" w:rsidR="007B0438" w:rsidRDefault="007B043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Calico uses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Etcd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for synchronization of the </w:t>
      </w:r>
      <w:r w:rsidR="0012451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Calico data. </w:t>
      </w:r>
      <w:r w:rsidR="007E6F2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When a new POD comes up the orchestrator (</w:t>
      </w:r>
      <w:proofErr w:type="spellStart"/>
      <w:r w:rsidR="007E6F2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Kubelet</w:t>
      </w:r>
      <w:proofErr w:type="spellEnd"/>
      <w:r w:rsidR="007E6F2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) calls the CNI using Calico CNI plugin (Calico for Exp).  It gives a unique IP address for the POD from the IPAM and write the POD IP address into the </w:t>
      </w:r>
      <w:proofErr w:type="spellStart"/>
      <w:r w:rsidR="007E6F2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Etcd</w:t>
      </w:r>
      <w:proofErr w:type="spellEnd"/>
      <w:r w:rsidR="007E6F2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datastore.  </w:t>
      </w:r>
    </w:p>
    <w:p w14:paraId="6FEF3FAA" w14:textId="486A59D0" w:rsidR="007B0438" w:rsidRDefault="007B0438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3C269EE" w14:textId="775287AE" w:rsidR="00332655" w:rsidRDefault="007E6F2E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As part of the Calico plugin, on each Node, an agent (Felix) is running which receives a notification from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Etcd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that a new POD is created on that node. It gets the POD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ip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address part of the notification and adds a route entry in the Linux routing </w:t>
      </w:r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for the newly created POD</w:t>
      </w:r>
      <w:r w:rsidR="00842CB6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with the POD</w:t>
      </w:r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ip</w:t>
      </w:r>
      <w:proofErr w:type="spellEnd"/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address</w:t>
      </w:r>
      <w:r w:rsidR="003636A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and the virtual ethernet</w:t>
      </w:r>
      <w:r w:rsidR="00726B7D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</w:t>
      </w:r>
      <w:r w:rsidR="008B4D72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33265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Along with Felix, there is a daemon 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(</w:t>
      </w:r>
      <w:r w:rsidR="0033265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which 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is running on the Nodes) comes to know about this and need </w:t>
      </w:r>
      <w:proofErr w:type="gramStart"/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to  make</w:t>
      </w:r>
      <w:proofErr w:type="gramEnd"/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sure all nodes in the cluster knows about this newly added IP. It uses BGP protocol 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lastRenderedPageBreak/>
        <w:t xml:space="preserve">and </w:t>
      </w:r>
      <w:r w:rsidR="005336D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broadcast</w:t>
      </w:r>
      <w:r w:rsidR="00483469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the details to all the Nodes. </w:t>
      </w:r>
      <w:r w:rsidR="00FC1402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This is how it exchanges routes between nodes. </w:t>
      </w:r>
    </w:p>
    <w:p w14:paraId="342C0E88" w14:textId="77777777" w:rsidR="00D70E10" w:rsidRDefault="00D70E1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9CAE557" w14:textId="12862C58" w:rsidR="00D70E10" w:rsidRDefault="00D70E10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noProof/>
          <w:color w:val="3C76A6" w:themeColor="accent5"/>
          <w:sz w:val="24"/>
          <w:szCs w:val="24"/>
        </w:rPr>
        <w:drawing>
          <wp:inline distT="0" distB="0" distL="0" distR="0" wp14:anchorId="35E7C611" wp14:editId="751E69AE">
            <wp:extent cx="3930650" cy="16985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31" cy="170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E7FD" w14:textId="3A539B58" w:rsidR="00A7375C" w:rsidRDefault="00A7375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47B4EEB" w14:textId="77777777" w:rsidR="00A7375C" w:rsidRDefault="00A7375C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39FBEB5" w14:textId="77777777" w:rsidR="00483469" w:rsidRDefault="00483469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4C09350" w14:textId="376E079C" w:rsidR="008D0F4D" w:rsidRDefault="00543BE4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proofErr w:type="spellStart"/>
      <w:r>
        <w:rPr>
          <w:rFonts w:ascii="Segoe UI" w:hAnsi="Segoe UI" w:cs="Segoe UI"/>
          <w:color w:val="3C76A6" w:themeColor="accent5"/>
          <w:sz w:val="24"/>
          <w:szCs w:val="24"/>
        </w:rPr>
        <w:t>Tcpdump</w:t>
      </w:r>
      <w:proofErr w:type="spellEnd"/>
    </w:p>
    <w:p w14:paraId="1FA61C6D" w14:textId="429D37D9" w:rsidR="00C6525B" w:rsidRDefault="00C6525B" w:rsidP="00F74541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063D9088" w14:textId="33430F15" w:rsidR="00C6525B" w:rsidRDefault="00C6525B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proofErr w:type="spellStart"/>
      <w:r w:rsidRPr="00C652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tcpdump</w:t>
      </w:r>
      <w:proofErr w:type="spellEnd"/>
      <w:r w:rsidRPr="00C6525B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for containers inside Kubernetes pods</w:t>
      </w:r>
    </w:p>
    <w:p w14:paraId="2EA65EC3" w14:textId="3F8E3947" w:rsidR="00543BE4" w:rsidRDefault="00543BE4" w:rsidP="00F7454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E383BD9" w14:textId="2874FB7B" w:rsidR="00543BE4" w:rsidRDefault="00AC02D5" w:rsidP="00AC02D5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AC02D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Find the container name and node your app is running on.</w:t>
      </w:r>
    </w:p>
    <w:p w14:paraId="2AE05D4D" w14:textId="1C1F9DC0" w:rsidR="00984BC5" w:rsidRDefault="00984BC5" w:rsidP="002C467E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3F39D0E" w14:textId="5ADFCDF9" w:rsidR="002C467E" w:rsidRDefault="002C467E" w:rsidP="002C467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Run the below </w:t>
      </w: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from the master node</w:t>
      </w:r>
    </w:p>
    <w:p w14:paraId="540F2D96" w14:textId="77777777" w:rsidR="002C467E" w:rsidRDefault="002C467E" w:rsidP="002C467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36EC1AE" w14:textId="39EE0750" w:rsidR="00984BC5" w:rsidRDefault="006D41C3" w:rsidP="00E6003F">
      <w:pPr>
        <w:pStyle w:val="Heading1"/>
        <w:ind w:firstLine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="00C64C8A"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[root@ip-172-31-29-219 </w:t>
      </w:r>
      <w:proofErr w:type="spellStart"/>
      <w:r w:rsidR="00C64C8A"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webapp</w:t>
      </w:r>
      <w:proofErr w:type="spellEnd"/>
      <w:r w:rsidR="00C64C8A"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]</w:t>
      </w:r>
      <w:r w:rsid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pod backend-deployment-7c84dfbf47-bz</w:t>
      </w:r>
      <w:proofErr w:type="gramStart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622  -</w:t>
      </w:r>
      <w:proofErr w:type="gramEnd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o json | grep -</w:t>
      </w:r>
      <w:proofErr w:type="spellStart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</w:t>
      </w:r>
      <w:proofErr w:type="spellEnd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"</w:t>
      </w:r>
      <w:proofErr w:type="spellStart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hostIP</w:t>
      </w:r>
      <w:proofErr w:type="spellEnd"/>
      <w:r w:rsidR="00E6003F" w:rsidRPr="00E6003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"</w:t>
      </w:r>
    </w:p>
    <w:p w14:paraId="77820FAF" w14:textId="77777777" w:rsidR="00E6003F" w:rsidRDefault="00E6003F" w:rsidP="00E6003F">
      <w:pPr>
        <w:pStyle w:val="Heading1"/>
        <w:ind w:firstLine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768572DD" w14:textId="05C3460B" w:rsidR="00984BC5" w:rsidRDefault="006D41C3" w:rsidP="006D41C3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  <w:r w:rsidR="00AE3F1E" w:rsidRPr="00AE3F1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"</w:t>
      </w:r>
      <w:proofErr w:type="spellStart"/>
      <w:r w:rsidR="00AE3F1E" w:rsidRPr="00AE3F1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hostIP</w:t>
      </w:r>
      <w:proofErr w:type="spellEnd"/>
      <w:r w:rsidR="00AE3F1E" w:rsidRPr="00AE3F1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": "172.31.31.122",</w:t>
      </w:r>
    </w:p>
    <w:p w14:paraId="769A0153" w14:textId="2A40A2B4" w:rsidR="006D41C3" w:rsidRDefault="006D41C3" w:rsidP="004975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CAE8DC3" w14:textId="499AEAF6" w:rsidR="00C64C8A" w:rsidRDefault="00C64C8A" w:rsidP="00C64C8A">
      <w:pPr>
        <w:pStyle w:val="Heading1"/>
        <w:ind w:firstLine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[root@ip-172-31-29-219 </w:t>
      </w:r>
      <w:proofErr w:type="spellStart"/>
      <w:proofErr w:type="gramStart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webapp</w:t>
      </w:r>
      <w:proofErr w:type="spellEnd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 </w:t>
      </w:r>
      <w:proofErr w:type="spellStart"/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proofErr w:type="gramEnd"/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get pod backend-deployment-7c84dfbf47-bz622  -o json | grep -</w:t>
      </w:r>
      <w:proofErr w:type="spellStart"/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</w:t>
      </w:r>
      <w:proofErr w:type="spellEnd"/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"</w:t>
      </w:r>
      <w:proofErr w:type="spellStart"/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containerID</w:t>
      </w:r>
      <w:proofErr w:type="spellEnd"/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"</w:t>
      </w:r>
    </w:p>
    <w:p w14:paraId="4B9F52FB" w14:textId="3A3F522F" w:rsidR="00C64C8A" w:rsidRDefault="00C64C8A" w:rsidP="004975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</w:p>
    <w:p w14:paraId="73EEE478" w14:textId="522B17C7" w:rsidR="00984BC5" w:rsidRPr="00B05F49" w:rsidRDefault="00C64C8A" w:rsidP="00C64C8A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ab/>
      </w:r>
      <w:r w:rsidRPr="00B05F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</w:t>
      </w:r>
      <w:proofErr w:type="spellStart"/>
      <w:r w:rsidRPr="00B05F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containerID</w:t>
      </w:r>
      <w:proofErr w:type="spellEnd"/>
      <w:r w:rsidRPr="00B05F49">
        <w:rPr>
          <w:rFonts w:ascii="Segoe UI" w:hAnsi="Segoe UI" w:cs="Segoe UI"/>
          <w:b w:val="0"/>
          <w:bCs w:val="0"/>
          <w:color w:val="3C76A6" w:themeColor="accent5"/>
          <w:sz w:val="22"/>
          <w:szCs w:val="22"/>
        </w:rPr>
        <w:t>": "docker://9f051aa9fc0335867fbdfa753ca3573041ad1e822a991963a19973cd3986e874"</w:t>
      </w:r>
    </w:p>
    <w:p w14:paraId="5A3C1A8A" w14:textId="77777777" w:rsidR="00C64C8A" w:rsidRDefault="00C64C8A" w:rsidP="00C64C8A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363BF75" w14:textId="77777777" w:rsidR="00C64C8A" w:rsidRDefault="00C64C8A" w:rsidP="006214D9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C5AF4FA" w14:textId="2E9760DE" w:rsidR="00984BC5" w:rsidRDefault="0049752F" w:rsidP="00AC02D5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Connect to the worker with the IP "</w:t>
      </w:r>
      <w:r w:rsidR="00E6003F"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172.31.</w:t>
      </w:r>
      <w:r w:rsidR="009A01C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31</w:t>
      </w:r>
      <w:r w:rsidR="00E6003F"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.</w:t>
      </w:r>
      <w:r w:rsidR="009A01C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122</w:t>
      </w:r>
      <w:r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", find the pods unique network interface index inside </w:t>
      </w:r>
      <w:proofErr w:type="gramStart"/>
      <w:r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it's</w:t>
      </w:r>
      <w:proofErr w:type="gramEnd"/>
      <w:r w:rsidRPr="0049752F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container.</w:t>
      </w:r>
    </w:p>
    <w:p w14:paraId="4A0DCDB2" w14:textId="48EA4412" w:rsidR="00E6003F" w:rsidRDefault="00E6003F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30EFC7CE" w14:textId="4B7569F2" w:rsidR="00790FE5" w:rsidRPr="00790FE5" w:rsidRDefault="00790FE5" w:rsidP="00790FE5">
      <w:pPr>
        <w:pStyle w:val="Heading1"/>
        <w:ind w:left="360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[root@ip-172-31-29-219 </w:t>
      </w:r>
      <w:proofErr w:type="spellStart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webapp</w:t>
      </w:r>
      <w:proofErr w:type="spellEnd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790FE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docker exec </w:t>
      </w:r>
      <w:r w:rsidRPr="00C64C8A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9f051aa9fc0335867fbdfa753ca3573041ad1e822a991963a19973cd3986e874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r w:rsidRPr="00790FE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/bin/bash -c 'cat /sys/class/net/eth0/</w:t>
      </w:r>
      <w:proofErr w:type="spellStart"/>
      <w:r w:rsidRPr="00790FE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iflink</w:t>
      </w:r>
      <w:proofErr w:type="spellEnd"/>
      <w:r w:rsidRPr="00790FE5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'</w:t>
      </w:r>
    </w:p>
    <w:p w14:paraId="274A1D84" w14:textId="403BD2D1" w:rsidR="00790FE5" w:rsidRDefault="00790FE5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21379E3" w14:textId="6FE69C11" w:rsidR="00790FE5" w:rsidRPr="00E825DE" w:rsidRDefault="007345DA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FF0000"/>
          <w:sz w:val="24"/>
          <w:szCs w:val="24"/>
        </w:rPr>
      </w:pPr>
      <w:r w:rsidRPr="00E825DE">
        <w:rPr>
          <w:rFonts w:ascii="Segoe UI" w:hAnsi="Segoe UI" w:cs="Segoe UI"/>
          <w:b w:val="0"/>
          <w:bCs w:val="0"/>
          <w:color w:val="FF0000"/>
          <w:sz w:val="24"/>
          <w:szCs w:val="24"/>
        </w:rPr>
        <w:t>159</w:t>
      </w:r>
    </w:p>
    <w:p w14:paraId="0F1A51F2" w14:textId="77777777" w:rsidR="00462B71" w:rsidRDefault="00462B71" w:rsidP="00E6003F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2C228FA" w14:textId="701041EE" w:rsidR="00E6003F" w:rsidRDefault="00964E68" w:rsidP="00AC02D5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Locate the interface from the Worker node</w:t>
      </w:r>
    </w:p>
    <w:p w14:paraId="3ABE4351" w14:textId="4F88FAD4" w:rsidR="00964E68" w:rsidRDefault="00964E68" w:rsidP="00964E68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06F3AAFB" w14:textId="05DCB128" w:rsidR="006B60FE" w:rsidRDefault="006B60FE" w:rsidP="006B60F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[root@ip-172-31-29-219 </w:t>
      </w:r>
      <w:proofErr w:type="spellStart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webapp</w:t>
      </w:r>
      <w:proofErr w:type="spellEnd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ip</w:t>
      </w:r>
      <w:proofErr w:type="spellEnd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link |grep ^</w:t>
      </w:r>
      <w:r w:rsidRPr="00E825DE">
        <w:rPr>
          <w:rFonts w:ascii="Segoe UI" w:hAnsi="Segoe UI" w:cs="Segoe UI"/>
          <w:b w:val="0"/>
          <w:bCs w:val="0"/>
          <w:color w:val="FF0000"/>
          <w:sz w:val="24"/>
          <w:szCs w:val="24"/>
        </w:rPr>
        <w:t>159</w:t>
      </w: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:</w:t>
      </w:r>
    </w:p>
    <w:p w14:paraId="7E850752" w14:textId="77777777" w:rsidR="006B60FE" w:rsidRPr="006B60FE" w:rsidRDefault="006B60FE" w:rsidP="006B60F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50B8250" w14:textId="4CF32085" w:rsidR="008F62AA" w:rsidRDefault="006B60FE" w:rsidP="006B60FE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159: </w:t>
      </w:r>
      <w:r w:rsidRPr="004813A8">
        <w:rPr>
          <w:rFonts w:ascii="Segoe UI" w:hAnsi="Segoe UI" w:cs="Segoe UI"/>
          <w:b w:val="0"/>
          <w:bCs w:val="0"/>
          <w:color w:val="3C76A6" w:themeColor="accent5"/>
          <w:sz w:val="24"/>
          <w:szCs w:val="24"/>
          <w:highlight w:val="yellow"/>
        </w:rPr>
        <w:t>cali07c73a9e5ad</w:t>
      </w:r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@if4: &lt;</w:t>
      </w:r>
      <w:proofErr w:type="gramStart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BROADCAST,MULTICAST</w:t>
      </w:r>
      <w:proofErr w:type="gramEnd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,UP,LOWER_UP&gt; </w:t>
      </w:r>
      <w:proofErr w:type="spellStart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mtu</w:t>
      </w:r>
      <w:proofErr w:type="spellEnd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1440 </w:t>
      </w:r>
      <w:proofErr w:type="spellStart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qdisc</w:t>
      </w:r>
      <w:proofErr w:type="spellEnd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noqueue</w:t>
      </w:r>
      <w:proofErr w:type="spellEnd"/>
      <w:r w:rsidRPr="006B60F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state UP mode DEFAULT group default</w:t>
      </w:r>
    </w:p>
    <w:p w14:paraId="3E083590" w14:textId="77777777" w:rsidR="00964E68" w:rsidRDefault="00964E68" w:rsidP="00964E68">
      <w:pPr>
        <w:pStyle w:val="Heading1"/>
        <w:ind w:left="360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44E6A764" w14:textId="5FB08390" w:rsidR="0049752F" w:rsidRDefault="0049752F" w:rsidP="0049752F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1B41C28" w14:textId="26C6D827" w:rsidR="0049752F" w:rsidRDefault="004813A8" w:rsidP="004813A8">
      <w:pPr>
        <w:pStyle w:val="Heading1"/>
        <w:numPr>
          <w:ilvl w:val="0"/>
          <w:numId w:val="25"/>
        </w:numPr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proofErr w:type="spellStart"/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Tcpdump</w:t>
      </w:r>
      <w:proofErr w:type="spellEnd"/>
    </w:p>
    <w:p w14:paraId="355F1C25" w14:textId="1CC79853" w:rsidR="004813A8" w:rsidRDefault="004813A8" w:rsidP="004813A8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164643B4" w14:textId="1AD8497A" w:rsidR="004813A8" w:rsidRDefault="008426BA" w:rsidP="004813A8">
      <w:pPr>
        <w:spacing w:before="100" w:beforeAutospacing="1" w:after="100" w:afterAutospacing="1" w:line="240" w:lineRule="auto"/>
        <w:ind w:left="36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>The output shows</w:t>
      </w:r>
      <w:r w:rsidR="004813A8" w:rsidRPr="004813A8">
        <w:rPr>
          <w:rFonts w:ascii="Segoe UI" w:hAnsi="Segoe UI" w:cs="Segoe UI"/>
          <w:color w:val="3C76A6" w:themeColor="accent5"/>
          <w:kern w:val="32"/>
        </w:rPr>
        <w:t xml:space="preserve"> </w:t>
      </w:r>
      <w:r w:rsidR="00DB23A5" w:rsidRPr="00DB23A5">
        <w:rPr>
          <w:rFonts w:ascii="Segoe UI" w:hAnsi="Segoe UI" w:cs="Segoe UI"/>
          <w:color w:val="3C76A6" w:themeColor="accent5"/>
          <w:kern w:val="32"/>
          <w:highlight w:val="yellow"/>
        </w:rPr>
        <w:t>“</w:t>
      </w:r>
      <w:r w:rsidR="004813A8" w:rsidRPr="00DB23A5">
        <w:rPr>
          <w:rFonts w:ascii="Segoe UI" w:hAnsi="Segoe UI" w:cs="Segoe UI"/>
          <w:color w:val="3C76A6" w:themeColor="accent5"/>
          <w:kern w:val="32"/>
          <w:highlight w:val="yellow"/>
        </w:rPr>
        <w:t>cali07c73a9e5ad</w:t>
      </w:r>
      <w:r w:rsidR="00DB23A5" w:rsidRPr="00DB23A5">
        <w:rPr>
          <w:rFonts w:ascii="Segoe UI" w:hAnsi="Segoe UI" w:cs="Segoe UI"/>
          <w:color w:val="3C76A6" w:themeColor="accent5"/>
          <w:kern w:val="32"/>
          <w:highlight w:val="yellow"/>
        </w:rPr>
        <w:t>”</w:t>
      </w:r>
      <w:r>
        <w:rPr>
          <w:rFonts w:ascii="Segoe UI" w:hAnsi="Segoe UI" w:cs="Segoe UI"/>
          <w:color w:val="3C76A6" w:themeColor="accent5"/>
          <w:kern w:val="32"/>
        </w:rPr>
        <w:t xml:space="preserve"> is the v</w:t>
      </w:r>
      <w:r w:rsidRPr="004813A8">
        <w:rPr>
          <w:rFonts w:ascii="Segoe UI" w:hAnsi="Segoe UI" w:cs="Segoe UI"/>
          <w:color w:val="3C76A6" w:themeColor="accent5"/>
          <w:kern w:val="32"/>
        </w:rPr>
        <w:t xml:space="preserve">irtual interface </w:t>
      </w:r>
      <w:r w:rsidR="00EF17D9">
        <w:rPr>
          <w:rFonts w:ascii="Segoe UI" w:hAnsi="Segoe UI" w:cs="Segoe UI"/>
          <w:color w:val="3C76A6" w:themeColor="accent5"/>
          <w:kern w:val="32"/>
        </w:rPr>
        <w:t>pointing to</w:t>
      </w:r>
      <w:r w:rsidRPr="004813A8">
        <w:rPr>
          <w:rFonts w:ascii="Segoe UI" w:hAnsi="Segoe UI" w:cs="Segoe UI"/>
          <w:color w:val="3C76A6" w:themeColor="accent5"/>
          <w:kern w:val="32"/>
        </w:rPr>
        <w:t xml:space="preserve"> the </w:t>
      </w:r>
      <w:r w:rsidRPr="0049752F">
        <w:rPr>
          <w:rFonts w:ascii="Segoe UI" w:hAnsi="Segoe UI" w:cs="Segoe UI"/>
          <w:color w:val="3C76A6" w:themeColor="accent5"/>
        </w:rPr>
        <w:t>unique network interface index</w:t>
      </w:r>
      <w:r>
        <w:rPr>
          <w:rFonts w:ascii="Segoe UI" w:hAnsi="Segoe UI" w:cs="Segoe UI"/>
          <w:color w:val="3C76A6" w:themeColor="accent5"/>
        </w:rPr>
        <w:t xml:space="preserve"> </w:t>
      </w:r>
      <w:r w:rsidR="00EF17D9">
        <w:rPr>
          <w:rFonts w:ascii="Segoe UI" w:hAnsi="Segoe UI" w:cs="Segoe UI"/>
          <w:color w:val="3C76A6" w:themeColor="accent5"/>
        </w:rPr>
        <w:t>of</w:t>
      </w:r>
      <w:r>
        <w:rPr>
          <w:rFonts w:ascii="Segoe UI" w:hAnsi="Segoe UI" w:cs="Segoe UI"/>
          <w:color w:val="3C76A6" w:themeColor="accent5"/>
        </w:rPr>
        <w:t xml:space="preserve"> the </w:t>
      </w:r>
      <w:r w:rsidR="00EF17D9">
        <w:rPr>
          <w:rFonts w:ascii="Segoe UI" w:hAnsi="Segoe UI" w:cs="Segoe UI"/>
          <w:color w:val="3C76A6" w:themeColor="accent5"/>
        </w:rPr>
        <w:t xml:space="preserve">running </w:t>
      </w:r>
      <w:r>
        <w:rPr>
          <w:rFonts w:ascii="Segoe UI" w:hAnsi="Segoe UI" w:cs="Segoe UI"/>
          <w:color w:val="3C76A6" w:themeColor="accent5"/>
        </w:rPr>
        <w:t>container</w:t>
      </w:r>
      <w:r w:rsidR="004813A8" w:rsidRPr="004813A8">
        <w:rPr>
          <w:rFonts w:ascii="Segoe UI" w:hAnsi="Segoe UI" w:cs="Segoe UI"/>
          <w:color w:val="3C76A6" w:themeColor="accent5"/>
          <w:kern w:val="32"/>
        </w:rPr>
        <w:t>.  We can use that interface to perform network packet capture's on.</w:t>
      </w:r>
    </w:p>
    <w:p w14:paraId="15790BEC" w14:textId="0A718C15" w:rsidR="004813A8" w:rsidRPr="004813A8" w:rsidRDefault="004813A8" w:rsidP="0048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</w:rPr>
        <w:t xml:space="preserve">      </w:t>
      </w:r>
      <w:r w:rsidRPr="006D41C3">
        <w:rPr>
          <w:rFonts w:ascii="Segoe UI" w:hAnsi="Segoe UI" w:cs="Segoe UI"/>
          <w:color w:val="3C76A6" w:themeColor="accent5"/>
        </w:rPr>
        <w:t xml:space="preserve">[root@ip-172-31-29-219 </w:t>
      </w:r>
      <w:proofErr w:type="spellStart"/>
      <w:r w:rsidRPr="006D41C3">
        <w:rPr>
          <w:rFonts w:ascii="Segoe UI" w:hAnsi="Segoe UI" w:cs="Segoe UI"/>
          <w:color w:val="3C76A6" w:themeColor="accent5"/>
        </w:rPr>
        <w:t>webapp</w:t>
      </w:r>
      <w:proofErr w:type="spellEnd"/>
      <w:r w:rsidRPr="006D41C3">
        <w:rPr>
          <w:rFonts w:ascii="Segoe UI" w:hAnsi="Segoe UI" w:cs="Segoe UI"/>
          <w:color w:val="3C76A6" w:themeColor="accent5"/>
        </w:rPr>
        <w:t>]</w:t>
      </w:r>
      <w:r>
        <w:rPr>
          <w:rFonts w:ascii="Segoe UI" w:hAnsi="Segoe UI" w:cs="Segoe UI"/>
          <w:b/>
          <w:bCs/>
          <w:color w:val="3C76A6" w:themeColor="accent5"/>
        </w:rPr>
        <w:t xml:space="preserve"> </w:t>
      </w:r>
      <w:proofErr w:type="spellStart"/>
      <w:r w:rsidRPr="004813A8">
        <w:rPr>
          <w:rFonts w:ascii="Segoe UI" w:hAnsi="Segoe UI" w:cs="Segoe UI"/>
          <w:color w:val="3C76A6" w:themeColor="accent5"/>
          <w:kern w:val="32"/>
        </w:rPr>
        <w:t>tcpdump</w:t>
      </w:r>
      <w:proofErr w:type="spellEnd"/>
      <w:r w:rsidRPr="004813A8">
        <w:rPr>
          <w:rFonts w:ascii="Segoe UI" w:hAnsi="Segoe UI" w:cs="Segoe UI"/>
          <w:color w:val="3C76A6" w:themeColor="accent5"/>
          <w:kern w:val="32"/>
        </w:rPr>
        <w:t xml:space="preserve"> -</w:t>
      </w:r>
      <w:proofErr w:type="spellStart"/>
      <w:r w:rsidRPr="004813A8">
        <w:rPr>
          <w:rFonts w:ascii="Segoe UI" w:hAnsi="Segoe UI" w:cs="Segoe UI"/>
          <w:color w:val="3C76A6" w:themeColor="accent5"/>
          <w:kern w:val="32"/>
        </w:rPr>
        <w:t>i</w:t>
      </w:r>
      <w:proofErr w:type="spellEnd"/>
      <w:r w:rsidRPr="004813A8">
        <w:rPr>
          <w:rFonts w:ascii="Segoe UI" w:hAnsi="Segoe UI" w:cs="Segoe UI"/>
          <w:color w:val="3C76A6" w:themeColor="accent5"/>
          <w:kern w:val="32"/>
        </w:rPr>
        <w:t xml:space="preserve"> </w:t>
      </w:r>
      <w:r w:rsidR="008563F5" w:rsidRPr="00DB23A5">
        <w:rPr>
          <w:rFonts w:ascii="Segoe UI" w:hAnsi="Segoe UI" w:cs="Segoe UI"/>
          <w:color w:val="3C76A6" w:themeColor="accent5"/>
          <w:kern w:val="32"/>
          <w:highlight w:val="yellow"/>
        </w:rPr>
        <w:t>cali07c73a9e5ad</w:t>
      </w:r>
    </w:p>
    <w:p w14:paraId="1826ECB8" w14:textId="661DC2D1" w:rsidR="00A152ED" w:rsidRPr="004813A8" w:rsidRDefault="00A152ED" w:rsidP="004813A8">
      <w:pPr>
        <w:spacing w:before="100" w:beforeAutospacing="1" w:after="100" w:afterAutospacing="1" w:line="240" w:lineRule="auto"/>
        <w:ind w:left="360"/>
        <w:rPr>
          <w:rFonts w:ascii="Segoe UI" w:hAnsi="Segoe UI" w:cs="Segoe UI"/>
          <w:color w:val="3C76A6" w:themeColor="accent5"/>
          <w:kern w:val="32"/>
        </w:rPr>
      </w:pPr>
      <w:r>
        <w:rPr>
          <w:rFonts w:ascii="Segoe UI" w:hAnsi="Segoe UI" w:cs="Segoe UI"/>
          <w:color w:val="3C76A6" w:themeColor="accent5"/>
          <w:kern w:val="32"/>
        </w:rPr>
        <w:t xml:space="preserve">Invoke a “ping from the any node on the POD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ip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” </w:t>
      </w:r>
      <w:proofErr w:type="spellStart"/>
      <w:r>
        <w:rPr>
          <w:rFonts w:ascii="Segoe UI" w:hAnsi="Segoe UI" w:cs="Segoe UI"/>
          <w:color w:val="3C76A6" w:themeColor="accent5"/>
          <w:kern w:val="32"/>
        </w:rPr>
        <w:t>ie</w:t>
      </w:r>
      <w:proofErr w:type="spellEnd"/>
      <w:r>
        <w:rPr>
          <w:rFonts w:ascii="Segoe UI" w:hAnsi="Segoe UI" w:cs="Segoe UI"/>
          <w:color w:val="3C76A6" w:themeColor="accent5"/>
          <w:kern w:val="32"/>
        </w:rPr>
        <w:t xml:space="preserve"> ping &lt; IP of the POD used) and you will be able to see the dump.</w:t>
      </w:r>
    </w:p>
    <w:p w14:paraId="49807301" w14:textId="77777777" w:rsidR="00496A60" w:rsidRPr="00496A60" w:rsidRDefault="00496A60" w:rsidP="0048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>
        <w:rPr>
          <w:rFonts w:ascii="Courier New" w:hAnsi="Courier New" w:cs="Courier New"/>
          <w:sz w:val="20"/>
          <w:szCs w:val="20"/>
          <w:lang w:val="en-IN" w:eastAsia="en-IN"/>
        </w:rPr>
        <w:t xml:space="preserve">   </w:t>
      </w:r>
      <w:r w:rsidRPr="00496A60">
        <w:rPr>
          <w:rFonts w:ascii="Segoe UI" w:hAnsi="Segoe UI" w:cs="Segoe UI"/>
          <w:color w:val="3C76A6" w:themeColor="accent5"/>
          <w:kern w:val="32"/>
          <w:sz w:val="16"/>
          <w:szCs w:val="16"/>
        </w:rPr>
        <w:t>Output</w:t>
      </w:r>
    </w:p>
    <w:p w14:paraId="32390277" w14:textId="77777777" w:rsidR="00496A60" w:rsidRPr="00496A60" w:rsidRDefault="00496A60" w:rsidP="004813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471D502B" w14:textId="69510448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 xml:space="preserve">listening on </w:t>
      </w:r>
      <w:r w:rsidRPr="00D51B1D">
        <w:rPr>
          <w:rFonts w:ascii="Segoe UI" w:hAnsi="Segoe UI" w:cs="Segoe UI"/>
          <w:color w:val="FF0000"/>
          <w:kern w:val="32"/>
          <w:sz w:val="16"/>
          <w:szCs w:val="16"/>
          <w:highlight w:val="yellow"/>
        </w:rPr>
        <w:t>cali07c73a9e5ad</w:t>
      </w: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@if4, link-type EN10MB (Ethernet), capture size 262144 bytes</w:t>
      </w:r>
    </w:p>
    <w:p w14:paraId="4A996427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09:08:16.419369 IP ip-192-168-121-64.ap-southeast-</w:t>
      </w:r>
      <w:proofErr w:type="gram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1.compute</w:t>
      </w:r>
      <w:proofErr w:type="gram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.internal &gt; ip-192-168-24-91.ap-southeast-1.compute.internal: ICMP echo request, id 7001, seq 1, length 64</w:t>
      </w:r>
    </w:p>
    <w:p w14:paraId="79A40089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09:08:16.419787 ARP, Request who-has 169.254.1.1 tell ip-192-168-24-91.ap-southeast-</w:t>
      </w:r>
      <w:proofErr w:type="gram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1.compute</w:t>
      </w:r>
      <w:proofErr w:type="gram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.internal, length 28</w:t>
      </w:r>
    </w:p>
    <w:p w14:paraId="23B575D7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 xml:space="preserve">09:08:16.419790 ARP, </w:t>
      </w:r>
      <w:proofErr w:type="gram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Reply</w:t>
      </w:r>
      <w:proofErr w:type="gram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 xml:space="preserve"> 169.254.1.1 is-at </w:t>
      </w:r>
      <w:proofErr w:type="spell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ee:ee:ee:ee:ee:ee</w:t>
      </w:r>
      <w:proofErr w:type="spell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 xml:space="preserve"> (</w:t>
      </w:r>
      <w:proofErr w:type="spell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oui</w:t>
      </w:r>
      <w:proofErr w:type="spell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 xml:space="preserve"> Unknown), length 28</w:t>
      </w:r>
    </w:p>
    <w:p w14:paraId="03768C81" w14:textId="77777777" w:rsidR="00496A60" w:rsidRPr="00157481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09:08:16.419795 IP ip-192-168-24-91.ap-southeast-</w:t>
      </w:r>
      <w:proofErr w:type="gram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1.compute</w:t>
      </w:r>
      <w:proofErr w:type="gram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.internal &gt; ip-192-168-121-64.ap-southeast-1.compute.internal: ICMP echo reply, id 7001, seq 1, length 64</w:t>
      </w:r>
    </w:p>
    <w:p w14:paraId="302B7CAC" w14:textId="3113136E" w:rsidR="004813A8" w:rsidRDefault="00496A60" w:rsidP="001574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720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09:08:17.439204 IP ip-192-168-121-64.ap-southeast-</w:t>
      </w:r>
      <w:proofErr w:type="gramStart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1.compute</w:t>
      </w:r>
      <w:proofErr w:type="gramEnd"/>
      <w:r w:rsidRPr="00157481">
        <w:rPr>
          <w:rFonts w:ascii="Segoe UI" w:hAnsi="Segoe UI" w:cs="Segoe UI"/>
          <w:color w:val="3C76A6" w:themeColor="accent5"/>
          <w:kern w:val="32"/>
          <w:sz w:val="16"/>
          <w:szCs w:val="16"/>
          <w:highlight w:val="yellow"/>
        </w:rPr>
        <w:t>.internal &gt; ip-192-168-24-91.ap-southeast-1.compute.internal: ICMP echo request, id 7001, seq 2, length 64</w:t>
      </w:r>
      <w:r w:rsidR="004813A8" w:rsidRPr="00496A60">
        <w:rPr>
          <w:rFonts w:ascii="Segoe UI" w:hAnsi="Segoe UI" w:cs="Segoe UI"/>
          <w:color w:val="3C76A6" w:themeColor="accent5"/>
          <w:kern w:val="32"/>
          <w:sz w:val="16"/>
          <w:szCs w:val="16"/>
        </w:rPr>
        <w:tab/>
      </w:r>
    </w:p>
    <w:p w14:paraId="0852A638" w14:textId="65BF7913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7D94B9B9" w14:textId="4DA5D6A8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6E28CCF6" w14:textId="2E4BE2B8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05C6132D" w14:textId="1ADA5455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44E1F015" w14:textId="2AC4401B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24813DD2" w14:textId="77777777" w:rsidR="00695593" w:rsidRPr="00695593" w:rsidRDefault="00695593" w:rsidP="00695593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695593">
        <w:rPr>
          <w:rFonts w:ascii="Segoe UI" w:hAnsi="Segoe UI" w:cs="Segoe UI"/>
          <w:color w:val="3C76A6" w:themeColor="accent5"/>
          <w:sz w:val="24"/>
          <w:szCs w:val="24"/>
        </w:rPr>
        <w:t>Access ETCD</w:t>
      </w:r>
    </w:p>
    <w:p w14:paraId="0E1ED542" w14:textId="2D3E0F2B" w:rsidR="00695593" w:rsidRDefault="00695593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 xml:space="preserve">Connect to the server where ETCD is running (Master in case of </w:t>
      </w:r>
      <w:proofErr w:type="spellStart"/>
      <w:r>
        <w:rPr>
          <w:rFonts w:ascii="Segoe UI" w:hAnsi="Segoe UI" w:cs="Segoe UI"/>
          <w:color w:val="3C76A6" w:themeColor="accent5"/>
        </w:rPr>
        <w:t>Kubeadm</w:t>
      </w:r>
      <w:proofErr w:type="spellEnd"/>
      <w:r>
        <w:rPr>
          <w:rFonts w:ascii="Segoe UI" w:hAnsi="Segoe UI" w:cs="Segoe UI"/>
          <w:color w:val="3C76A6" w:themeColor="accent5"/>
        </w:rPr>
        <w:t>)</w:t>
      </w:r>
    </w:p>
    <w:p w14:paraId="24131B96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 xml:space="preserve">[root@k8masterMLB </w:t>
      </w:r>
      <w:proofErr w:type="gramStart"/>
      <w:r w:rsidRPr="00B02F6E">
        <w:rPr>
          <w:rFonts w:ascii="Segoe UI" w:hAnsi="Segoe UI" w:cs="Segoe UI"/>
          <w:color w:val="3C76A6" w:themeColor="accent5"/>
        </w:rPr>
        <w:t>vagrant]#</w:t>
      </w:r>
      <w:proofErr w:type="gramEnd"/>
      <w:r w:rsidRPr="00B02F6E">
        <w:rPr>
          <w:rFonts w:ascii="Segoe UI" w:hAnsi="Segoe UI" w:cs="Segoe UI"/>
          <w:color w:val="3C76A6" w:themeColor="accent5"/>
        </w:rPr>
        <w:t xml:space="preserve"> docker </w:t>
      </w:r>
      <w:proofErr w:type="spellStart"/>
      <w:r w:rsidRPr="00B02F6E">
        <w:rPr>
          <w:rFonts w:ascii="Segoe UI" w:hAnsi="Segoe UI" w:cs="Segoe UI"/>
          <w:color w:val="3C76A6" w:themeColor="accent5"/>
        </w:rPr>
        <w:t>ps</w:t>
      </w:r>
      <w:proofErr w:type="spellEnd"/>
      <w:r w:rsidRPr="00B02F6E">
        <w:rPr>
          <w:rFonts w:ascii="Segoe UI" w:hAnsi="Segoe UI" w:cs="Segoe UI"/>
          <w:color w:val="3C76A6" w:themeColor="accent5"/>
        </w:rPr>
        <w:t xml:space="preserve"> | grep </w:t>
      </w:r>
      <w:proofErr w:type="spellStart"/>
      <w:r w:rsidRPr="00B02F6E">
        <w:rPr>
          <w:rFonts w:ascii="Segoe UI" w:hAnsi="Segoe UI" w:cs="Segoe UI"/>
          <w:color w:val="3C76A6" w:themeColor="accent5"/>
        </w:rPr>
        <w:t>etcd</w:t>
      </w:r>
      <w:proofErr w:type="spellEnd"/>
    </w:p>
    <w:p w14:paraId="0C160C55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Select the container id with ‘</w:t>
      </w:r>
      <w:proofErr w:type="spellStart"/>
      <w:r w:rsidRPr="00FE2092">
        <w:rPr>
          <w:rFonts w:ascii="Segoe UI" w:hAnsi="Segoe UI" w:cs="Segoe UI"/>
          <w:color w:val="3C76A6" w:themeColor="accent5"/>
        </w:rPr>
        <w:t>etcd</w:t>
      </w:r>
      <w:proofErr w:type="spellEnd"/>
      <w:r w:rsidRPr="00FE2092">
        <w:rPr>
          <w:rFonts w:ascii="Segoe UI" w:hAnsi="Segoe UI" w:cs="Segoe UI"/>
          <w:color w:val="3C76A6" w:themeColor="accent5"/>
        </w:rPr>
        <w:t xml:space="preserve"> --advertise-cl…</w:t>
      </w:r>
      <w:r>
        <w:rPr>
          <w:rFonts w:ascii="Segoe UI" w:hAnsi="Segoe UI" w:cs="Segoe UI"/>
          <w:color w:val="3C76A6" w:themeColor="accent5"/>
        </w:rPr>
        <w:t xml:space="preserve">’  </w:t>
      </w:r>
    </w:p>
    <w:p w14:paraId="44E3CD41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</w:p>
    <w:p w14:paraId="72460F2D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 w:rsidRPr="00126BE1">
        <w:rPr>
          <w:rFonts w:ascii="Segoe UI" w:hAnsi="Segoe UI" w:cs="Segoe UI"/>
          <w:color w:val="3C76A6" w:themeColor="accent5"/>
        </w:rPr>
        <w:lastRenderedPageBreak/>
        <w:t xml:space="preserve">[root@k8masterMLB </w:t>
      </w:r>
      <w:proofErr w:type="gramStart"/>
      <w:r w:rsidRPr="00126BE1">
        <w:rPr>
          <w:rFonts w:ascii="Segoe UI" w:hAnsi="Segoe UI" w:cs="Segoe UI"/>
          <w:color w:val="3C76A6" w:themeColor="accent5"/>
        </w:rPr>
        <w:t>vagrant]#</w:t>
      </w:r>
      <w:proofErr w:type="gramEnd"/>
      <w:r w:rsidRPr="00126BE1">
        <w:rPr>
          <w:rFonts w:ascii="Segoe UI" w:hAnsi="Segoe UI" w:cs="Segoe UI"/>
          <w:color w:val="3C76A6" w:themeColor="accent5"/>
        </w:rPr>
        <w:t xml:space="preserve"> docker exec -it a08243cc05b1 /bin/</w:t>
      </w:r>
      <w:proofErr w:type="spellStart"/>
      <w:r w:rsidRPr="00126BE1">
        <w:rPr>
          <w:rFonts w:ascii="Segoe UI" w:hAnsi="Segoe UI" w:cs="Segoe UI"/>
          <w:color w:val="3C76A6" w:themeColor="accent5"/>
        </w:rPr>
        <w:t>sh</w:t>
      </w:r>
      <w:proofErr w:type="spellEnd"/>
    </w:p>
    <w:p w14:paraId="18EA82C5" w14:textId="77777777" w:rsidR="00AC3EE0" w:rsidRDefault="00AC3EE0" w:rsidP="00695593">
      <w:pPr>
        <w:rPr>
          <w:rFonts w:ascii="Segoe UI" w:hAnsi="Segoe UI" w:cs="Segoe UI"/>
          <w:color w:val="3C76A6" w:themeColor="accent5"/>
        </w:rPr>
      </w:pPr>
    </w:p>
    <w:p w14:paraId="71003B9E" w14:textId="10BFEE71" w:rsidR="00AC3EE0" w:rsidRDefault="00AC3EE0" w:rsidP="00695593">
      <w:pPr>
        <w:rPr>
          <w:rFonts w:ascii="Segoe UI" w:hAnsi="Segoe UI" w:cs="Segoe UI"/>
          <w:color w:val="3C76A6" w:themeColor="accent5"/>
        </w:rPr>
      </w:pPr>
    </w:p>
    <w:p w14:paraId="2E2B17EE" w14:textId="08126E72" w:rsidR="00AC3EE0" w:rsidRDefault="00AC3EE0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Set the environment variables</w:t>
      </w:r>
    </w:p>
    <w:p w14:paraId="522FD9B6" w14:textId="77777777" w:rsidR="00AC3EE0" w:rsidRDefault="00AC3EE0" w:rsidP="00695593">
      <w:pPr>
        <w:rPr>
          <w:rFonts w:ascii="Segoe UI" w:hAnsi="Segoe UI" w:cs="Segoe UI"/>
          <w:color w:val="3C76A6" w:themeColor="accent5"/>
        </w:rPr>
      </w:pPr>
    </w:p>
    <w:p w14:paraId="04C12604" w14:textId="77A78758" w:rsidR="00695593" w:rsidRPr="00B02F6E" w:rsidRDefault="00695593" w:rsidP="00695593">
      <w:pPr>
        <w:rPr>
          <w:rFonts w:ascii="Segoe UI" w:hAnsi="Segoe UI" w:cs="Segoe UI"/>
          <w:color w:val="3C76A6" w:themeColor="accent5"/>
        </w:rPr>
      </w:pPr>
      <w:r w:rsidRPr="00B02F6E">
        <w:rPr>
          <w:rFonts w:ascii="Segoe UI" w:hAnsi="Segoe UI" w:cs="Segoe UI"/>
          <w:color w:val="3C76A6" w:themeColor="accent5"/>
        </w:rPr>
        <w:t># ETCDCTL_API=3</w:t>
      </w:r>
    </w:p>
    <w:p w14:paraId="15F3BA4B" w14:textId="77777777" w:rsidR="00695593" w:rsidRDefault="00695593" w:rsidP="00695593">
      <w:pPr>
        <w:rPr>
          <w:rFonts w:ascii="Segoe UI" w:hAnsi="Segoe UI" w:cs="Segoe UI"/>
          <w:color w:val="3C76A6" w:themeColor="accent5"/>
        </w:rPr>
      </w:pPr>
      <w:r>
        <w:rPr>
          <w:rFonts w:ascii="Segoe UI" w:hAnsi="Segoe UI" w:cs="Segoe UI"/>
          <w:color w:val="3C76A6" w:themeColor="accent5"/>
        </w:rPr>
        <w:t>#</w:t>
      </w:r>
      <w:r w:rsidRPr="0074166A">
        <w:rPr>
          <w:rFonts w:ascii="Segoe UI" w:hAnsi="Segoe UI" w:cs="Segoe UI"/>
          <w:color w:val="3C76A6" w:themeColor="accent5"/>
        </w:rPr>
        <w:t xml:space="preserve"> </w:t>
      </w:r>
      <w:proofErr w:type="spellStart"/>
      <w:r w:rsidRPr="0074166A">
        <w:rPr>
          <w:rFonts w:ascii="Segoe UI" w:hAnsi="Segoe UI" w:cs="Segoe UI"/>
          <w:color w:val="3C76A6" w:themeColor="accent5"/>
        </w:rPr>
        <w:t>etcdctl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74166A">
        <w:rPr>
          <w:rFonts w:ascii="Segoe UI" w:hAnsi="Segoe UI" w:cs="Segoe UI"/>
          <w:color w:val="3C76A6" w:themeColor="accent5"/>
        </w:rPr>
        <w:t>cacert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server.key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get / calico</w:t>
      </w:r>
    </w:p>
    <w:p w14:paraId="3F98D329" w14:textId="31BBD954" w:rsidR="007F44DD" w:rsidRDefault="007F44DD" w:rsidP="00695593">
      <w:pPr>
        <w:rPr>
          <w:rFonts w:ascii="Segoe UI" w:hAnsi="Segoe UI" w:cs="Segoe UI"/>
          <w:color w:val="3C76A6" w:themeColor="accent5"/>
        </w:rPr>
      </w:pPr>
    </w:p>
    <w:p w14:paraId="59F5C4E6" w14:textId="0C125E55" w:rsidR="007F44DD" w:rsidRPr="007F44DD" w:rsidRDefault="007F44DD" w:rsidP="007F44DD">
      <w:pPr>
        <w:spacing w:before="100" w:beforeAutospacing="1" w:after="100" w:afterAutospacing="1" w:line="240" w:lineRule="auto"/>
        <w:outlineLvl w:val="2"/>
        <w:rPr>
          <w:rFonts w:ascii="Segoe UI" w:hAnsi="Segoe UI" w:cs="Segoe UI"/>
          <w:color w:val="3C76A6" w:themeColor="accent5"/>
        </w:rPr>
      </w:pPr>
      <w:proofErr w:type="spellStart"/>
      <w:r w:rsidRPr="007F44DD">
        <w:rPr>
          <w:rFonts w:ascii="Segoe UI" w:hAnsi="Segoe UI" w:cs="Segoe UI"/>
          <w:color w:val="3C76A6" w:themeColor="accent5"/>
        </w:rPr>
        <w:t>Etcd</w:t>
      </w:r>
      <w:proofErr w:type="spellEnd"/>
      <w:r w:rsidRPr="007F44DD">
        <w:rPr>
          <w:rFonts w:ascii="Segoe UI" w:hAnsi="Segoe UI" w:cs="Segoe UI"/>
          <w:color w:val="3C76A6" w:themeColor="accent5"/>
        </w:rPr>
        <w:t xml:space="preserve"> is the backend data store for all the information Calico needs</w:t>
      </w:r>
      <w:r w:rsidR="002342FC">
        <w:rPr>
          <w:rFonts w:ascii="Segoe UI" w:hAnsi="Segoe UI" w:cs="Segoe UI"/>
          <w:color w:val="3C76A6" w:themeColor="accent5"/>
        </w:rPr>
        <w:t>.</w:t>
      </w:r>
    </w:p>
    <w:p w14:paraId="448F80AC" w14:textId="489E6064" w:rsidR="007F44DD" w:rsidRPr="007F44DD" w:rsidRDefault="00D4630B" w:rsidP="007F44DD">
      <w:pPr>
        <w:spacing w:before="100" w:beforeAutospacing="1" w:after="100" w:afterAutospacing="1" w:line="240" w:lineRule="auto"/>
        <w:outlineLvl w:val="2"/>
        <w:rPr>
          <w:rFonts w:ascii="Segoe UI" w:hAnsi="Segoe UI" w:cs="Segoe UI"/>
          <w:color w:val="3C76A6" w:themeColor="accent5"/>
        </w:rPr>
      </w:pPr>
      <w:proofErr w:type="spellStart"/>
      <w:r w:rsidRPr="0074166A">
        <w:rPr>
          <w:rFonts w:ascii="Segoe UI" w:hAnsi="Segoe UI" w:cs="Segoe UI"/>
          <w:color w:val="3C76A6" w:themeColor="accent5"/>
        </w:rPr>
        <w:t>etcdctl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--endpoints 127.0.0.1:2379 --</w:t>
      </w:r>
      <w:proofErr w:type="spellStart"/>
      <w:r w:rsidRPr="0074166A">
        <w:rPr>
          <w:rFonts w:ascii="Segoe UI" w:hAnsi="Segoe UI" w:cs="Segoe UI"/>
          <w:color w:val="3C76A6" w:themeColor="accent5"/>
        </w:rPr>
        <w:t>cacert</w:t>
      </w:r>
      <w:proofErr w:type="spellEnd"/>
      <w:r w:rsidRPr="0074166A">
        <w:rPr>
          <w:rFonts w:ascii="Segoe UI" w:hAnsi="Segoe UI" w:cs="Segoe UI"/>
          <w:color w:val="3C76A6" w:themeColor="accent5"/>
        </w:rPr>
        <w:t xml:space="preserve">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/ca.crt --cert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/server.crt --key /</w:t>
      </w:r>
      <w:proofErr w:type="spellStart"/>
      <w:r w:rsidRPr="0074166A">
        <w:rPr>
          <w:rFonts w:ascii="Segoe UI" w:hAnsi="Segoe UI" w:cs="Segoe UI"/>
          <w:color w:val="3C76A6" w:themeColor="accent5"/>
        </w:rPr>
        <w:t>etc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kubernetes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pki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etcd</w:t>
      </w:r>
      <w:proofErr w:type="spellEnd"/>
      <w:r w:rsidRPr="0074166A">
        <w:rPr>
          <w:rFonts w:ascii="Segoe UI" w:hAnsi="Segoe UI" w:cs="Segoe UI"/>
          <w:color w:val="3C76A6" w:themeColor="accent5"/>
        </w:rPr>
        <w:t>/</w:t>
      </w:r>
      <w:proofErr w:type="spellStart"/>
      <w:r w:rsidRPr="0074166A">
        <w:rPr>
          <w:rFonts w:ascii="Segoe UI" w:hAnsi="Segoe UI" w:cs="Segoe UI"/>
          <w:color w:val="3C76A6" w:themeColor="accent5"/>
        </w:rPr>
        <w:t>server.key</w:t>
      </w:r>
      <w:proofErr w:type="spellEnd"/>
      <w:r>
        <w:rPr>
          <w:rFonts w:ascii="Segoe UI" w:hAnsi="Segoe UI" w:cs="Segoe UI"/>
          <w:color w:val="3C76A6" w:themeColor="accent5"/>
        </w:rPr>
        <w:t xml:space="preserve"> ls</w:t>
      </w:r>
      <w:r w:rsidR="007F44DD" w:rsidRPr="007F44DD">
        <w:rPr>
          <w:rFonts w:ascii="Segoe UI" w:hAnsi="Segoe UI" w:cs="Segoe UI"/>
          <w:color w:val="3C76A6" w:themeColor="accent5"/>
        </w:rPr>
        <w:t xml:space="preserve"> /</w:t>
      </w:r>
      <w:r>
        <w:rPr>
          <w:rFonts w:ascii="Segoe UI" w:hAnsi="Segoe UI" w:cs="Segoe UI"/>
          <w:color w:val="3C76A6" w:themeColor="accent5"/>
        </w:rPr>
        <w:t xml:space="preserve"> </w:t>
      </w:r>
      <w:r w:rsidR="007F44DD" w:rsidRPr="007F44DD">
        <w:rPr>
          <w:rFonts w:ascii="Segoe UI" w:hAnsi="Segoe UI" w:cs="Segoe UI"/>
          <w:color w:val="3C76A6" w:themeColor="accent5"/>
        </w:rPr>
        <w:t>calico</w:t>
      </w:r>
    </w:p>
    <w:p w14:paraId="50482D83" w14:textId="77777777" w:rsidR="007F44DD" w:rsidRPr="007F44DD" w:rsidRDefault="007F44DD" w:rsidP="007F44DD">
      <w:pPr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•  /calico/</w:t>
      </w:r>
      <w:proofErr w:type="spellStart"/>
      <w:r w:rsidRPr="007F44DD">
        <w:rPr>
          <w:rFonts w:ascii="Segoe UI" w:hAnsi="Segoe UI" w:cs="Segoe UI"/>
          <w:color w:val="3C76A6" w:themeColor="accent5"/>
        </w:rPr>
        <w:t>ipam</w:t>
      </w:r>
      <w:proofErr w:type="spellEnd"/>
    </w:p>
    <w:p w14:paraId="7C06CB0F" w14:textId="77777777" w:rsidR="007F44DD" w:rsidRPr="007F44DD" w:rsidRDefault="007F44DD" w:rsidP="007F44DD">
      <w:pPr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•  /calico/v1</w:t>
      </w:r>
    </w:p>
    <w:p w14:paraId="2BA901CD" w14:textId="77777777" w:rsidR="007F44DD" w:rsidRPr="007F44DD" w:rsidRDefault="007F44DD" w:rsidP="007F44DD">
      <w:pPr>
        <w:rPr>
          <w:rFonts w:ascii="Segoe UI" w:hAnsi="Segoe UI" w:cs="Segoe UI"/>
          <w:color w:val="3C76A6" w:themeColor="accent5"/>
        </w:rPr>
      </w:pPr>
      <w:r w:rsidRPr="007F44DD">
        <w:rPr>
          <w:rFonts w:ascii="Segoe UI" w:hAnsi="Segoe UI" w:cs="Segoe UI"/>
          <w:color w:val="3C76A6" w:themeColor="accent5"/>
        </w:rPr>
        <w:t>•  /calico/</w:t>
      </w:r>
      <w:proofErr w:type="spellStart"/>
      <w:r w:rsidRPr="007F44DD">
        <w:rPr>
          <w:rFonts w:ascii="Segoe UI" w:hAnsi="Segoe UI" w:cs="Segoe UI"/>
          <w:color w:val="3C76A6" w:themeColor="accent5"/>
        </w:rPr>
        <w:t>bgp</w:t>
      </w:r>
      <w:proofErr w:type="spellEnd"/>
    </w:p>
    <w:p w14:paraId="45DC038E" w14:textId="798F5FF0" w:rsidR="00695593" w:rsidRDefault="00695593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0C6080D6" w14:textId="6D3B54F3" w:rsidR="00A7375C" w:rsidRDefault="00A7375C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1836EBDC" w14:textId="366DCC75" w:rsidR="00A7375C" w:rsidRPr="00A7375C" w:rsidRDefault="00A7375C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</w:pPr>
      <w:r w:rsidRPr="00A7375C">
        <w:rPr>
          <w:rFonts w:ascii="Segoe UI" w:hAnsi="Segoe UI" w:cs="Segoe UI"/>
          <w:b/>
          <w:bCs/>
          <w:color w:val="3C76A6" w:themeColor="accent5"/>
          <w:kern w:val="32"/>
          <w:sz w:val="22"/>
          <w:szCs w:val="22"/>
        </w:rPr>
        <w:t>References:</w:t>
      </w:r>
    </w:p>
    <w:p w14:paraId="2AA5D1C9" w14:textId="44BD94B3" w:rsidR="00A7375C" w:rsidRDefault="00A7375C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37FE5E49" w14:textId="735F2DA6" w:rsidR="009E6F08" w:rsidRDefault="009E6F08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 w:rsidRPr="009E6F08">
        <w:rPr>
          <w:rFonts w:ascii="Segoe UI" w:hAnsi="Segoe UI" w:cs="Segoe UI"/>
          <w:color w:val="3C76A6" w:themeColor="accent5"/>
          <w:kern w:val="32"/>
          <w:sz w:val="16"/>
          <w:szCs w:val="16"/>
        </w:rPr>
        <w:t>https://www.tigera.io/blog/kubernetes-networking-with-calico/</w:t>
      </w:r>
    </w:p>
    <w:p w14:paraId="2C4ADF19" w14:textId="007D9120" w:rsidR="00623366" w:rsidRDefault="00623366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r w:rsidRPr="00623366">
        <w:rPr>
          <w:rFonts w:ascii="Segoe UI" w:hAnsi="Segoe UI" w:cs="Segoe UI"/>
          <w:color w:val="3C76A6" w:themeColor="accent5"/>
          <w:kern w:val="32"/>
          <w:sz w:val="16"/>
          <w:szCs w:val="16"/>
        </w:rPr>
        <w:t>https://sookocheff.com/post/kubernetes/understanding-kubernetes-networking-model/</w:t>
      </w:r>
    </w:p>
    <w:p w14:paraId="78B739AC" w14:textId="1D853AF8" w:rsidR="00A7375C" w:rsidRDefault="00456AB8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hyperlink r:id="rId13" w:history="1">
        <w:r w:rsidRPr="003E6A3C">
          <w:rPr>
            <w:rStyle w:val="Hyperlink"/>
            <w:rFonts w:ascii="Segoe UI" w:hAnsi="Segoe UI" w:cs="Segoe UI"/>
            <w:kern w:val="32"/>
            <w:sz w:val="16"/>
            <w:szCs w:val="16"/>
          </w:rPr>
          <w:t>https://gokube.io/media/Diving-Deep-Into-Kubernetes-Networking.pdf</w:t>
        </w:r>
      </w:hyperlink>
    </w:p>
    <w:p w14:paraId="7215319F" w14:textId="03BD4AC8" w:rsidR="00456AB8" w:rsidRDefault="00AF481B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hyperlink r:id="rId14" w:history="1">
        <w:r w:rsidRPr="003E6A3C">
          <w:rPr>
            <w:rStyle w:val="Hyperlink"/>
            <w:rFonts w:ascii="Segoe UI" w:hAnsi="Segoe UI" w:cs="Segoe UI"/>
            <w:kern w:val="32"/>
            <w:sz w:val="16"/>
            <w:szCs w:val="16"/>
          </w:rPr>
          <w:t>https://www.praqma.com/stories/debugging-kubernetes-networking/</w:t>
        </w:r>
      </w:hyperlink>
    </w:p>
    <w:p w14:paraId="63399536" w14:textId="13592440" w:rsidR="00AF481B" w:rsidRDefault="00AF481B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bookmarkStart w:id="0" w:name="_GoBack"/>
      <w:bookmarkEnd w:id="0"/>
    </w:p>
    <w:p w14:paraId="5DD07354" w14:textId="20E553AE" w:rsidR="0013598F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18C7FED9" w14:textId="4B888CFE" w:rsidR="0013598F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5095D506" w14:textId="751FB67F" w:rsidR="0013598F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  <w:hyperlink r:id="rId15" w:history="1">
        <w:r w:rsidRPr="003E6A3C">
          <w:rPr>
            <w:rStyle w:val="Hyperlink"/>
            <w:rFonts w:ascii="Segoe UI" w:hAnsi="Segoe UI" w:cs="Segoe UI"/>
            <w:kern w:val="32"/>
            <w:sz w:val="16"/>
            <w:szCs w:val="16"/>
          </w:rPr>
          <w:t>https://www.youtube.com/watch?v=dFsrx5AxgyI&amp;t=636s</w:t>
        </w:r>
      </w:hyperlink>
    </w:p>
    <w:p w14:paraId="41B5AC3C" w14:textId="77777777" w:rsidR="0013598F" w:rsidRPr="00496A60" w:rsidRDefault="0013598F" w:rsidP="006955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Segoe UI" w:hAnsi="Segoe UI" w:cs="Segoe UI"/>
          <w:color w:val="3C76A6" w:themeColor="accent5"/>
          <w:kern w:val="32"/>
          <w:sz w:val="16"/>
          <w:szCs w:val="16"/>
        </w:rPr>
      </w:pPr>
    </w:p>
    <w:p w14:paraId="6F793A09" w14:textId="417E9AF2" w:rsidR="00984BC5" w:rsidRDefault="00496A60" w:rsidP="00984B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lastRenderedPageBreak/>
        <w:tab/>
      </w:r>
    </w:p>
    <w:p w14:paraId="7EB7B85B" w14:textId="692876EA" w:rsidR="00984BC5" w:rsidRDefault="00984BC5" w:rsidP="00984BC5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</w:p>
    <w:p w14:paraId="5066D296" w14:textId="3F38D7AE" w:rsidR="00984BC5" w:rsidRDefault="000B4AC4" w:rsidP="000B4AC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  <w:r w:rsidRPr="000B4AC4">
        <w:rPr>
          <w:rFonts w:ascii="Segoe UI" w:hAnsi="Segoe UI" w:cs="Segoe UI"/>
          <w:color w:val="3C76A6" w:themeColor="accent5"/>
          <w:sz w:val="24"/>
          <w:szCs w:val="24"/>
        </w:rPr>
        <w:t>How does Calico find out the destination IP?</w:t>
      </w:r>
      <w:r w:rsidRPr="000B4AC4">
        <w:rPr>
          <w:rFonts w:ascii="Segoe UI" w:hAnsi="Segoe UI" w:cs="Segoe UI"/>
          <w:color w:val="3C76A6" w:themeColor="accent5"/>
          <w:sz w:val="24"/>
          <w:szCs w:val="24"/>
        </w:rPr>
        <w:tab/>
      </w:r>
    </w:p>
    <w:p w14:paraId="02B6F672" w14:textId="40192AC9" w:rsidR="000B4AC4" w:rsidRDefault="000B4AC4" w:rsidP="000B4AC4">
      <w:pPr>
        <w:pStyle w:val="Heading1"/>
        <w:jc w:val="left"/>
        <w:rPr>
          <w:rFonts w:ascii="Segoe UI" w:hAnsi="Segoe UI" w:cs="Segoe UI"/>
          <w:color w:val="3C76A6" w:themeColor="accent5"/>
          <w:sz w:val="24"/>
          <w:szCs w:val="24"/>
        </w:rPr>
      </w:pPr>
    </w:p>
    <w:p w14:paraId="208B43C8" w14:textId="2517AA73" w:rsidR="000B4AC4" w:rsidRPr="008871BE" w:rsidRDefault="000B4AC4" w:rsidP="000B4AC4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</w:pPr>
      <w:r w:rsidRP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Connect to the POD using </w:t>
      </w:r>
      <w:proofErr w:type="spellStart"/>
      <w:r w:rsidRP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kubectl</w:t>
      </w:r>
      <w:proofErr w:type="spellEnd"/>
      <w:r w:rsidRP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from </w:t>
      </w:r>
      <w:r w:rsid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the </w:t>
      </w:r>
      <w:r w:rsidRPr="008871BE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master node</w:t>
      </w:r>
    </w:p>
    <w:p w14:paraId="3AAAC669" w14:textId="448A85C8" w:rsidR="000B4AC4" w:rsidRPr="00321883" w:rsidRDefault="000B4AC4" w:rsidP="000B4AC4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113B291E" w14:textId="2726833A" w:rsidR="000B4AC4" w:rsidRDefault="004A5932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[root@ip-172-31-29-219 </w:t>
      </w:r>
      <w:proofErr w:type="spellStart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webapp</w:t>
      </w:r>
      <w:proofErr w:type="spellEnd"/>
      <w:r w:rsidRPr="006D41C3"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>]</w:t>
      </w:r>
      <w:r>
        <w:rPr>
          <w:rFonts w:ascii="Segoe UI" w:hAnsi="Segoe UI" w:cs="Segoe UI"/>
          <w:b w:val="0"/>
          <w:bCs w:val="0"/>
          <w:color w:val="3C76A6" w:themeColor="accent5"/>
          <w:sz w:val="24"/>
          <w:szCs w:val="24"/>
        </w:rPr>
        <w:t xml:space="preserve"> </w:t>
      </w:r>
      <w:proofErr w:type="spellStart"/>
      <w:r w:rsidR="00321883" w:rsidRPr="00321883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kubectl</w:t>
      </w:r>
      <w:proofErr w:type="spellEnd"/>
      <w:r w:rsidR="00321883" w:rsidRPr="00321883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 xml:space="preserve"> exec -it backend-deployment-7c84dfbf47-bz622 /bin/</w:t>
      </w:r>
      <w:proofErr w:type="spellStart"/>
      <w:r w:rsidR="00321883" w:rsidRPr="00321883"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  <w:t>sh</w:t>
      </w:r>
      <w:proofErr w:type="spellEnd"/>
    </w:p>
    <w:p w14:paraId="0B850909" w14:textId="09B86442" w:rsidR="004A5932" w:rsidRDefault="004A5932" w:rsidP="00321883">
      <w:pPr>
        <w:pStyle w:val="Heading1"/>
        <w:ind w:firstLine="720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24"/>
          <w:szCs w:val="24"/>
        </w:rPr>
      </w:pPr>
    </w:p>
    <w:p w14:paraId="0EA7DF27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#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ip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addr</w:t>
      </w:r>
      <w:proofErr w:type="spellEnd"/>
    </w:p>
    <w:p w14:paraId="59288906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1: lo: &lt;</w:t>
      </w:r>
      <w:proofErr w:type="gram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LOOPBACK,UP</w:t>
      </w:r>
      <w:proofErr w:type="gram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,LOWER_UP&gt;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mtu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65536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qdisc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noqueue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state UNKNOWN group default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qlen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1000</w:t>
      </w:r>
    </w:p>
    <w:p w14:paraId="031D8B51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link/loopback </w:t>
      </w:r>
      <w:proofErr w:type="gram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00:00:00:00:00:00</w:t>
      </w:r>
      <w:proofErr w:type="gram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brd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00:00:00:00:00:00</w:t>
      </w:r>
    </w:p>
    <w:p w14:paraId="1F7657A1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inet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127.0.0.1/8 scope host lo</w:t>
      </w:r>
    </w:p>
    <w:p w14:paraId="1A0C6D9F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  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valid_lft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forever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preferred_lft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forever</w:t>
      </w:r>
    </w:p>
    <w:p w14:paraId="69D624BB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2: tunl0@NONE: &lt;NOARP&gt;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mtu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1480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qdisc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noop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state DOWN group default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qlen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1000</w:t>
      </w:r>
    </w:p>
    <w:p w14:paraId="574C0E12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link/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ipip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0.0.0.0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brd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0.0.0.0</w:t>
      </w:r>
    </w:p>
    <w:p w14:paraId="1BC4B736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4: eth0@if</w:t>
      </w:r>
      <w:r w:rsidRPr="00D949D3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  <w:highlight w:val="yellow"/>
        </w:rPr>
        <w:t>159</w:t>
      </w: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: &lt;</w:t>
      </w:r>
      <w:proofErr w:type="gram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BROADCAST,MULTICAST</w:t>
      </w:r>
      <w:proofErr w:type="gram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,UP,LOWER_UP&gt;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mtu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1440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qdisc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noqueue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state UP group default</w:t>
      </w:r>
    </w:p>
    <w:p w14:paraId="64B550F5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link/ether 8a:2a:dd:c9:34:78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brd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</w:t>
      </w:r>
      <w:proofErr w:type="spellStart"/>
      <w:proofErr w:type="gram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ff:ff</w:t>
      </w:r>
      <w:proofErr w:type="gram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:ff:ff:ff:ff</w:t>
      </w:r>
      <w:proofErr w:type="spellEnd"/>
    </w:p>
    <w:p w14:paraId="1AEFA5A4" w14:textId="77777777" w:rsidR="00583CE1" w:rsidRPr="00583CE1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inet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192.168.24.91/32 scope global eth0</w:t>
      </w:r>
    </w:p>
    <w:p w14:paraId="01EADE1F" w14:textId="1BB74C75" w:rsidR="004A5932" w:rsidRDefault="00583CE1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     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valid_lft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forever </w:t>
      </w:r>
      <w:proofErr w:type="spellStart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>preferred_lft</w:t>
      </w:r>
      <w:proofErr w:type="spellEnd"/>
      <w:r w:rsidRPr="00583CE1"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  <w:t xml:space="preserve"> forever</w:t>
      </w:r>
    </w:p>
    <w:p w14:paraId="61FCDF9F" w14:textId="3D1BBCAA" w:rsidR="00C1669F" w:rsidRDefault="00C1669F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</w:p>
    <w:p w14:paraId="6C21A0CB" w14:textId="77777777" w:rsidR="00C1669F" w:rsidRPr="00583CE1" w:rsidRDefault="00C1669F" w:rsidP="00583CE1">
      <w:pPr>
        <w:pStyle w:val="Heading1"/>
        <w:jc w:val="left"/>
        <w:rPr>
          <w:rFonts w:ascii="Segoe UI" w:hAnsi="Segoe UI" w:cs="Segoe UI"/>
          <w:b w:val="0"/>
          <w:bCs w:val="0"/>
          <w:color w:val="3C76A6" w:themeColor="accent5"/>
          <w:kern w:val="0"/>
          <w:sz w:val="18"/>
          <w:szCs w:val="18"/>
        </w:rPr>
      </w:pPr>
    </w:p>
    <w:sectPr w:rsidR="00C1669F" w:rsidRPr="00583CE1" w:rsidSect="00E13B78">
      <w:headerReference w:type="default" r:id="rId16"/>
      <w:pgSz w:w="12240" w:h="15840" w:code="1"/>
      <w:pgMar w:top="1440" w:right="1440" w:bottom="1440" w:left="1440" w:header="5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5226B0" w14:textId="77777777" w:rsidR="00A47B5C" w:rsidRDefault="00A47B5C" w:rsidP="001E7D29">
      <w:pPr>
        <w:spacing w:after="0" w:line="240" w:lineRule="auto"/>
      </w:pPr>
      <w:r>
        <w:separator/>
      </w:r>
    </w:p>
  </w:endnote>
  <w:endnote w:type="continuationSeparator" w:id="0">
    <w:p w14:paraId="6DB27DE5" w14:textId="77777777" w:rsidR="00A47B5C" w:rsidRDefault="00A47B5C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828D86" w14:textId="77777777" w:rsidR="00A47B5C" w:rsidRDefault="00A47B5C" w:rsidP="001E7D29">
      <w:pPr>
        <w:spacing w:after="0" w:line="240" w:lineRule="auto"/>
      </w:pPr>
      <w:r>
        <w:separator/>
      </w:r>
    </w:p>
  </w:footnote>
  <w:footnote w:type="continuationSeparator" w:id="0">
    <w:p w14:paraId="24561569" w14:textId="77777777" w:rsidR="00A47B5C" w:rsidRDefault="00A47B5C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BE81" w14:textId="3768F4AD" w:rsidR="00A25A6C" w:rsidRDefault="00A25A6C" w:rsidP="00015440">
    <w:pPr>
      <w:pStyle w:val="Header"/>
      <w:rPr>
        <w:noProof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756FA2" wp14:editId="715AFE4C">
              <wp:simplePos x="0" y="0"/>
              <wp:positionH relativeFrom="page">
                <wp:align>right</wp:align>
              </wp:positionH>
              <wp:positionV relativeFrom="page">
                <wp:posOffset>-2439035</wp:posOffset>
              </wp:positionV>
              <wp:extent cx="8127364" cy="13224504"/>
              <wp:effectExtent l="0" t="0" r="762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7364" cy="13224504"/>
                        <a:chOff x="0" y="0"/>
                        <a:chExt cx="8127364" cy="13226917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435849" y="11505653"/>
                          <a:ext cx="691515" cy="66167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>
                          <a:off x="6257303" y="11551799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555626" y="11991628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75071" y="1207739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1459CD" id="Group 3" o:spid="_x0000_s1026" style="position:absolute;margin-left:588.75pt;margin-top:-192.05pt;width:639.95pt;height:1041.3pt;z-index:-251655168;mso-position-horizontal:right;mso-position-horizontal-relative:page;mso-position-vertical-relative:page" coordsize="81273,132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aTe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8QBN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74358;top:115056;width:6915;height:661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375958,658082;372726,659769;372919,659849;402829,640953;392380,643365;376706,645295;375960,643365;386907,642400;402829,640953;430009,638427;429371,638602;429698,638540;235022,634801;246093,637575;250820,637817;264006,644089;269977,645295;270350,645416;271718,644089;276943,645536;282167,646742;292462,649064;292616,648913;304558,650843;310280,651808;316002,652291;327695,652773;343618,652532;344309,652532;345857,651687;349340,650602;352885,650542;355311,650843;355964,652532;361530,652532;359789,654944;358794,656150;355559,657598;349589,657598;341876,657115;325207,656633;312768,655668;301821,654221;290875,652532;274206,650119;261269,646019;261419,645913;253806,643606;247088,640712;239376,638299;231415,635646;235022,634801;381471,629629;377670,630192;351382,631479;360038,632509;362277,632027;377702,630338;380240,629860;405090,626134;392179,628045;396609,628167;402985,627022;452219,625576;411725,636032;432217,631605;192604,620689;221215,632509;231415,635646;239127,638299;246840,640711;253557,643606;252064,644812;248084,644089;233903,639023;226937,636369;219971,633474;210765,630338;202804,626961;196585,623825;192604,620689;204297,614659;217980,621413;216239,622378;200317,614900;204297,614659;153793,598255;170711,607422;174194,611281;166233,607180;160262,603562;153793,598255;183459,592065;183461,592133;184302,593120;184394,592706;546785,576230;545882,576303;530954,586676;516276,594395;505827,600426;500105,602838;494134,605250;486919,608869;481446,612005;473484,615141;465275,618036;463035,620207;459552,621413;450845,622860;439649,626238;429449,629374;418254,632510;404322,635887;384668,639023;384170,639747;374720,642037;374965,642159;385459,639615;385663,639023;405317,635887;419249,632510;430444,629374;440645,626238;451840,622860;460548,621413;454653,624842;454826,624790;461045,621172;464528,619966;464760,619903;466270,618277;474480,615382;482441,612246;487914,609110;495129,605492;501100,603079;505194,601353;507320,599943;517769,593913;532447,586193;120165,572894;121109,573679;121432,573839;548455,566596;548369,566653;548369,566722;548765,566777;548867,566653;553830,562995;552361,563979;552101,564241;553108,563616;99851,550845;109247,561572;101797,552903;571445,550838;571422,550845;571258,551938;567277,556280;562550,561346;562835,561283;567277,556522;571258,552179;571445,550838;124168,545405;124660,545987;124685,545907;87367,539876;93836,543978;94153,544340;97101,544973;103787,550973;112992,558210;116973,563517;119212,566171;128666,573890;125929,576061;117125,566576;116724,566653;125056,575630;125929,576061;128666,573890;152301,591983;147574,593430;149315,594636;142349,594877;137871,591983;133642,588847;123193,580403;113490,571960;104534,563517;100304,559416;96324,555074;97816,553144;102792,557486;108266,561587;114983,568583;115554,569058;108266,561587;103041,557486;98065,553144;92592,546631;87367,539876;635445,501521;635319,501573;632601,507897;632833,471299;626240,480533;623005,486323;619771,491630;612059,501521;605342,511411;599371,519372;598873,519667;598466,520252;599122,519854;605093,511894;611810,502003;619522,492113;622757,486806;625991,481016;632708,471608;658582,467990;655348,477398;649626,487529;643904,497902;638679,504416;642162,497661;645148,490907;647387,487288;650372,482464;653109,477639;658582,467990;642479,447311;636440,457617;636329,457864;642411,447485;645791,423971;638533,443199;623265,473460;621030,476887;621015,476915;615791,485599;610566,495008;604595,502245;599620,510446;570263,542530;560560,550491;559629,551177;559227,551571;555170,554778;551852,558451;539662,567377;537752,568547;532563,572648;531814,573120;530705,574132;521003,580404;511300,586193;510189,586739;503620,590877;501583,591873;499607,593189;492890,596807;486614,599194;472625,606035;439807,617904;416938,623606;435420,620207;438903,619483;450098,615623;457064,613452;468260,607904;480948,603562;489077,600471;492641,598496;495875,597531;500353,595119;501530,594326;504583,591500;511300,587641;518942,584008;521749,582333;531452,576061;535681,572202;540408,569307;552599,560381;561306,552421;571009,544460;600366,512376;604406,505717;604595,505139;611064,495490;613054,492595;615700,489036;616537,487529;621761,478845;631962,458340;641913,436388;644837,427462;673012,402616;672265,403098;672265,403098;675361,388319;675272,388746;675997,389589;678236,392001;679729,391037;679767,390851;678734,391519;676246,389348;673144,360916;672970,360925;672656,360942;672763,362089;672514,368120;671519,371738;665548,380905;664055,388866;662563,391519;660075,403098;657338,412265;654353,421191;652611,428186;650621,435423;652208,433029;653606,427945;654850,420708;657836,411783;660572,402616;663060,391037;664553,388383;666046,380422;672017,371256;668036,389830;665051,405269;658333,425050;657005,427054;656436,430056;654602,435182;647636,449897;644401,457617;642411,461718;639923,466060;633206,477639;625991,488977;616786,504174;606586,519131;599868,527574;592653,535776;590166,539153;587429,542530;583200,545907;576282,553334;576482,554109;569268,561346;561555,566653;555335,571478;549443,575653;550360,575579;556828,570995;563048,566171;570760,560864;577975,553627;577726,552662;584692,545184;588922,541807;591658,538429;594146,535052;601361,526850;608078,518407;618279,503451;627484,488253;634699,476915;641416,465336;643904,460994;645894,456893;649128,449174;656094,434458;658831,424568;665548,404787;668534,389348;672514,370773;673412,367510;672763,367396;673012,361365;678485,355817;675588,367521;675588,367521;678485,355817;680724,353404;679231,356541;678889,363114;678734,369326;676246,376749;676246,377596;679231,369326;679729,356540;680889,354104;670026,343031;668396,346768;667787,352198;667002,349661;666715,350020;667538,352681;667041,356541;668036,359676;668807,359635;668285,357988;668782,354128;670026,343031;690924,336518;691422,336759;691173,346891;691422,353887;690676,366672;689929,373909;687690,384523;686944,393449;683212,409853;679729,424085;673509,426739;674007,425291;675002,415160;678734,404546;681719,402857;681719,402857;684954,384523;686695,375839;688188,366913;689432,358470;689929,350510;690178,343755;690676,340137;690924,336518;35039,224667;35163,224727;35175,224694;50049,190091;44576,199981;40098,203600;40087,203831;39654,213066;39667,213043;40098,203841;44576,200222;50049,190332;50236,190452;50329,190271;53035,169103;49552,171516;44327,182130;45522,183057;45561,182894;44576,182130;49800,171516;52885,169380;72191,155353;71877,155597;70543,160570;69703,163073;46815,203600;43581,213490;40595,223622;34127,244850;29898,259324;27907,270180;26912,275728;26166,281276;23927,296233;23180,305399;24424,315049;25007,309791;24922,308053;25917,297921;28156,282965;29932,280898;32511,264165;32385,261254;34843,254422;36306,248686;35868,249675;34376,249192;30644,259565;30893,265355;29151,276452;28902,278381;26415,281276;27161,275728;28156,270180;30146,259324;34376,244850;40844,223622;43830,213490;47064,203600;69952,163073;72191,155353;76670,131230;76669,131230;77913,132195;77913,132195;121499,96885;121451,96922;121306,97082;119274,99146;118761,99871;118425,100238;116973,102282;101797,119651;97568,124476;93338,129541;74637,149584;93587,129300;97816,124234;102046,119410;117222,102041;118761,99871;121306,97082;127815,80251;125667,80976;124070,81551;123690,82019;120954,84431;113987,88773;109261,93839;104783,98905;101797,101558;101696,101435;98874,104725;94085,110484;86372,118686;87616,120133;87640,120113;86621,118927;94333,110725;102046,101558;105031,98905;109509,93839;114236,88773;121202,84431;123939,82019;126924,80933;127867,80650;488163,36667;500851,42215;506324,46558;494134,40768;488163,36667;446864,19057;456816,21228;470748,27983;446864,19057;297095,17459;291870,18092;280675,19540;269728,21952;265001,23399;259528,24847;247551,27128;245347,27983;230171,33049;215244,38838;204795,43422;197829,46075;180662,53795;172453,58861;164491,63926;151803,73093;139861,82260;128432,91927;129412,93115;131838,91502;133903,90010;141354,83707;153296,74540;165984,65374;173945,60308;182155,55242;199321,47523;206039,44145;216488,39562;231415,33772;246591,28706;252966,27492;256045,26472;297961,17704;386067,12273;391385,12785;398600,15197;393126,14474;381682,12303;386067,12273;415020,10373;425220,11096;437659,15921;422234,13268;415020,10373;331800,10313;303066,11820;283163,14474;273709,16886;265499,19781;254054,21228;210765,37391;195092,44145;190365,45834;186136,48005;178175,52106;165735,58378;156281,65615;128915,86361;123196,91183;117601,96136;117719,96251;74679,145221;65971,156800;61991,163796;58010,170309;50547,183818;42428,196223;42337,196604;39600,203841;37610,207218;37112,207700;34904,214817;34376,219038;33878,225069;30395,234960;27161,244850;23678,259324;21687,272592;20444,285860;22185,276693;22346,275936;22683,272351;24673,259083;25296,259285;25350,259060;24673,258842;28156,244368;31390,234477;34857,224632;34625,224587;35122,218556;37859,207218;39849,203841;39916,203664;42586,196604;50796,184060;58259,170551;62240,164038;66220,157042;74928,145463;117968,96493;129412,86361;156779,65615;166233,58378;178672,52106;186633,48005;190863,45834;195590,44145;211263,37391;254552,21228;265996,19781;274206,16886;283660,14474;303563,11820;332298,10403;355394,11154;366755,0;378448,724;390390,1930;398351,3860;403575,6272;410044,5066;419746,7237;425717,8925;425469,9167;425220,10855;415020,10132;411537,9167;408054,8443;401336,6996;394619,5548;387653,4583;379941,4583;373721,4583;364018,4583;363563,4442;359291,6513;360784,8925;375711,11820;369069,11933;369181,11941;376209,11820;382180,12544;393624,14715;399097,15439;408303,17369;417756,19299;426961,21470;436167,24123;440645,25329;445123,26777;445181,26828;448392,27365;456174,30169;457261,31766;457562,31843;464528,34496;470499,36908;476470,39562;480948,41974;483934,43422;487168,45110;498114,51141;512047,59825;519261,64650;519470,64795;523157,66967;663558,323009;663453,325028;666294,325422;669031,327351;670275,333865;675002,341584;676992,341759;676992,339895;679015,334448;678982,333382;680973,326869;683709,326869;687939,324215;688436,334830;687193,339895;685700,344720;684953,352681;684705,356782;684207,360883;683146,361569;683212,361847;684228,361190;684705,357264;684953,353163;685700,345203;687193,340378;688436,335312;690427,336760;690178,340378;689680,343997;689431,350751;688934,358712;687690,367155;686197,376080;684456,384765;681222,403098;678236,404787;674504,415401;673509,425533;673012,426980;668782,438077;667538,439042;662314,450862;667787,439042;669031,438077;661070,460029;656841,462200;655963,463901;656094,464130;657089,462200;661319,460029;658333,468231;652860,477880;650123,482705;647138,487529;644899,491148;641665,498143;638182,504898;632708,512135;627235,518889;627463,518434;621264,526609;607829,540842;605185,544787;607829,541083;621264,526850;611064,541806;605808,547144;601589,550151;601361,550491;598723,552458;598624,553144;586931,564723;574492,575820;573917,576225;569765,581368;559814,588605;550513,595369;550479,595408;559814,588847;569765,581610;561555,589570;554869,593792;550244,595686;550111,595842;545135,598978;543260,599821;538543,603532;533940,606698;526974,611040;524735,611281;522246,612354;521859,612639;524983,611522;527223,611281;518266,617794;512544,620689;506822,623343;502780,623931;502095,624308;483187,632268;482223,632481;476470,636128;479704,637093;467762,642159;468758,638782;464777,640229;461045,641435;453333,643847;452302,642648;448606,643365;444128,644330;434923,646501;434619,646638;443381,644571;447860,643606;451591,642883;453084,644089;460796,641676;464528,640470;468509,639023;467514,642400;457064,647225;456552,647086;449352,649878;443381,651567;434425,653738;430724,653436;422984,654897;422732,655427;402083,659286;397356,658080;393375,658080;386409,660251;380189,660734;373970,660975;373294,660694;367626,661668;360784,660492;361033,660251;362277,658562;356555,657839;359291,656392;367501,656150;375463,655909;386907,656150;394868,655427;409795,652290;419746,650119;427210,649878;427729,649644;420493,649878;410541,652049;395614,655185;387653,655909;376209,655668;368248,655909;360038,656150;360287,655185;362028,652773;438654,640470;490651,621413;504334,614417;512047,610557;520008,606457;534935,597772;546877,588847;569268,571960;575487,567136;581458,562070;590414,554109;594146,548079;599507,543314;599550,543015;594395,547596;590663,553627;581707,561588;575736,566653;569516,571478;547126,588364;535184,597290;520257,605974;512295,610075;504583,613935;490900,620931;438903,639988;362277,652291;356555,652291;355808,650361;349837,650119;344364,652291;328442,652532;316749,652049;311027,651567;305305,650602;308752,647037;308041,647225;295199,644919;294607,645054;269977,640712;260274,638782;251815,637334;241615,632751;228927,628168;215741,623102;217980,621413;227186,623102;231166,626479;244849,630338;271967,637093;278684,638299;285899,639505;293861,641194;302634,643033;303314,642883;311524,644089;311773,643606;323715,644089;325705,644330;344115,644330;357550,644812;373472,643606;375462,643606;376209,645536;391882,643606;402331,641194;408302,640229;412034,639747;420244,637817;426961,636369;433679,634681;446000,632613;447611,632027;434674,634198;427957,635887;421239,637334;413029,639264;409298,639747;403327,640712;387156,642159;376209,643124;374219,643124;358296,644330;344862,643847;326452,643847;324461,643606;316749,640470;312519,643124;312509,643145;316002,640953;323715,644089;311773,643606;311867,643547;304061,642400;294856,640470;286895,638782;279680,637575;272962,636369;245845,629615;232161,625755;228181,622378;218976,620689;205292,613935;201312,614176;187131,607180;184643,602838;185141,602597;193848,607180;202556,611764;205044,610316;194843,603803;186385,600185;174691,593671;164740,587399;149067,580886;143096,576061;144339,575579;150310,577267;137871,564723;130905,559175;124437,553627;116227,547114;104285,534328;103466,531845;101051,529504;92841,520819;91846,516477;88611,512135;88226,511549;84382,508999;76918,498626;72689,488977;72191,488977;66469,478362;60996,467748;55274,455446;50049,442902;55274,451345;60498,461959;62240,467748;62960,468772;62074,464305;59763,460240;56003,452040;51542,444831;46069,430357;41379,415520;39840,411195;33133,385238;30167,366395;30146,366913;30395,370773;31639,379699;33132,388866;30644,380905;28902,370773;26912,370773;25668,361606;23927,355817;22434,350269;18204,345926;16961,345926;15717,339895;15219,332176;16214,321321;16712,317461;17559,314814;17147,308777;17707,299851;18702,298042;18702,296956;16712,300575;14970,298162;11736,293820;11145,290383;10990,290684;9995,300333;9248,309983;8502,317461;8502,332900;8751,340860;9248,348821;7009,356299;6512,356299;5019,341825;5019,326869;6263,315290;8501,317460;6512,315049;6014,306364;6512,293096;6760,289478;7507,283447;10492,272592;11980,265381;11487,263666;9746,273315;6760,284171;6014,290202;5765,293820;5267,307088;5765,315772;4521,327351;4521,342308;6014,356782;6512,356782;9746,370532;11487,381870;15219,393449;21097,418349;21610,423121;22683,423121;28156,435906;30146,442419;26415,436871;22434,428186;22185,430599;20021,424093;18453,424327;16712,418778;10741,405510;7009,393690;6760,383800;5019,372220;3775,360641;1038,352198;2780,307329;4521,295750;3029,289478;6014,272109;6760,268008;8751,254017;13975,243885;12731,257636;13975,255279;14721,249645;14970,243403;17209,235442;20692,223380;24922,211078;25239,210732;27161,200946;29898,193950;33132,188161;39600,176099;44825,165244;52288,151252;57762,145221;62240,136778;65972,131471;69952,129541;70947,128094;74928,120375;82640,111690;82850,115320;82288,116846;90353,108795;94333,103730;99558,98905;100008,99390;99807,99146;106275,92874;112744,87085;119710,79848;129412,72852;139861,65374;146109,61148;150310,57413;157774,53071;165735,48970;166789,48444;169498,45864;173945,42698;178828,40286;182282,39515;182901,39079;250571,12544;253082,12014;260025,9649;264815,8714;267312,8694;268235,8443;324959,1206;341068,1146;358296,1447;358617,1680;367004,724;374716,1930;382429,3377;386408,4254;382180,3136;374467,1688;366755,482;36675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2573;top:115517;width:16973;height:16752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65556;top:119916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72750;top:120773;width:3429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A25A6C" w:rsidRPr="00812880" w14:paraId="2FB4BFA2" w14:textId="77777777" w:rsidTr="00015440">
      <w:trPr>
        <w:jc w:val="right"/>
      </w:trPr>
      <w:tc>
        <w:tcPr>
          <w:tcW w:w="432" w:type="dxa"/>
          <w:vAlign w:val="bottom"/>
        </w:tcPr>
        <w:p w14:paraId="50932604" w14:textId="25848504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38264869" w14:textId="1F9EB616" w:rsidR="00A25A6C" w:rsidRPr="00812880" w:rsidRDefault="00A25A6C" w:rsidP="00812880">
          <w:pPr>
            <w:pStyle w:val="Header"/>
          </w:pPr>
        </w:p>
      </w:tc>
    </w:tr>
    <w:tr w:rsidR="00A25A6C" w:rsidRPr="00812880" w14:paraId="2864B5FC" w14:textId="77777777" w:rsidTr="00015440">
      <w:trPr>
        <w:jc w:val="right"/>
      </w:trPr>
      <w:tc>
        <w:tcPr>
          <w:tcW w:w="432" w:type="dxa"/>
          <w:vAlign w:val="bottom"/>
        </w:tcPr>
        <w:p w14:paraId="44287B60" w14:textId="718162FD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6011DD53" w14:textId="67EFB1B5" w:rsidR="00A25A6C" w:rsidRPr="00812880" w:rsidRDefault="00A25A6C" w:rsidP="00812880">
          <w:pPr>
            <w:pStyle w:val="Header"/>
          </w:pPr>
        </w:p>
      </w:tc>
    </w:tr>
    <w:tr w:rsidR="00A25A6C" w:rsidRPr="00812880" w14:paraId="468AD941" w14:textId="77777777" w:rsidTr="00015440">
      <w:trPr>
        <w:jc w:val="right"/>
      </w:trPr>
      <w:tc>
        <w:tcPr>
          <w:tcW w:w="432" w:type="dxa"/>
          <w:vAlign w:val="bottom"/>
        </w:tcPr>
        <w:p w14:paraId="3AA64F8D" w14:textId="4B19F6DA" w:rsidR="00A25A6C" w:rsidRPr="00812880" w:rsidRDefault="00A25A6C" w:rsidP="00812880">
          <w:pPr>
            <w:pStyle w:val="Header"/>
          </w:pPr>
        </w:p>
      </w:tc>
      <w:tc>
        <w:tcPr>
          <w:tcW w:w="3680" w:type="dxa"/>
          <w:vAlign w:val="bottom"/>
        </w:tcPr>
        <w:p w14:paraId="1946A73F" w14:textId="0BBF75E1" w:rsidR="00A25A6C" w:rsidRPr="00812880" w:rsidRDefault="00A25A6C" w:rsidP="00812880">
          <w:pPr>
            <w:pStyle w:val="Header"/>
          </w:pPr>
        </w:p>
      </w:tc>
    </w:tr>
  </w:tbl>
  <w:p w14:paraId="57BD6363" w14:textId="77777777" w:rsidR="00A25A6C" w:rsidRPr="00812880" w:rsidRDefault="00A25A6C" w:rsidP="00FD6D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02330036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0974C3"/>
    <w:multiLevelType w:val="hybridMultilevel"/>
    <w:tmpl w:val="4ED6B72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6813BF1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52260"/>
    <w:multiLevelType w:val="multilevel"/>
    <w:tmpl w:val="E458A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F4A2F7E"/>
    <w:multiLevelType w:val="hybridMultilevel"/>
    <w:tmpl w:val="B8588100"/>
    <w:lvl w:ilvl="0" w:tplc="1AEEA21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3" w15:restartNumberingAfterBreak="0">
    <w:nsid w:val="15FD4B53"/>
    <w:multiLevelType w:val="hybridMultilevel"/>
    <w:tmpl w:val="448ACCB4"/>
    <w:lvl w:ilvl="0" w:tplc="4F886F46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4" w15:restartNumberingAfterBreak="0">
    <w:nsid w:val="22110B91"/>
    <w:multiLevelType w:val="hybridMultilevel"/>
    <w:tmpl w:val="BBE8554A"/>
    <w:lvl w:ilvl="0" w:tplc="450EBE3C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5" w15:restartNumberingAfterBreak="0">
    <w:nsid w:val="294F7955"/>
    <w:multiLevelType w:val="hybridMultilevel"/>
    <w:tmpl w:val="A23C62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2BD4867"/>
    <w:multiLevelType w:val="hybridMultilevel"/>
    <w:tmpl w:val="8FA41A5A"/>
    <w:lvl w:ilvl="0" w:tplc="499C4F24">
      <w:start w:val="1"/>
      <w:numFmt w:val="decimal"/>
      <w:lvlText w:val="%1)"/>
      <w:lvlJc w:val="left"/>
      <w:pPr>
        <w:ind w:left="53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3" w:hanging="360"/>
      </w:pPr>
    </w:lvl>
    <w:lvl w:ilvl="2" w:tplc="4009001B" w:tentative="1">
      <w:start w:val="1"/>
      <w:numFmt w:val="lowerRoman"/>
      <w:lvlText w:val="%3."/>
      <w:lvlJc w:val="right"/>
      <w:pPr>
        <w:ind w:left="1973" w:hanging="180"/>
      </w:pPr>
    </w:lvl>
    <w:lvl w:ilvl="3" w:tplc="4009000F" w:tentative="1">
      <w:start w:val="1"/>
      <w:numFmt w:val="decimal"/>
      <w:lvlText w:val="%4."/>
      <w:lvlJc w:val="left"/>
      <w:pPr>
        <w:ind w:left="2693" w:hanging="360"/>
      </w:pPr>
    </w:lvl>
    <w:lvl w:ilvl="4" w:tplc="40090019" w:tentative="1">
      <w:start w:val="1"/>
      <w:numFmt w:val="lowerLetter"/>
      <w:lvlText w:val="%5."/>
      <w:lvlJc w:val="left"/>
      <w:pPr>
        <w:ind w:left="3413" w:hanging="360"/>
      </w:pPr>
    </w:lvl>
    <w:lvl w:ilvl="5" w:tplc="4009001B" w:tentative="1">
      <w:start w:val="1"/>
      <w:numFmt w:val="lowerRoman"/>
      <w:lvlText w:val="%6."/>
      <w:lvlJc w:val="right"/>
      <w:pPr>
        <w:ind w:left="4133" w:hanging="180"/>
      </w:pPr>
    </w:lvl>
    <w:lvl w:ilvl="6" w:tplc="4009000F" w:tentative="1">
      <w:start w:val="1"/>
      <w:numFmt w:val="decimal"/>
      <w:lvlText w:val="%7."/>
      <w:lvlJc w:val="left"/>
      <w:pPr>
        <w:ind w:left="4853" w:hanging="360"/>
      </w:pPr>
    </w:lvl>
    <w:lvl w:ilvl="7" w:tplc="40090019" w:tentative="1">
      <w:start w:val="1"/>
      <w:numFmt w:val="lowerLetter"/>
      <w:lvlText w:val="%8."/>
      <w:lvlJc w:val="left"/>
      <w:pPr>
        <w:ind w:left="5573" w:hanging="360"/>
      </w:pPr>
    </w:lvl>
    <w:lvl w:ilvl="8" w:tplc="4009001B" w:tentative="1">
      <w:start w:val="1"/>
      <w:numFmt w:val="lowerRoman"/>
      <w:lvlText w:val="%9."/>
      <w:lvlJc w:val="right"/>
      <w:pPr>
        <w:ind w:left="6293" w:hanging="180"/>
      </w:pPr>
    </w:lvl>
  </w:abstractNum>
  <w:abstractNum w:abstractNumId="18" w15:restartNumberingAfterBreak="0">
    <w:nsid w:val="366203EE"/>
    <w:multiLevelType w:val="hybridMultilevel"/>
    <w:tmpl w:val="6FF46086"/>
    <w:lvl w:ilvl="0" w:tplc="DE76D636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19" w15:restartNumberingAfterBreak="0">
    <w:nsid w:val="3B4B75D7"/>
    <w:multiLevelType w:val="hybridMultilevel"/>
    <w:tmpl w:val="9F82B714"/>
    <w:lvl w:ilvl="0" w:tplc="8CB8E45E">
      <w:start w:val="1"/>
      <w:numFmt w:val="lowerLetter"/>
      <w:lvlText w:val="%1)"/>
      <w:lvlJc w:val="left"/>
      <w:pPr>
        <w:ind w:left="89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13" w:hanging="360"/>
      </w:pPr>
    </w:lvl>
    <w:lvl w:ilvl="2" w:tplc="4009001B" w:tentative="1">
      <w:start w:val="1"/>
      <w:numFmt w:val="lowerRoman"/>
      <w:lvlText w:val="%3."/>
      <w:lvlJc w:val="right"/>
      <w:pPr>
        <w:ind w:left="2333" w:hanging="180"/>
      </w:pPr>
    </w:lvl>
    <w:lvl w:ilvl="3" w:tplc="4009000F" w:tentative="1">
      <w:start w:val="1"/>
      <w:numFmt w:val="decimal"/>
      <w:lvlText w:val="%4."/>
      <w:lvlJc w:val="left"/>
      <w:pPr>
        <w:ind w:left="3053" w:hanging="360"/>
      </w:pPr>
    </w:lvl>
    <w:lvl w:ilvl="4" w:tplc="40090019" w:tentative="1">
      <w:start w:val="1"/>
      <w:numFmt w:val="lowerLetter"/>
      <w:lvlText w:val="%5."/>
      <w:lvlJc w:val="left"/>
      <w:pPr>
        <w:ind w:left="3773" w:hanging="360"/>
      </w:pPr>
    </w:lvl>
    <w:lvl w:ilvl="5" w:tplc="4009001B" w:tentative="1">
      <w:start w:val="1"/>
      <w:numFmt w:val="lowerRoman"/>
      <w:lvlText w:val="%6."/>
      <w:lvlJc w:val="right"/>
      <w:pPr>
        <w:ind w:left="4493" w:hanging="180"/>
      </w:pPr>
    </w:lvl>
    <w:lvl w:ilvl="6" w:tplc="4009000F" w:tentative="1">
      <w:start w:val="1"/>
      <w:numFmt w:val="decimal"/>
      <w:lvlText w:val="%7."/>
      <w:lvlJc w:val="left"/>
      <w:pPr>
        <w:ind w:left="5213" w:hanging="360"/>
      </w:pPr>
    </w:lvl>
    <w:lvl w:ilvl="7" w:tplc="40090019" w:tentative="1">
      <w:start w:val="1"/>
      <w:numFmt w:val="lowerLetter"/>
      <w:lvlText w:val="%8."/>
      <w:lvlJc w:val="left"/>
      <w:pPr>
        <w:ind w:left="5933" w:hanging="360"/>
      </w:pPr>
    </w:lvl>
    <w:lvl w:ilvl="8" w:tplc="4009001B" w:tentative="1">
      <w:start w:val="1"/>
      <w:numFmt w:val="lowerRoman"/>
      <w:lvlText w:val="%9."/>
      <w:lvlJc w:val="right"/>
      <w:pPr>
        <w:ind w:left="6653" w:hanging="180"/>
      </w:pPr>
    </w:lvl>
  </w:abstractNum>
  <w:abstractNum w:abstractNumId="20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79F449D9"/>
    <w:multiLevelType w:val="hybridMultilevel"/>
    <w:tmpl w:val="79D45A8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C24454"/>
    <w:multiLevelType w:val="hybridMultilevel"/>
    <w:tmpl w:val="AB2EB072"/>
    <w:lvl w:ilvl="0" w:tplc="BBECF4C8">
      <w:start w:val="1"/>
      <w:numFmt w:val="decimal"/>
      <w:lvlText w:val="%1)"/>
      <w:lvlJc w:val="left"/>
      <w:pPr>
        <w:ind w:left="720" w:hanging="360"/>
      </w:pPr>
      <w:rPr>
        <w:rFonts w:hint="default"/>
        <w:color w:val="2C567A" w:themeColor="accen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20"/>
  </w:num>
  <w:num w:numId="10">
    <w:abstractNumId w:val="16"/>
  </w:num>
  <w:num w:numId="11">
    <w:abstractNumId w:val="21"/>
  </w:num>
  <w:num w:numId="12">
    <w:abstractNumId w:val="22"/>
  </w:num>
  <w:num w:numId="13">
    <w:abstractNumId w:val="13"/>
  </w:num>
  <w:num w:numId="14">
    <w:abstractNumId w:val="12"/>
  </w:num>
  <w:num w:numId="15">
    <w:abstractNumId w:val="24"/>
  </w:num>
  <w:num w:numId="16">
    <w:abstractNumId w:val="15"/>
  </w:num>
  <w:num w:numId="17">
    <w:abstractNumId w:val="8"/>
  </w:num>
  <w:num w:numId="18">
    <w:abstractNumId w:val="10"/>
  </w:num>
  <w:num w:numId="19">
    <w:abstractNumId w:val="17"/>
  </w:num>
  <w:num w:numId="20">
    <w:abstractNumId w:val="14"/>
  </w:num>
  <w:num w:numId="21">
    <w:abstractNumId w:val="18"/>
  </w:num>
  <w:num w:numId="22">
    <w:abstractNumId w:val="19"/>
  </w:num>
  <w:num w:numId="23">
    <w:abstractNumId w:val="11"/>
  </w:num>
  <w:num w:numId="24">
    <w:abstractNumId w:val="9"/>
  </w:num>
  <w:num w:numId="25">
    <w:abstractNumId w:val="2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56"/>
    <w:rsid w:val="00000A7C"/>
    <w:rsid w:val="0000116B"/>
    <w:rsid w:val="00002350"/>
    <w:rsid w:val="00003A75"/>
    <w:rsid w:val="00003AAD"/>
    <w:rsid w:val="00004130"/>
    <w:rsid w:val="0000418E"/>
    <w:rsid w:val="000041DE"/>
    <w:rsid w:val="000108F1"/>
    <w:rsid w:val="0001264E"/>
    <w:rsid w:val="00013B01"/>
    <w:rsid w:val="00015440"/>
    <w:rsid w:val="00016839"/>
    <w:rsid w:val="000243D4"/>
    <w:rsid w:val="00024959"/>
    <w:rsid w:val="000251FA"/>
    <w:rsid w:val="00025A84"/>
    <w:rsid w:val="0002600C"/>
    <w:rsid w:val="000324F2"/>
    <w:rsid w:val="00034A0A"/>
    <w:rsid w:val="000408EA"/>
    <w:rsid w:val="00042360"/>
    <w:rsid w:val="00042FB3"/>
    <w:rsid w:val="00045900"/>
    <w:rsid w:val="000462B2"/>
    <w:rsid w:val="00047553"/>
    <w:rsid w:val="00050548"/>
    <w:rsid w:val="00055973"/>
    <w:rsid w:val="000563F6"/>
    <w:rsid w:val="0005647B"/>
    <w:rsid w:val="00057671"/>
    <w:rsid w:val="00060E6D"/>
    <w:rsid w:val="00063B5E"/>
    <w:rsid w:val="00065C29"/>
    <w:rsid w:val="00066239"/>
    <w:rsid w:val="00066754"/>
    <w:rsid w:val="0007013B"/>
    <w:rsid w:val="000706C8"/>
    <w:rsid w:val="00070F24"/>
    <w:rsid w:val="00071530"/>
    <w:rsid w:val="00072C24"/>
    <w:rsid w:val="00074350"/>
    <w:rsid w:val="0007588C"/>
    <w:rsid w:val="000770FF"/>
    <w:rsid w:val="00082232"/>
    <w:rsid w:val="00083991"/>
    <w:rsid w:val="00084752"/>
    <w:rsid w:val="00085B3E"/>
    <w:rsid w:val="00086540"/>
    <w:rsid w:val="00091F30"/>
    <w:rsid w:val="0009391E"/>
    <w:rsid w:val="000A01AB"/>
    <w:rsid w:val="000A0688"/>
    <w:rsid w:val="000A1884"/>
    <w:rsid w:val="000A2384"/>
    <w:rsid w:val="000A324B"/>
    <w:rsid w:val="000A44F5"/>
    <w:rsid w:val="000B01CA"/>
    <w:rsid w:val="000B032A"/>
    <w:rsid w:val="000B321C"/>
    <w:rsid w:val="000B3ABE"/>
    <w:rsid w:val="000B4AC4"/>
    <w:rsid w:val="000B763B"/>
    <w:rsid w:val="000C5EE5"/>
    <w:rsid w:val="000C7363"/>
    <w:rsid w:val="000C73A4"/>
    <w:rsid w:val="000C7483"/>
    <w:rsid w:val="000D2067"/>
    <w:rsid w:val="000D2241"/>
    <w:rsid w:val="000D445D"/>
    <w:rsid w:val="000D479D"/>
    <w:rsid w:val="000D4880"/>
    <w:rsid w:val="000D6B33"/>
    <w:rsid w:val="000D7586"/>
    <w:rsid w:val="000E098D"/>
    <w:rsid w:val="000E0B28"/>
    <w:rsid w:val="000E11AA"/>
    <w:rsid w:val="000E5200"/>
    <w:rsid w:val="000E77F2"/>
    <w:rsid w:val="000F235E"/>
    <w:rsid w:val="000F2913"/>
    <w:rsid w:val="000F3193"/>
    <w:rsid w:val="000F3201"/>
    <w:rsid w:val="000F4987"/>
    <w:rsid w:val="000F6086"/>
    <w:rsid w:val="000F65EC"/>
    <w:rsid w:val="000F6BD9"/>
    <w:rsid w:val="00100197"/>
    <w:rsid w:val="00101FE6"/>
    <w:rsid w:val="001023F4"/>
    <w:rsid w:val="00103670"/>
    <w:rsid w:val="0010627E"/>
    <w:rsid w:val="00110556"/>
    <w:rsid w:val="001121E9"/>
    <w:rsid w:val="0011573E"/>
    <w:rsid w:val="0011586E"/>
    <w:rsid w:val="00115B3C"/>
    <w:rsid w:val="00115E35"/>
    <w:rsid w:val="0011770F"/>
    <w:rsid w:val="00120772"/>
    <w:rsid w:val="00120DA6"/>
    <w:rsid w:val="00122469"/>
    <w:rsid w:val="00124516"/>
    <w:rsid w:val="0012634B"/>
    <w:rsid w:val="001269DE"/>
    <w:rsid w:val="00126BE1"/>
    <w:rsid w:val="00127E2A"/>
    <w:rsid w:val="00130609"/>
    <w:rsid w:val="0013243A"/>
    <w:rsid w:val="00132D3C"/>
    <w:rsid w:val="00132F9C"/>
    <w:rsid w:val="0013598F"/>
    <w:rsid w:val="00140348"/>
    <w:rsid w:val="00140DAE"/>
    <w:rsid w:val="00141F8B"/>
    <w:rsid w:val="0014237D"/>
    <w:rsid w:val="001460F1"/>
    <w:rsid w:val="00146895"/>
    <w:rsid w:val="001468BA"/>
    <w:rsid w:val="0015180F"/>
    <w:rsid w:val="00152192"/>
    <w:rsid w:val="001538E8"/>
    <w:rsid w:val="00157481"/>
    <w:rsid w:val="00160BF9"/>
    <w:rsid w:val="00164A5C"/>
    <w:rsid w:val="00171AFD"/>
    <w:rsid w:val="00173C97"/>
    <w:rsid w:val="001746FC"/>
    <w:rsid w:val="00174C49"/>
    <w:rsid w:val="00176130"/>
    <w:rsid w:val="0017615F"/>
    <w:rsid w:val="00176E9B"/>
    <w:rsid w:val="0018029A"/>
    <w:rsid w:val="00184D56"/>
    <w:rsid w:val="00185924"/>
    <w:rsid w:val="001900E9"/>
    <w:rsid w:val="00191779"/>
    <w:rsid w:val="00192234"/>
    <w:rsid w:val="00192A5F"/>
    <w:rsid w:val="00193653"/>
    <w:rsid w:val="00194B23"/>
    <w:rsid w:val="001A3F12"/>
    <w:rsid w:val="001A6E8D"/>
    <w:rsid w:val="001A7814"/>
    <w:rsid w:val="001B0843"/>
    <w:rsid w:val="001B5071"/>
    <w:rsid w:val="001B5D5D"/>
    <w:rsid w:val="001C152D"/>
    <w:rsid w:val="001C160E"/>
    <w:rsid w:val="001C1B9E"/>
    <w:rsid w:val="001C329C"/>
    <w:rsid w:val="001C3502"/>
    <w:rsid w:val="001C66E0"/>
    <w:rsid w:val="001C6E5A"/>
    <w:rsid w:val="001D110B"/>
    <w:rsid w:val="001D1401"/>
    <w:rsid w:val="001D15D7"/>
    <w:rsid w:val="001D1D80"/>
    <w:rsid w:val="001E19B4"/>
    <w:rsid w:val="001E286F"/>
    <w:rsid w:val="001E2ECF"/>
    <w:rsid w:val="001E6B12"/>
    <w:rsid w:val="001E72FD"/>
    <w:rsid w:val="001E7350"/>
    <w:rsid w:val="001E7D29"/>
    <w:rsid w:val="001F174D"/>
    <w:rsid w:val="001F692A"/>
    <w:rsid w:val="002001CA"/>
    <w:rsid w:val="0020466A"/>
    <w:rsid w:val="00204A32"/>
    <w:rsid w:val="00205D46"/>
    <w:rsid w:val="00213569"/>
    <w:rsid w:val="002153B6"/>
    <w:rsid w:val="0022067E"/>
    <w:rsid w:val="002212DC"/>
    <w:rsid w:val="0022233D"/>
    <w:rsid w:val="00222B69"/>
    <w:rsid w:val="00222EE6"/>
    <w:rsid w:val="00224A01"/>
    <w:rsid w:val="00225692"/>
    <w:rsid w:val="00225748"/>
    <w:rsid w:val="00225A26"/>
    <w:rsid w:val="00227312"/>
    <w:rsid w:val="0023018C"/>
    <w:rsid w:val="002302F1"/>
    <w:rsid w:val="0023072E"/>
    <w:rsid w:val="00231378"/>
    <w:rsid w:val="002331D7"/>
    <w:rsid w:val="002342FC"/>
    <w:rsid w:val="002404F5"/>
    <w:rsid w:val="00246238"/>
    <w:rsid w:val="002467DE"/>
    <w:rsid w:val="00246C30"/>
    <w:rsid w:val="00250E1E"/>
    <w:rsid w:val="00251787"/>
    <w:rsid w:val="00255193"/>
    <w:rsid w:val="0025765C"/>
    <w:rsid w:val="0026048E"/>
    <w:rsid w:val="0026108C"/>
    <w:rsid w:val="0026152B"/>
    <w:rsid w:val="0026201C"/>
    <w:rsid w:val="0026221B"/>
    <w:rsid w:val="002645D9"/>
    <w:rsid w:val="00270D66"/>
    <w:rsid w:val="002721C0"/>
    <w:rsid w:val="002741F7"/>
    <w:rsid w:val="00274526"/>
    <w:rsid w:val="00275260"/>
    <w:rsid w:val="00276896"/>
    <w:rsid w:val="00276DF7"/>
    <w:rsid w:val="00276FA1"/>
    <w:rsid w:val="00277567"/>
    <w:rsid w:val="00283FC2"/>
    <w:rsid w:val="002859F4"/>
    <w:rsid w:val="00285B87"/>
    <w:rsid w:val="00291B4A"/>
    <w:rsid w:val="002944D9"/>
    <w:rsid w:val="00295C5A"/>
    <w:rsid w:val="002A27E8"/>
    <w:rsid w:val="002A6A1D"/>
    <w:rsid w:val="002A7213"/>
    <w:rsid w:val="002B09F4"/>
    <w:rsid w:val="002B5C56"/>
    <w:rsid w:val="002B6F8C"/>
    <w:rsid w:val="002C2B75"/>
    <w:rsid w:val="002C3D7E"/>
    <w:rsid w:val="002C467E"/>
    <w:rsid w:val="002D05EB"/>
    <w:rsid w:val="002D0EBE"/>
    <w:rsid w:val="002D3381"/>
    <w:rsid w:val="002D4648"/>
    <w:rsid w:val="002D50D7"/>
    <w:rsid w:val="002D6DBA"/>
    <w:rsid w:val="002D7DE6"/>
    <w:rsid w:val="002E0B6C"/>
    <w:rsid w:val="002E152C"/>
    <w:rsid w:val="002E2B14"/>
    <w:rsid w:val="002E33AE"/>
    <w:rsid w:val="002E3C56"/>
    <w:rsid w:val="002E4F42"/>
    <w:rsid w:val="002E52B4"/>
    <w:rsid w:val="002E625A"/>
    <w:rsid w:val="002F37C8"/>
    <w:rsid w:val="002F495C"/>
    <w:rsid w:val="00300414"/>
    <w:rsid w:val="00303D34"/>
    <w:rsid w:val="00305F07"/>
    <w:rsid w:val="00306016"/>
    <w:rsid w:val="00306ECD"/>
    <w:rsid w:val="00311650"/>
    <w:rsid w:val="00312972"/>
    <w:rsid w:val="003168F6"/>
    <w:rsid w:val="0032131A"/>
    <w:rsid w:val="00321883"/>
    <w:rsid w:val="00322ACD"/>
    <w:rsid w:val="00322F78"/>
    <w:rsid w:val="003232AC"/>
    <w:rsid w:val="0032445D"/>
    <w:rsid w:val="00324864"/>
    <w:rsid w:val="00324BBB"/>
    <w:rsid w:val="00325C9D"/>
    <w:rsid w:val="00327021"/>
    <w:rsid w:val="003310BF"/>
    <w:rsid w:val="00332655"/>
    <w:rsid w:val="00332E65"/>
    <w:rsid w:val="00333DF8"/>
    <w:rsid w:val="003435CD"/>
    <w:rsid w:val="00343EEA"/>
    <w:rsid w:val="0034453D"/>
    <w:rsid w:val="003448DB"/>
    <w:rsid w:val="00350FF7"/>
    <w:rsid w:val="00351E0E"/>
    <w:rsid w:val="003520A9"/>
    <w:rsid w:val="00352B99"/>
    <w:rsid w:val="00353D8D"/>
    <w:rsid w:val="003545B1"/>
    <w:rsid w:val="0035464C"/>
    <w:rsid w:val="00354C22"/>
    <w:rsid w:val="00355708"/>
    <w:rsid w:val="00356CCC"/>
    <w:rsid w:val="00357641"/>
    <w:rsid w:val="00357A33"/>
    <w:rsid w:val="00360776"/>
    <w:rsid w:val="00360891"/>
    <w:rsid w:val="00360AA4"/>
    <w:rsid w:val="00360B6E"/>
    <w:rsid w:val="00361DEE"/>
    <w:rsid w:val="003636AF"/>
    <w:rsid w:val="003710AC"/>
    <w:rsid w:val="00374AEF"/>
    <w:rsid w:val="00375104"/>
    <w:rsid w:val="003752B9"/>
    <w:rsid w:val="003803FA"/>
    <w:rsid w:val="00383FB1"/>
    <w:rsid w:val="00384467"/>
    <w:rsid w:val="003862A5"/>
    <w:rsid w:val="0039037B"/>
    <w:rsid w:val="00394EF4"/>
    <w:rsid w:val="003977A5"/>
    <w:rsid w:val="003A15D3"/>
    <w:rsid w:val="003A18E0"/>
    <w:rsid w:val="003A33BE"/>
    <w:rsid w:val="003A3B70"/>
    <w:rsid w:val="003A7B51"/>
    <w:rsid w:val="003B2B6D"/>
    <w:rsid w:val="003B392C"/>
    <w:rsid w:val="003B6E8E"/>
    <w:rsid w:val="003B711E"/>
    <w:rsid w:val="003C00FE"/>
    <w:rsid w:val="003C0575"/>
    <w:rsid w:val="003C33AF"/>
    <w:rsid w:val="003C4356"/>
    <w:rsid w:val="003C5A2B"/>
    <w:rsid w:val="003C5E1E"/>
    <w:rsid w:val="003C7F75"/>
    <w:rsid w:val="003D09F8"/>
    <w:rsid w:val="003D60F1"/>
    <w:rsid w:val="003D61BF"/>
    <w:rsid w:val="003D689C"/>
    <w:rsid w:val="003D7AA9"/>
    <w:rsid w:val="003E5EB5"/>
    <w:rsid w:val="003F1A19"/>
    <w:rsid w:val="003F2B34"/>
    <w:rsid w:val="003F4998"/>
    <w:rsid w:val="003F5072"/>
    <w:rsid w:val="003F5F25"/>
    <w:rsid w:val="003F602A"/>
    <w:rsid w:val="003F7819"/>
    <w:rsid w:val="00400701"/>
    <w:rsid w:val="0040582D"/>
    <w:rsid w:val="004069EB"/>
    <w:rsid w:val="004079BC"/>
    <w:rsid w:val="00410612"/>
    <w:rsid w:val="00410A9A"/>
    <w:rsid w:val="00411586"/>
    <w:rsid w:val="00411F8B"/>
    <w:rsid w:val="00414427"/>
    <w:rsid w:val="004203B0"/>
    <w:rsid w:val="004230D9"/>
    <w:rsid w:val="00423156"/>
    <w:rsid w:val="00423833"/>
    <w:rsid w:val="00425DF0"/>
    <w:rsid w:val="00427FA9"/>
    <w:rsid w:val="0043129D"/>
    <w:rsid w:val="00432063"/>
    <w:rsid w:val="00440140"/>
    <w:rsid w:val="00441B4A"/>
    <w:rsid w:val="004444CF"/>
    <w:rsid w:val="0044657F"/>
    <w:rsid w:val="004468AD"/>
    <w:rsid w:val="00450670"/>
    <w:rsid w:val="00450FB9"/>
    <w:rsid w:val="0045156C"/>
    <w:rsid w:val="00452FBE"/>
    <w:rsid w:val="004548CD"/>
    <w:rsid w:val="00454E70"/>
    <w:rsid w:val="00455841"/>
    <w:rsid w:val="00455846"/>
    <w:rsid w:val="00456AB8"/>
    <w:rsid w:val="00457679"/>
    <w:rsid w:val="004576CB"/>
    <w:rsid w:val="00462509"/>
    <w:rsid w:val="00462B71"/>
    <w:rsid w:val="00463AE7"/>
    <w:rsid w:val="004661F6"/>
    <w:rsid w:val="00467E5A"/>
    <w:rsid w:val="00471EC4"/>
    <w:rsid w:val="004724BD"/>
    <w:rsid w:val="0047396D"/>
    <w:rsid w:val="00477352"/>
    <w:rsid w:val="0048124E"/>
    <w:rsid w:val="004813A8"/>
    <w:rsid w:val="00483469"/>
    <w:rsid w:val="00483924"/>
    <w:rsid w:val="00490D28"/>
    <w:rsid w:val="00491C23"/>
    <w:rsid w:val="00492B89"/>
    <w:rsid w:val="00495460"/>
    <w:rsid w:val="00496A60"/>
    <w:rsid w:val="0049752F"/>
    <w:rsid w:val="004A0749"/>
    <w:rsid w:val="004A290B"/>
    <w:rsid w:val="004A4E22"/>
    <w:rsid w:val="004A5932"/>
    <w:rsid w:val="004A6410"/>
    <w:rsid w:val="004B184C"/>
    <w:rsid w:val="004B3767"/>
    <w:rsid w:val="004B5C09"/>
    <w:rsid w:val="004B730C"/>
    <w:rsid w:val="004B7444"/>
    <w:rsid w:val="004C15D2"/>
    <w:rsid w:val="004C329D"/>
    <w:rsid w:val="004C443F"/>
    <w:rsid w:val="004C569E"/>
    <w:rsid w:val="004D6684"/>
    <w:rsid w:val="004E19C9"/>
    <w:rsid w:val="004E227E"/>
    <w:rsid w:val="004E2AF6"/>
    <w:rsid w:val="004E5EC8"/>
    <w:rsid w:val="004F3CBE"/>
    <w:rsid w:val="004F599A"/>
    <w:rsid w:val="004F6AAE"/>
    <w:rsid w:val="00500DD1"/>
    <w:rsid w:val="005059A1"/>
    <w:rsid w:val="00506449"/>
    <w:rsid w:val="00512682"/>
    <w:rsid w:val="0051566E"/>
    <w:rsid w:val="00516489"/>
    <w:rsid w:val="00516B60"/>
    <w:rsid w:val="00516C28"/>
    <w:rsid w:val="0051798F"/>
    <w:rsid w:val="00517E9F"/>
    <w:rsid w:val="005205B9"/>
    <w:rsid w:val="00520FC6"/>
    <w:rsid w:val="005214A9"/>
    <w:rsid w:val="00521AE3"/>
    <w:rsid w:val="00522055"/>
    <w:rsid w:val="00524BA6"/>
    <w:rsid w:val="005304EA"/>
    <w:rsid w:val="005336DA"/>
    <w:rsid w:val="00534A99"/>
    <w:rsid w:val="0053523D"/>
    <w:rsid w:val="00535B54"/>
    <w:rsid w:val="00537706"/>
    <w:rsid w:val="0054139C"/>
    <w:rsid w:val="00543162"/>
    <w:rsid w:val="00543816"/>
    <w:rsid w:val="00543BE4"/>
    <w:rsid w:val="00547659"/>
    <w:rsid w:val="00551957"/>
    <w:rsid w:val="00551C50"/>
    <w:rsid w:val="00554276"/>
    <w:rsid w:val="00555ECE"/>
    <w:rsid w:val="005636D7"/>
    <w:rsid w:val="00563768"/>
    <w:rsid w:val="00564194"/>
    <w:rsid w:val="00564D17"/>
    <w:rsid w:val="00567050"/>
    <w:rsid w:val="005675F7"/>
    <w:rsid w:val="00570173"/>
    <w:rsid w:val="0057040A"/>
    <w:rsid w:val="005728DA"/>
    <w:rsid w:val="00574D38"/>
    <w:rsid w:val="00577A9D"/>
    <w:rsid w:val="005808C7"/>
    <w:rsid w:val="00583CE1"/>
    <w:rsid w:val="0058540B"/>
    <w:rsid w:val="00586675"/>
    <w:rsid w:val="00587B40"/>
    <w:rsid w:val="00590BB3"/>
    <w:rsid w:val="00592C00"/>
    <w:rsid w:val="00594013"/>
    <w:rsid w:val="0059408B"/>
    <w:rsid w:val="00595838"/>
    <w:rsid w:val="00595DA6"/>
    <w:rsid w:val="005A0B25"/>
    <w:rsid w:val="005A2B14"/>
    <w:rsid w:val="005A3471"/>
    <w:rsid w:val="005A4211"/>
    <w:rsid w:val="005A560B"/>
    <w:rsid w:val="005B266F"/>
    <w:rsid w:val="005B6293"/>
    <w:rsid w:val="005C296B"/>
    <w:rsid w:val="005C2FD3"/>
    <w:rsid w:val="005C489B"/>
    <w:rsid w:val="005C570D"/>
    <w:rsid w:val="005C5E0F"/>
    <w:rsid w:val="005D24E3"/>
    <w:rsid w:val="005D3902"/>
    <w:rsid w:val="005D797B"/>
    <w:rsid w:val="005E0ED9"/>
    <w:rsid w:val="005E1FCA"/>
    <w:rsid w:val="005E410D"/>
    <w:rsid w:val="005E6196"/>
    <w:rsid w:val="005F54AA"/>
    <w:rsid w:val="005F573E"/>
    <w:rsid w:val="005F78A7"/>
    <w:rsid w:val="006048EB"/>
    <w:rsid w:val="00604F0A"/>
    <w:rsid w:val="00605543"/>
    <w:rsid w:val="00611CED"/>
    <w:rsid w:val="00616B41"/>
    <w:rsid w:val="00617765"/>
    <w:rsid w:val="00620AE8"/>
    <w:rsid w:val="006214D9"/>
    <w:rsid w:val="006218C6"/>
    <w:rsid w:val="00623366"/>
    <w:rsid w:val="00626397"/>
    <w:rsid w:val="00626952"/>
    <w:rsid w:val="00632C41"/>
    <w:rsid w:val="006337D3"/>
    <w:rsid w:val="00633AE8"/>
    <w:rsid w:val="00634928"/>
    <w:rsid w:val="00634D15"/>
    <w:rsid w:val="00635A87"/>
    <w:rsid w:val="00641702"/>
    <w:rsid w:val="006429D7"/>
    <w:rsid w:val="00642C2D"/>
    <w:rsid w:val="00643ADA"/>
    <w:rsid w:val="0064618D"/>
    <w:rsid w:val="0064628C"/>
    <w:rsid w:val="00646DEF"/>
    <w:rsid w:val="00652066"/>
    <w:rsid w:val="0065214E"/>
    <w:rsid w:val="00655EE2"/>
    <w:rsid w:val="00657F89"/>
    <w:rsid w:val="006665F9"/>
    <w:rsid w:val="00666FB8"/>
    <w:rsid w:val="00670694"/>
    <w:rsid w:val="00672907"/>
    <w:rsid w:val="0067306C"/>
    <w:rsid w:val="00676030"/>
    <w:rsid w:val="006771EF"/>
    <w:rsid w:val="00677E67"/>
    <w:rsid w:val="00680249"/>
    <w:rsid w:val="00680296"/>
    <w:rsid w:val="00681B2B"/>
    <w:rsid w:val="006838D5"/>
    <w:rsid w:val="006853BC"/>
    <w:rsid w:val="00686E45"/>
    <w:rsid w:val="00687389"/>
    <w:rsid w:val="00690F1B"/>
    <w:rsid w:val="006920DB"/>
    <w:rsid w:val="006928C1"/>
    <w:rsid w:val="00694AB3"/>
    <w:rsid w:val="00695593"/>
    <w:rsid w:val="006961C5"/>
    <w:rsid w:val="006966F9"/>
    <w:rsid w:val="006967B3"/>
    <w:rsid w:val="00696945"/>
    <w:rsid w:val="00696A87"/>
    <w:rsid w:val="006A19F5"/>
    <w:rsid w:val="006A40F4"/>
    <w:rsid w:val="006A5392"/>
    <w:rsid w:val="006A727F"/>
    <w:rsid w:val="006B277E"/>
    <w:rsid w:val="006B3002"/>
    <w:rsid w:val="006B4434"/>
    <w:rsid w:val="006B60FE"/>
    <w:rsid w:val="006B74AA"/>
    <w:rsid w:val="006C443A"/>
    <w:rsid w:val="006C4771"/>
    <w:rsid w:val="006C5081"/>
    <w:rsid w:val="006C6803"/>
    <w:rsid w:val="006C6A2C"/>
    <w:rsid w:val="006D04D8"/>
    <w:rsid w:val="006D17BA"/>
    <w:rsid w:val="006D352B"/>
    <w:rsid w:val="006D41C3"/>
    <w:rsid w:val="006D4782"/>
    <w:rsid w:val="006D5420"/>
    <w:rsid w:val="006D5463"/>
    <w:rsid w:val="006D6B3C"/>
    <w:rsid w:val="006D6E34"/>
    <w:rsid w:val="006D7884"/>
    <w:rsid w:val="006D7E80"/>
    <w:rsid w:val="006E015E"/>
    <w:rsid w:val="006E0E72"/>
    <w:rsid w:val="006E2F9D"/>
    <w:rsid w:val="006E54CE"/>
    <w:rsid w:val="006E764C"/>
    <w:rsid w:val="006F03D4"/>
    <w:rsid w:val="006F149F"/>
    <w:rsid w:val="006F5012"/>
    <w:rsid w:val="00700B1F"/>
    <w:rsid w:val="007044A8"/>
    <w:rsid w:val="00704B3D"/>
    <w:rsid w:val="00706367"/>
    <w:rsid w:val="00707C0D"/>
    <w:rsid w:val="00711649"/>
    <w:rsid w:val="0071561B"/>
    <w:rsid w:val="00715D0A"/>
    <w:rsid w:val="0072100B"/>
    <w:rsid w:val="007219D3"/>
    <w:rsid w:val="007256B2"/>
    <w:rsid w:val="007257E9"/>
    <w:rsid w:val="00726480"/>
    <w:rsid w:val="00726B7D"/>
    <w:rsid w:val="0072796A"/>
    <w:rsid w:val="007345DA"/>
    <w:rsid w:val="00734C94"/>
    <w:rsid w:val="00740105"/>
    <w:rsid w:val="00740C4B"/>
    <w:rsid w:val="0074166A"/>
    <w:rsid w:val="007426BA"/>
    <w:rsid w:val="007436D1"/>
    <w:rsid w:val="00743A8B"/>
    <w:rsid w:val="00744B1E"/>
    <w:rsid w:val="007456D1"/>
    <w:rsid w:val="00745962"/>
    <w:rsid w:val="00747E37"/>
    <w:rsid w:val="0075622C"/>
    <w:rsid w:val="007566A1"/>
    <w:rsid w:val="00756D9C"/>
    <w:rsid w:val="00756E7B"/>
    <w:rsid w:val="00760739"/>
    <w:rsid w:val="007619BD"/>
    <w:rsid w:val="00763D08"/>
    <w:rsid w:val="00765E2A"/>
    <w:rsid w:val="007667E8"/>
    <w:rsid w:val="0076774C"/>
    <w:rsid w:val="00770B32"/>
    <w:rsid w:val="00771C24"/>
    <w:rsid w:val="00781863"/>
    <w:rsid w:val="007834F1"/>
    <w:rsid w:val="007909F0"/>
    <w:rsid w:val="00790FE5"/>
    <w:rsid w:val="00792701"/>
    <w:rsid w:val="00793DB8"/>
    <w:rsid w:val="00795DC1"/>
    <w:rsid w:val="007A3D50"/>
    <w:rsid w:val="007A5493"/>
    <w:rsid w:val="007A6274"/>
    <w:rsid w:val="007B0438"/>
    <w:rsid w:val="007B2549"/>
    <w:rsid w:val="007B29E4"/>
    <w:rsid w:val="007B3F78"/>
    <w:rsid w:val="007B4883"/>
    <w:rsid w:val="007B4E3C"/>
    <w:rsid w:val="007B6EEF"/>
    <w:rsid w:val="007C1951"/>
    <w:rsid w:val="007C5BE5"/>
    <w:rsid w:val="007C6CCB"/>
    <w:rsid w:val="007D0F60"/>
    <w:rsid w:val="007D50C8"/>
    <w:rsid w:val="007D5836"/>
    <w:rsid w:val="007D67CC"/>
    <w:rsid w:val="007D6B94"/>
    <w:rsid w:val="007E05F8"/>
    <w:rsid w:val="007E2A96"/>
    <w:rsid w:val="007E3D88"/>
    <w:rsid w:val="007E5D49"/>
    <w:rsid w:val="007E6F2E"/>
    <w:rsid w:val="007E7A67"/>
    <w:rsid w:val="007F1AB7"/>
    <w:rsid w:val="007F1CE0"/>
    <w:rsid w:val="007F1E7F"/>
    <w:rsid w:val="007F34A4"/>
    <w:rsid w:val="007F44DD"/>
    <w:rsid w:val="0080067C"/>
    <w:rsid w:val="008066B5"/>
    <w:rsid w:val="0081077D"/>
    <w:rsid w:val="008113D7"/>
    <w:rsid w:val="00812880"/>
    <w:rsid w:val="00814ECE"/>
    <w:rsid w:val="00815563"/>
    <w:rsid w:val="0081621C"/>
    <w:rsid w:val="00821B75"/>
    <w:rsid w:val="008220EE"/>
    <w:rsid w:val="00823B6D"/>
    <w:rsid w:val="008240DA"/>
    <w:rsid w:val="008249E2"/>
    <w:rsid w:val="00824E98"/>
    <w:rsid w:val="00825B23"/>
    <w:rsid w:val="00836FE2"/>
    <w:rsid w:val="00837986"/>
    <w:rsid w:val="008402E3"/>
    <w:rsid w:val="00840600"/>
    <w:rsid w:val="00841D23"/>
    <w:rsid w:val="0084212E"/>
    <w:rsid w:val="008426BA"/>
    <w:rsid w:val="008429E5"/>
    <w:rsid w:val="00842AEA"/>
    <w:rsid w:val="00842CB6"/>
    <w:rsid w:val="008432BB"/>
    <w:rsid w:val="008456C5"/>
    <w:rsid w:val="0085075E"/>
    <w:rsid w:val="0085569B"/>
    <w:rsid w:val="00856122"/>
    <w:rsid w:val="008563F5"/>
    <w:rsid w:val="00861F4B"/>
    <w:rsid w:val="00863A0E"/>
    <w:rsid w:val="00863BD4"/>
    <w:rsid w:val="00863E6E"/>
    <w:rsid w:val="0086570A"/>
    <w:rsid w:val="00866E54"/>
    <w:rsid w:val="00867EA4"/>
    <w:rsid w:val="00872637"/>
    <w:rsid w:val="00872E04"/>
    <w:rsid w:val="0087548F"/>
    <w:rsid w:val="00880C14"/>
    <w:rsid w:val="00883FC6"/>
    <w:rsid w:val="008871BE"/>
    <w:rsid w:val="00887FBD"/>
    <w:rsid w:val="00894E21"/>
    <w:rsid w:val="00895E18"/>
    <w:rsid w:val="00897D88"/>
    <w:rsid w:val="008A0319"/>
    <w:rsid w:val="008A3B6C"/>
    <w:rsid w:val="008A3D9D"/>
    <w:rsid w:val="008A4883"/>
    <w:rsid w:val="008A6BB2"/>
    <w:rsid w:val="008A76AD"/>
    <w:rsid w:val="008A7D7C"/>
    <w:rsid w:val="008B125E"/>
    <w:rsid w:val="008B1AA7"/>
    <w:rsid w:val="008B33A7"/>
    <w:rsid w:val="008B3EC1"/>
    <w:rsid w:val="008B4D72"/>
    <w:rsid w:val="008C0259"/>
    <w:rsid w:val="008C4A58"/>
    <w:rsid w:val="008D0F4D"/>
    <w:rsid w:val="008D168B"/>
    <w:rsid w:val="008D1BF4"/>
    <w:rsid w:val="008D3EF3"/>
    <w:rsid w:val="008D43E9"/>
    <w:rsid w:val="008E3414"/>
    <w:rsid w:val="008E3C0E"/>
    <w:rsid w:val="008E421A"/>
    <w:rsid w:val="008E476B"/>
    <w:rsid w:val="008E4F27"/>
    <w:rsid w:val="008F037A"/>
    <w:rsid w:val="008F0F63"/>
    <w:rsid w:val="008F2182"/>
    <w:rsid w:val="008F51E2"/>
    <w:rsid w:val="008F59DD"/>
    <w:rsid w:val="008F5CC5"/>
    <w:rsid w:val="008F62AA"/>
    <w:rsid w:val="00901154"/>
    <w:rsid w:val="00901DA4"/>
    <w:rsid w:val="00903FA3"/>
    <w:rsid w:val="00904071"/>
    <w:rsid w:val="009043BC"/>
    <w:rsid w:val="009051FB"/>
    <w:rsid w:val="00905D7B"/>
    <w:rsid w:val="00920801"/>
    <w:rsid w:val="00920B7A"/>
    <w:rsid w:val="00922A60"/>
    <w:rsid w:val="00922D7A"/>
    <w:rsid w:val="0092507F"/>
    <w:rsid w:val="00925C1D"/>
    <w:rsid w:val="00926D86"/>
    <w:rsid w:val="009278EB"/>
    <w:rsid w:val="00927C63"/>
    <w:rsid w:val="00932F50"/>
    <w:rsid w:val="0093647E"/>
    <w:rsid w:val="0093650D"/>
    <w:rsid w:val="009379E3"/>
    <w:rsid w:val="00940FAF"/>
    <w:rsid w:val="00943D5E"/>
    <w:rsid w:val="00945EAD"/>
    <w:rsid w:val="0094637B"/>
    <w:rsid w:val="0094692C"/>
    <w:rsid w:val="00947472"/>
    <w:rsid w:val="00947F0F"/>
    <w:rsid w:val="00947FE1"/>
    <w:rsid w:val="0095091E"/>
    <w:rsid w:val="00955A16"/>
    <w:rsid w:val="00955A78"/>
    <w:rsid w:val="00956244"/>
    <w:rsid w:val="00960F15"/>
    <w:rsid w:val="00962798"/>
    <w:rsid w:val="00964E68"/>
    <w:rsid w:val="0096660C"/>
    <w:rsid w:val="00966C74"/>
    <w:rsid w:val="00972709"/>
    <w:rsid w:val="00972A55"/>
    <w:rsid w:val="00973B09"/>
    <w:rsid w:val="00973B7B"/>
    <w:rsid w:val="00973CF3"/>
    <w:rsid w:val="00974461"/>
    <w:rsid w:val="00974D58"/>
    <w:rsid w:val="009844CE"/>
    <w:rsid w:val="00984BC5"/>
    <w:rsid w:val="009866C9"/>
    <w:rsid w:val="009868DC"/>
    <w:rsid w:val="00986F3F"/>
    <w:rsid w:val="00987BC4"/>
    <w:rsid w:val="00991613"/>
    <w:rsid w:val="0099182C"/>
    <w:rsid w:val="009921B8"/>
    <w:rsid w:val="009925D5"/>
    <w:rsid w:val="0099515C"/>
    <w:rsid w:val="00995C01"/>
    <w:rsid w:val="009975B6"/>
    <w:rsid w:val="009A01CF"/>
    <w:rsid w:val="009A0742"/>
    <w:rsid w:val="009A18E3"/>
    <w:rsid w:val="009A4774"/>
    <w:rsid w:val="009A53AB"/>
    <w:rsid w:val="009A6621"/>
    <w:rsid w:val="009A66FF"/>
    <w:rsid w:val="009A6AD0"/>
    <w:rsid w:val="009A7375"/>
    <w:rsid w:val="009A7E63"/>
    <w:rsid w:val="009B1758"/>
    <w:rsid w:val="009B1C41"/>
    <w:rsid w:val="009B6611"/>
    <w:rsid w:val="009B6913"/>
    <w:rsid w:val="009B70C8"/>
    <w:rsid w:val="009B7546"/>
    <w:rsid w:val="009C12CE"/>
    <w:rsid w:val="009C1773"/>
    <w:rsid w:val="009C28CA"/>
    <w:rsid w:val="009C7378"/>
    <w:rsid w:val="009D0050"/>
    <w:rsid w:val="009D1110"/>
    <w:rsid w:val="009D1193"/>
    <w:rsid w:val="009D18DA"/>
    <w:rsid w:val="009D4984"/>
    <w:rsid w:val="009D66AE"/>
    <w:rsid w:val="009D66F0"/>
    <w:rsid w:val="009D6901"/>
    <w:rsid w:val="009E4188"/>
    <w:rsid w:val="009E5464"/>
    <w:rsid w:val="009E6F08"/>
    <w:rsid w:val="009E7551"/>
    <w:rsid w:val="009E7A6C"/>
    <w:rsid w:val="009F031E"/>
    <w:rsid w:val="009F4E19"/>
    <w:rsid w:val="009F59B7"/>
    <w:rsid w:val="009F67ED"/>
    <w:rsid w:val="009F707F"/>
    <w:rsid w:val="009F7561"/>
    <w:rsid w:val="00A01180"/>
    <w:rsid w:val="00A02299"/>
    <w:rsid w:val="00A07662"/>
    <w:rsid w:val="00A10894"/>
    <w:rsid w:val="00A14422"/>
    <w:rsid w:val="00A148A8"/>
    <w:rsid w:val="00A152ED"/>
    <w:rsid w:val="00A21B71"/>
    <w:rsid w:val="00A22769"/>
    <w:rsid w:val="00A25111"/>
    <w:rsid w:val="00A25992"/>
    <w:rsid w:val="00A25A6C"/>
    <w:rsid w:val="00A27EF3"/>
    <w:rsid w:val="00A3051B"/>
    <w:rsid w:val="00A308CB"/>
    <w:rsid w:val="00A3125D"/>
    <w:rsid w:val="00A31FCD"/>
    <w:rsid w:val="00A330C7"/>
    <w:rsid w:val="00A33F00"/>
    <w:rsid w:val="00A3439E"/>
    <w:rsid w:val="00A35D0B"/>
    <w:rsid w:val="00A37F9E"/>
    <w:rsid w:val="00A40085"/>
    <w:rsid w:val="00A45C3D"/>
    <w:rsid w:val="00A47934"/>
    <w:rsid w:val="00A47B5C"/>
    <w:rsid w:val="00A47DF6"/>
    <w:rsid w:val="00A523B5"/>
    <w:rsid w:val="00A5250D"/>
    <w:rsid w:val="00A53A05"/>
    <w:rsid w:val="00A550F3"/>
    <w:rsid w:val="00A60E11"/>
    <w:rsid w:val="00A637D7"/>
    <w:rsid w:val="00A63D35"/>
    <w:rsid w:val="00A6679E"/>
    <w:rsid w:val="00A72927"/>
    <w:rsid w:val="00A73190"/>
    <w:rsid w:val="00A73627"/>
    <w:rsid w:val="00A7375C"/>
    <w:rsid w:val="00A811F8"/>
    <w:rsid w:val="00A835AB"/>
    <w:rsid w:val="00A85478"/>
    <w:rsid w:val="00A85628"/>
    <w:rsid w:val="00A873D0"/>
    <w:rsid w:val="00A91827"/>
    <w:rsid w:val="00A91A8F"/>
    <w:rsid w:val="00A9231C"/>
    <w:rsid w:val="00A94B2B"/>
    <w:rsid w:val="00A95C67"/>
    <w:rsid w:val="00A968C4"/>
    <w:rsid w:val="00AA2532"/>
    <w:rsid w:val="00AA2BAF"/>
    <w:rsid w:val="00AA2FF0"/>
    <w:rsid w:val="00AA3B0D"/>
    <w:rsid w:val="00AA695E"/>
    <w:rsid w:val="00AA702D"/>
    <w:rsid w:val="00AA7BBD"/>
    <w:rsid w:val="00AB390A"/>
    <w:rsid w:val="00AB7824"/>
    <w:rsid w:val="00AC02D5"/>
    <w:rsid w:val="00AC2A6D"/>
    <w:rsid w:val="00AC3EE0"/>
    <w:rsid w:val="00AC6C14"/>
    <w:rsid w:val="00AC7363"/>
    <w:rsid w:val="00AC740A"/>
    <w:rsid w:val="00AD2326"/>
    <w:rsid w:val="00AD2619"/>
    <w:rsid w:val="00AE1F88"/>
    <w:rsid w:val="00AE20AD"/>
    <w:rsid w:val="00AE361F"/>
    <w:rsid w:val="00AE3F1E"/>
    <w:rsid w:val="00AE5370"/>
    <w:rsid w:val="00AE5BEB"/>
    <w:rsid w:val="00AE654F"/>
    <w:rsid w:val="00AE6F02"/>
    <w:rsid w:val="00AE76C4"/>
    <w:rsid w:val="00AF1208"/>
    <w:rsid w:val="00AF1A52"/>
    <w:rsid w:val="00AF2423"/>
    <w:rsid w:val="00AF481B"/>
    <w:rsid w:val="00AF5476"/>
    <w:rsid w:val="00AF5D6B"/>
    <w:rsid w:val="00AF71DD"/>
    <w:rsid w:val="00B02F6E"/>
    <w:rsid w:val="00B03393"/>
    <w:rsid w:val="00B04A20"/>
    <w:rsid w:val="00B0508C"/>
    <w:rsid w:val="00B05B7E"/>
    <w:rsid w:val="00B05F49"/>
    <w:rsid w:val="00B066B7"/>
    <w:rsid w:val="00B0716A"/>
    <w:rsid w:val="00B0729A"/>
    <w:rsid w:val="00B122D3"/>
    <w:rsid w:val="00B12499"/>
    <w:rsid w:val="00B1412A"/>
    <w:rsid w:val="00B17658"/>
    <w:rsid w:val="00B203A9"/>
    <w:rsid w:val="00B24297"/>
    <w:rsid w:val="00B247A9"/>
    <w:rsid w:val="00B26DEA"/>
    <w:rsid w:val="00B27363"/>
    <w:rsid w:val="00B30368"/>
    <w:rsid w:val="00B31DDC"/>
    <w:rsid w:val="00B320DF"/>
    <w:rsid w:val="00B330BC"/>
    <w:rsid w:val="00B3336A"/>
    <w:rsid w:val="00B336E4"/>
    <w:rsid w:val="00B34076"/>
    <w:rsid w:val="00B34732"/>
    <w:rsid w:val="00B350A6"/>
    <w:rsid w:val="00B3512D"/>
    <w:rsid w:val="00B40D1A"/>
    <w:rsid w:val="00B435B5"/>
    <w:rsid w:val="00B436F9"/>
    <w:rsid w:val="00B4508E"/>
    <w:rsid w:val="00B471F7"/>
    <w:rsid w:val="00B565D8"/>
    <w:rsid w:val="00B569C4"/>
    <w:rsid w:val="00B5779A"/>
    <w:rsid w:val="00B578EC"/>
    <w:rsid w:val="00B61C25"/>
    <w:rsid w:val="00B63480"/>
    <w:rsid w:val="00B63588"/>
    <w:rsid w:val="00B63E8A"/>
    <w:rsid w:val="00B64D24"/>
    <w:rsid w:val="00B66E23"/>
    <w:rsid w:val="00B7147D"/>
    <w:rsid w:val="00B74ECB"/>
    <w:rsid w:val="00B75CFC"/>
    <w:rsid w:val="00B76AB4"/>
    <w:rsid w:val="00B80E86"/>
    <w:rsid w:val="00B813BB"/>
    <w:rsid w:val="00B82518"/>
    <w:rsid w:val="00B82793"/>
    <w:rsid w:val="00B82CA4"/>
    <w:rsid w:val="00B83203"/>
    <w:rsid w:val="00B83ADD"/>
    <w:rsid w:val="00B853F9"/>
    <w:rsid w:val="00B856A4"/>
    <w:rsid w:val="00B87125"/>
    <w:rsid w:val="00B90315"/>
    <w:rsid w:val="00B91EDD"/>
    <w:rsid w:val="00B92231"/>
    <w:rsid w:val="00B923BA"/>
    <w:rsid w:val="00B933DA"/>
    <w:rsid w:val="00B93D86"/>
    <w:rsid w:val="00B9678D"/>
    <w:rsid w:val="00B97A47"/>
    <w:rsid w:val="00BA1D11"/>
    <w:rsid w:val="00BA2CE6"/>
    <w:rsid w:val="00BA31C7"/>
    <w:rsid w:val="00BA5650"/>
    <w:rsid w:val="00BA5F2C"/>
    <w:rsid w:val="00BA61DC"/>
    <w:rsid w:val="00BA6BA1"/>
    <w:rsid w:val="00BB018B"/>
    <w:rsid w:val="00BB1451"/>
    <w:rsid w:val="00BB1F05"/>
    <w:rsid w:val="00BB46A9"/>
    <w:rsid w:val="00BB4CCE"/>
    <w:rsid w:val="00BB59AF"/>
    <w:rsid w:val="00BB6F0C"/>
    <w:rsid w:val="00BB7897"/>
    <w:rsid w:val="00BC0A77"/>
    <w:rsid w:val="00BC295A"/>
    <w:rsid w:val="00BC3991"/>
    <w:rsid w:val="00BC7C4F"/>
    <w:rsid w:val="00BD08DC"/>
    <w:rsid w:val="00BD1747"/>
    <w:rsid w:val="00BD1B3B"/>
    <w:rsid w:val="00BD28B5"/>
    <w:rsid w:val="00BD2B06"/>
    <w:rsid w:val="00BD3B53"/>
    <w:rsid w:val="00BD4B58"/>
    <w:rsid w:val="00BD4D82"/>
    <w:rsid w:val="00BD5478"/>
    <w:rsid w:val="00BD7482"/>
    <w:rsid w:val="00BD7933"/>
    <w:rsid w:val="00BD7A59"/>
    <w:rsid w:val="00BE06EB"/>
    <w:rsid w:val="00BE2795"/>
    <w:rsid w:val="00BE2FFB"/>
    <w:rsid w:val="00BE618A"/>
    <w:rsid w:val="00BE628B"/>
    <w:rsid w:val="00BE7122"/>
    <w:rsid w:val="00BF0C68"/>
    <w:rsid w:val="00BF251D"/>
    <w:rsid w:val="00BF68C7"/>
    <w:rsid w:val="00BF74A6"/>
    <w:rsid w:val="00BF7B10"/>
    <w:rsid w:val="00BF7D69"/>
    <w:rsid w:val="00C00194"/>
    <w:rsid w:val="00C003CF"/>
    <w:rsid w:val="00C047FF"/>
    <w:rsid w:val="00C05010"/>
    <w:rsid w:val="00C129E6"/>
    <w:rsid w:val="00C14973"/>
    <w:rsid w:val="00C15C45"/>
    <w:rsid w:val="00C1602C"/>
    <w:rsid w:val="00C1643D"/>
    <w:rsid w:val="00C1669F"/>
    <w:rsid w:val="00C206A2"/>
    <w:rsid w:val="00C22226"/>
    <w:rsid w:val="00C222ED"/>
    <w:rsid w:val="00C261A9"/>
    <w:rsid w:val="00C30563"/>
    <w:rsid w:val="00C321BE"/>
    <w:rsid w:val="00C37958"/>
    <w:rsid w:val="00C40171"/>
    <w:rsid w:val="00C40565"/>
    <w:rsid w:val="00C42793"/>
    <w:rsid w:val="00C448FC"/>
    <w:rsid w:val="00C4518E"/>
    <w:rsid w:val="00C468DA"/>
    <w:rsid w:val="00C47362"/>
    <w:rsid w:val="00C50772"/>
    <w:rsid w:val="00C52041"/>
    <w:rsid w:val="00C552AE"/>
    <w:rsid w:val="00C57057"/>
    <w:rsid w:val="00C60175"/>
    <w:rsid w:val="00C601ED"/>
    <w:rsid w:val="00C6180B"/>
    <w:rsid w:val="00C6245B"/>
    <w:rsid w:val="00C64C8A"/>
    <w:rsid w:val="00C6525B"/>
    <w:rsid w:val="00C65FF5"/>
    <w:rsid w:val="00C662BE"/>
    <w:rsid w:val="00C7155F"/>
    <w:rsid w:val="00C72357"/>
    <w:rsid w:val="00C739FE"/>
    <w:rsid w:val="00C7624A"/>
    <w:rsid w:val="00C8234D"/>
    <w:rsid w:val="00C86484"/>
    <w:rsid w:val="00C87048"/>
    <w:rsid w:val="00C87E3E"/>
    <w:rsid w:val="00C94321"/>
    <w:rsid w:val="00C94AB4"/>
    <w:rsid w:val="00C96707"/>
    <w:rsid w:val="00CA7A16"/>
    <w:rsid w:val="00CB0238"/>
    <w:rsid w:val="00CB20FF"/>
    <w:rsid w:val="00CB4AAA"/>
    <w:rsid w:val="00CB50AF"/>
    <w:rsid w:val="00CB5577"/>
    <w:rsid w:val="00CB6253"/>
    <w:rsid w:val="00CB7FC4"/>
    <w:rsid w:val="00CC1D01"/>
    <w:rsid w:val="00CC21C4"/>
    <w:rsid w:val="00CD2D7A"/>
    <w:rsid w:val="00CD3AF6"/>
    <w:rsid w:val="00CD4CE6"/>
    <w:rsid w:val="00CE36A7"/>
    <w:rsid w:val="00CE42A9"/>
    <w:rsid w:val="00CE4CA3"/>
    <w:rsid w:val="00CE5A5C"/>
    <w:rsid w:val="00CF0EF1"/>
    <w:rsid w:val="00CF1483"/>
    <w:rsid w:val="00CF1A6A"/>
    <w:rsid w:val="00D0058C"/>
    <w:rsid w:val="00D07578"/>
    <w:rsid w:val="00D07BEC"/>
    <w:rsid w:val="00D10502"/>
    <w:rsid w:val="00D10E03"/>
    <w:rsid w:val="00D139F4"/>
    <w:rsid w:val="00D14259"/>
    <w:rsid w:val="00D147D5"/>
    <w:rsid w:val="00D15305"/>
    <w:rsid w:val="00D15CE0"/>
    <w:rsid w:val="00D16423"/>
    <w:rsid w:val="00D17787"/>
    <w:rsid w:val="00D2218B"/>
    <w:rsid w:val="00D235B7"/>
    <w:rsid w:val="00D23C6A"/>
    <w:rsid w:val="00D253A6"/>
    <w:rsid w:val="00D27113"/>
    <w:rsid w:val="00D3100B"/>
    <w:rsid w:val="00D31136"/>
    <w:rsid w:val="00D31AB7"/>
    <w:rsid w:val="00D31BBF"/>
    <w:rsid w:val="00D343ED"/>
    <w:rsid w:val="00D349B6"/>
    <w:rsid w:val="00D37809"/>
    <w:rsid w:val="00D4109F"/>
    <w:rsid w:val="00D42D43"/>
    <w:rsid w:val="00D43C9A"/>
    <w:rsid w:val="00D4630B"/>
    <w:rsid w:val="00D50D23"/>
    <w:rsid w:val="00D512BB"/>
    <w:rsid w:val="00D51B1D"/>
    <w:rsid w:val="00D51B3C"/>
    <w:rsid w:val="00D51D82"/>
    <w:rsid w:val="00D53571"/>
    <w:rsid w:val="00D5549D"/>
    <w:rsid w:val="00D61E76"/>
    <w:rsid w:val="00D65057"/>
    <w:rsid w:val="00D6509D"/>
    <w:rsid w:val="00D67BFE"/>
    <w:rsid w:val="00D7060F"/>
    <w:rsid w:val="00D7068F"/>
    <w:rsid w:val="00D70E10"/>
    <w:rsid w:val="00D75A30"/>
    <w:rsid w:val="00D7621A"/>
    <w:rsid w:val="00D77EBD"/>
    <w:rsid w:val="00D82C1B"/>
    <w:rsid w:val="00D83652"/>
    <w:rsid w:val="00D837CF"/>
    <w:rsid w:val="00D84B31"/>
    <w:rsid w:val="00D87431"/>
    <w:rsid w:val="00D90E83"/>
    <w:rsid w:val="00D9252A"/>
    <w:rsid w:val="00D94276"/>
    <w:rsid w:val="00D949D3"/>
    <w:rsid w:val="00D97D87"/>
    <w:rsid w:val="00DA18CA"/>
    <w:rsid w:val="00DA2A2B"/>
    <w:rsid w:val="00DA3B1A"/>
    <w:rsid w:val="00DA526C"/>
    <w:rsid w:val="00DA643E"/>
    <w:rsid w:val="00DB23A5"/>
    <w:rsid w:val="00DB4339"/>
    <w:rsid w:val="00DC25ED"/>
    <w:rsid w:val="00DC4074"/>
    <w:rsid w:val="00DC54AF"/>
    <w:rsid w:val="00DC6078"/>
    <w:rsid w:val="00DC79AD"/>
    <w:rsid w:val="00DD07B3"/>
    <w:rsid w:val="00DD2075"/>
    <w:rsid w:val="00DD4BC4"/>
    <w:rsid w:val="00DD5909"/>
    <w:rsid w:val="00DD673D"/>
    <w:rsid w:val="00DD690C"/>
    <w:rsid w:val="00DD6CEA"/>
    <w:rsid w:val="00DD73B4"/>
    <w:rsid w:val="00DD788F"/>
    <w:rsid w:val="00DE01D4"/>
    <w:rsid w:val="00DE0E89"/>
    <w:rsid w:val="00DE169B"/>
    <w:rsid w:val="00DE6160"/>
    <w:rsid w:val="00DF015B"/>
    <w:rsid w:val="00DF2281"/>
    <w:rsid w:val="00DF2868"/>
    <w:rsid w:val="00DF2937"/>
    <w:rsid w:val="00DF3417"/>
    <w:rsid w:val="00DF3C20"/>
    <w:rsid w:val="00DF6B83"/>
    <w:rsid w:val="00DF79C5"/>
    <w:rsid w:val="00DF7B22"/>
    <w:rsid w:val="00E0277E"/>
    <w:rsid w:val="00E03063"/>
    <w:rsid w:val="00E04B65"/>
    <w:rsid w:val="00E12759"/>
    <w:rsid w:val="00E12CA9"/>
    <w:rsid w:val="00E13B78"/>
    <w:rsid w:val="00E1476C"/>
    <w:rsid w:val="00E14ABB"/>
    <w:rsid w:val="00E15540"/>
    <w:rsid w:val="00E16057"/>
    <w:rsid w:val="00E21C70"/>
    <w:rsid w:val="00E22D3E"/>
    <w:rsid w:val="00E23079"/>
    <w:rsid w:val="00E272E2"/>
    <w:rsid w:val="00E27B6A"/>
    <w:rsid w:val="00E30E33"/>
    <w:rsid w:val="00E31841"/>
    <w:rsid w:val="00E31D24"/>
    <w:rsid w:val="00E37C2F"/>
    <w:rsid w:val="00E40B5D"/>
    <w:rsid w:val="00E4303F"/>
    <w:rsid w:val="00E4313A"/>
    <w:rsid w:val="00E43457"/>
    <w:rsid w:val="00E43762"/>
    <w:rsid w:val="00E43B39"/>
    <w:rsid w:val="00E45649"/>
    <w:rsid w:val="00E54420"/>
    <w:rsid w:val="00E54CE5"/>
    <w:rsid w:val="00E557A0"/>
    <w:rsid w:val="00E558E2"/>
    <w:rsid w:val="00E573F7"/>
    <w:rsid w:val="00E6003F"/>
    <w:rsid w:val="00E62DE0"/>
    <w:rsid w:val="00E654B8"/>
    <w:rsid w:val="00E658DA"/>
    <w:rsid w:val="00E67C14"/>
    <w:rsid w:val="00E70676"/>
    <w:rsid w:val="00E71466"/>
    <w:rsid w:val="00E71582"/>
    <w:rsid w:val="00E71A11"/>
    <w:rsid w:val="00E71C4B"/>
    <w:rsid w:val="00E73DC5"/>
    <w:rsid w:val="00E74AA0"/>
    <w:rsid w:val="00E825DE"/>
    <w:rsid w:val="00E82F2C"/>
    <w:rsid w:val="00E83457"/>
    <w:rsid w:val="00E83BDA"/>
    <w:rsid w:val="00E86222"/>
    <w:rsid w:val="00E90E1C"/>
    <w:rsid w:val="00E92885"/>
    <w:rsid w:val="00E93CB1"/>
    <w:rsid w:val="00E96D53"/>
    <w:rsid w:val="00E97B28"/>
    <w:rsid w:val="00EA3624"/>
    <w:rsid w:val="00EA5AA5"/>
    <w:rsid w:val="00EA6D9E"/>
    <w:rsid w:val="00EB01EC"/>
    <w:rsid w:val="00EB1D97"/>
    <w:rsid w:val="00EB21EC"/>
    <w:rsid w:val="00EB22A5"/>
    <w:rsid w:val="00EB431E"/>
    <w:rsid w:val="00EC0326"/>
    <w:rsid w:val="00EC2DF6"/>
    <w:rsid w:val="00EC44C5"/>
    <w:rsid w:val="00EC7898"/>
    <w:rsid w:val="00ED22A0"/>
    <w:rsid w:val="00ED5746"/>
    <w:rsid w:val="00ED5B65"/>
    <w:rsid w:val="00ED621E"/>
    <w:rsid w:val="00ED6316"/>
    <w:rsid w:val="00EE142B"/>
    <w:rsid w:val="00EE40E4"/>
    <w:rsid w:val="00EE5771"/>
    <w:rsid w:val="00EF17D9"/>
    <w:rsid w:val="00EF2B89"/>
    <w:rsid w:val="00EF4611"/>
    <w:rsid w:val="00EF6435"/>
    <w:rsid w:val="00F023AD"/>
    <w:rsid w:val="00F025AA"/>
    <w:rsid w:val="00F05732"/>
    <w:rsid w:val="00F05CB3"/>
    <w:rsid w:val="00F06266"/>
    <w:rsid w:val="00F103D9"/>
    <w:rsid w:val="00F10F6B"/>
    <w:rsid w:val="00F16819"/>
    <w:rsid w:val="00F20945"/>
    <w:rsid w:val="00F23697"/>
    <w:rsid w:val="00F23F68"/>
    <w:rsid w:val="00F26844"/>
    <w:rsid w:val="00F302B9"/>
    <w:rsid w:val="00F3161C"/>
    <w:rsid w:val="00F36BB7"/>
    <w:rsid w:val="00F3730B"/>
    <w:rsid w:val="00F3752C"/>
    <w:rsid w:val="00F43B9B"/>
    <w:rsid w:val="00F44AC7"/>
    <w:rsid w:val="00F500EC"/>
    <w:rsid w:val="00F50611"/>
    <w:rsid w:val="00F52D77"/>
    <w:rsid w:val="00F541C9"/>
    <w:rsid w:val="00F56A65"/>
    <w:rsid w:val="00F642E1"/>
    <w:rsid w:val="00F650D5"/>
    <w:rsid w:val="00F67B46"/>
    <w:rsid w:val="00F7238A"/>
    <w:rsid w:val="00F74541"/>
    <w:rsid w:val="00F758C4"/>
    <w:rsid w:val="00F806ED"/>
    <w:rsid w:val="00F80934"/>
    <w:rsid w:val="00F829E8"/>
    <w:rsid w:val="00F82E0C"/>
    <w:rsid w:val="00F87EAA"/>
    <w:rsid w:val="00F90A19"/>
    <w:rsid w:val="00F9236B"/>
    <w:rsid w:val="00F92B25"/>
    <w:rsid w:val="00F9303C"/>
    <w:rsid w:val="00F96B12"/>
    <w:rsid w:val="00FA022B"/>
    <w:rsid w:val="00FA2D67"/>
    <w:rsid w:val="00FA7DB4"/>
    <w:rsid w:val="00FB2EE9"/>
    <w:rsid w:val="00FB3809"/>
    <w:rsid w:val="00FB5215"/>
    <w:rsid w:val="00FB7C9B"/>
    <w:rsid w:val="00FC07FC"/>
    <w:rsid w:val="00FC1402"/>
    <w:rsid w:val="00FC4478"/>
    <w:rsid w:val="00FC59D6"/>
    <w:rsid w:val="00FC6ED8"/>
    <w:rsid w:val="00FC6EF6"/>
    <w:rsid w:val="00FD0740"/>
    <w:rsid w:val="00FD3BF6"/>
    <w:rsid w:val="00FD476E"/>
    <w:rsid w:val="00FD6CAB"/>
    <w:rsid w:val="00FD6D39"/>
    <w:rsid w:val="00FD6F2E"/>
    <w:rsid w:val="00FD7E69"/>
    <w:rsid w:val="00FE0915"/>
    <w:rsid w:val="00FE2092"/>
    <w:rsid w:val="00FE3951"/>
    <w:rsid w:val="00FE4DA2"/>
    <w:rsid w:val="00FE6A1B"/>
    <w:rsid w:val="00FE6B6C"/>
    <w:rsid w:val="00FF2CC8"/>
    <w:rsid w:val="00FF42F2"/>
    <w:rsid w:val="00FF529C"/>
    <w:rsid w:val="00FF5844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B2E0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97B"/>
  </w:style>
  <w:style w:type="paragraph" w:styleId="Heading1">
    <w:name w:val="heading 1"/>
    <w:basedOn w:val="Normal"/>
    <w:uiPriority w:val="9"/>
    <w:qFormat/>
    <w:rsid w:val="005D797B"/>
    <w:pPr>
      <w:keepNext/>
      <w:spacing w:before="0"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12"/>
    <w:qFormat/>
    <w:rsid w:val="005D797B"/>
    <w:pPr>
      <w:numPr>
        <w:numId w:val="9"/>
      </w:numPr>
      <w:spacing w:before="0" w:after="200"/>
    </w:pPr>
    <w:rPr>
      <w:b/>
    </w:r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table" w:customStyle="1" w:styleId="Meetingminutestable">
    <w:name w:val="Meeting minutes table"/>
    <w:basedOn w:val="TableNormal"/>
    <w:uiPriority w:val="99"/>
    <w:rsid w:val="00BD1B3B"/>
    <w:pPr>
      <w:spacing w:line="240" w:lineRule="auto"/>
    </w:pPr>
    <w:tblPr>
      <w:tblCellMar>
        <w:left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semiHidden/>
    <w:rsid w:val="004230D9"/>
    <w:pPr>
      <w:numPr>
        <w:numId w:val="1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semiHidden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qFormat/>
    <w:rsid w:val="00042360"/>
    <w:rPr>
      <w:rFonts w:asciiTheme="minorHAnsi" w:hAnsiTheme="minorHAnsi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semiHidden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D1B3B"/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5D797B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5D797B"/>
    <w:rPr>
      <w:rFonts w:cs="Calibri"/>
      <w:color w:val="2C567A" w:themeColor="accent1"/>
      <w:sz w:val="18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12"/>
    <w:unhideWhenUsed/>
    <w:qFormat/>
    <w:rsid w:val="002E4F42"/>
    <w:pPr>
      <w:numPr>
        <w:ilvl w:val="1"/>
        <w:numId w:val="9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11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12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Attendees">
    <w:name w:val="Attendees"/>
    <w:basedOn w:val="Normal"/>
    <w:qFormat/>
    <w:rsid w:val="005D797B"/>
    <w:pPr>
      <w:spacing w:before="0" w:after="480" w:line="274" w:lineRule="auto"/>
      <w:ind w:left="0"/>
      <w:jc w:val="center"/>
    </w:pPr>
    <w:rPr>
      <w:rFonts w:cs="Calibri"/>
      <w:sz w:val="22"/>
    </w:rPr>
  </w:style>
  <w:style w:type="paragraph" w:customStyle="1" w:styleId="msonormal0">
    <w:name w:val="msonormal"/>
    <w:basedOn w:val="Normal"/>
    <w:rsid w:val="007219D3"/>
    <w:pPr>
      <w:spacing w:before="100" w:beforeAutospacing="1" w:after="100" w:afterAutospacing="1" w:line="240" w:lineRule="auto"/>
      <w:ind w:left="0"/>
    </w:pPr>
    <w:rPr>
      <w:rFonts w:ascii="Times New Roman" w:hAnsi="Times New Roman"/>
      <w:lang w:val="en-IN" w:eastAsia="en-IN"/>
    </w:rPr>
  </w:style>
  <w:style w:type="character" w:customStyle="1" w:styleId="pln">
    <w:name w:val="pln"/>
    <w:basedOn w:val="DefaultParagraphFont"/>
    <w:rsid w:val="00D7621A"/>
  </w:style>
  <w:style w:type="character" w:customStyle="1" w:styleId="pun">
    <w:name w:val="pun"/>
    <w:basedOn w:val="DefaultParagraphFont"/>
    <w:rsid w:val="00D7621A"/>
  </w:style>
  <w:style w:type="character" w:customStyle="1" w:styleId="lit">
    <w:name w:val="lit"/>
    <w:basedOn w:val="DefaultParagraphFont"/>
    <w:rsid w:val="00D7621A"/>
  </w:style>
  <w:style w:type="character" w:customStyle="1" w:styleId="posted-on">
    <w:name w:val="posted-on"/>
    <w:basedOn w:val="DefaultParagraphFont"/>
    <w:rsid w:val="00455846"/>
  </w:style>
  <w:style w:type="character" w:customStyle="1" w:styleId="byline">
    <w:name w:val="byline"/>
    <w:basedOn w:val="DefaultParagraphFont"/>
    <w:rsid w:val="00455846"/>
  </w:style>
  <w:style w:type="character" w:customStyle="1" w:styleId="byline-prefix">
    <w:name w:val="byline-prefix"/>
    <w:basedOn w:val="DefaultParagraphFont"/>
    <w:rsid w:val="00455846"/>
  </w:style>
  <w:style w:type="character" w:customStyle="1" w:styleId="author">
    <w:name w:val="author"/>
    <w:basedOn w:val="DefaultParagraphFont"/>
    <w:rsid w:val="00455846"/>
  </w:style>
  <w:style w:type="character" w:customStyle="1" w:styleId="skimlinks-unlinked">
    <w:name w:val="skimlinks-unlinked"/>
    <w:basedOn w:val="DefaultParagraphFont"/>
    <w:rsid w:val="00455846"/>
  </w:style>
  <w:style w:type="character" w:customStyle="1" w:styleId="test-idfield-label">
    <w:name w:val="test-id__field-label"/>
    <w:basedOn w:val="DefaultParagraphFont"/>
    <w:rsid w:val="00670694"/>
  </w:style>
  <w:style w:type="character" w:customStyle="1" w:styleId="test-idfield-value">
    <w:name w:val="test-id__field-value"/>
    <w:basedOn w:val="DefaultParagraphFont"/>
    <w:rsid w:val="00AC02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6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okube.io/media/Diving-Deep-Into-Kubernetes-Networking.pdf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www.youtube.com/watch?v=dFsrx5AxgyI&amp;t=636s" TargetMode="Externa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www.praqma.com/stories/debugging-kubernetes-networking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evin\AppData\Local\Packages\Microsoft.Office.Desktop_8wekyb3d8bbwe\LocalCache\Roaming\Microsoft\Templates\Blue%20spheres%20agenda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0C42C1F7-7663-40BD-90AF-02F21B2E2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agenda</Template>
  <TotalTime>0</TotalTime>
  <Pages>5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/>
  <cp:lastModifiedBy/>
  <cp:revision>1</cp:revision>
  <dcterms:created xsi:type="dcterms:W3CDTF">2020-04-16T08:08:00Z</dcterms:created>
  <dcterms:modified xsi:type="dcterms:W3CDTF">2020-04-17T01:58:00Z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