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1DDBBF62" w:rsidR="00275260" w:rsidRPr="00987BC4" w:rsidRDefault="002E0B6C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154D97BA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4AC3EB3" w14:textId="77D788B9" w:rsidR="001A4094" w:rsidRPr="00033B24" w:rsidRDefault="00315A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8"/>
          <w:szCs w:val="28"/>
        </w:rPr>
      </w:pPr>
      <w:r w:rsidRPr="00033B24">
        <w:rPr>
          <w:rFonts w:ascii="Segoe UI" w:hAnsi="Segoe UI" w:cs="Segoe UI"/>
          <w:b w:val="0"/>
          <w:bCs w:val="0"/>
          <w:color w:val="3C76A6" w:themeColor="accent5"/>
          <w:sz w:val="28"/>
          <w:szCs w:val="28"/>
        </w:rPr>
        <w:t>High level Architecture</w:t>
      </w:r>
    </w:p>
    <w:p w14:paraId="66135E83" w14:textId="101DA268" w:rsidR="001A4094" w:rsidRDefault="001A409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BEC28F3" w14:textId="22A51F9D" w:rsidR="001A4094" w:rsidRDefault="001A409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3BA8DFF" w14:textId="77777777" w:rsidR="00315AC0" w:rsidRDefault="00315A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884667" w14:textId="6AB08BFC" w:rsidR="00315AC0" w:rsidRDefault="00315A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                          </w:t>
      </w:r>
      <w:r w:rsidR="00D47B99">
        <w:rPr>
          <w:rFonts w:ascii="Segoe UI" w:hAnsi="Segoe UI" w:cs="Segoe UI"/>
          <w:b w:val="0"/>
          <w:bCs w:val="0"/>
          <w:noProof/>
          <w:color w:val="3C76A6" w:themeColor="accent5"/>
          <w:sz w:val="22"/>
          <w:szCs w:val="22"/>
        </w:rPr>
        <w:drawing>
          <wp:inline distT="0" distB="0" distL="0" distR="0" wp14:anchorId="1F67B78C" wp14:editId="5BDDE53F">
            <wp:extent cx="5689600" cy="2451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A70" w14:textId="342BB9A3" w:rsidR="001A4094" w:rsidRDefault="001A409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C7D6F9F" w14:textId="77777777" w:rsidR="000743C1" w:rsidRDefault="000743C1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8FED817" w14:textId="77777777" w:rsidR="000743C1" w:rsidRDefault="000743C1" w:rsidP="000743C1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Python Flask Application calling a Backend API which return the backend server host name which processed the request.</w:t>
      </w:r>
    </w:p>
    <w:p w14:paraId="33B4A507" w14:textId="77777777" w:rsidR="000743C1" w:rsidRDefault="000743C1" w:rsidP="000743C1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A78FE54" w14:textId="77777777" w:rsidR="001A4094" w:rsidRDefault="001A409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77221B5" w14:textId="080970CB" w:rsidR="00CF5C14" w:rsidRPr="001A4094" w:rsidRDefault="00CF5C14" w:rsidP="00B61C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color w:val="3C76A6" w:themeColor="accent5"/>
          <w:sz w:val="22"/>
          <w:szCs w:val="22"/>
        </w:rPr>
        <w:t>Front End</w:t>
      </w:r>
    </w:p>
    <w:p w14:paraId="0A3B2650" w14:textId="51A6992D" w:rsidR="00F14147" w:rsidRDefault="00F14147" w:rsidP="005F59AA">
      <w:pPr>
        <w:pStyle w:val="Heading1"/>
        <w:spacing w:after="40"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98AE182" w14:textId="57454D05" w:rsidR="008B3FFC" w:rsidRDefault="000B6DD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Implementation</w:t>
      </w:r>
      <w:r w:rsidR="0014109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: - </w:t>
      </w:r>
      <w:r w:rsidR="000D2CF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Download </w:t>
      </w:r>
      <w:r w:rsidR="00556B6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</w:t>
      </w:r>
      <w:r w:rsidR="000D2CF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="00556B6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from web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copy to </w:t>
      </w:r>
      <w:r w:rsidR="00556B6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shared folder for the </w:t>
      </w:r>
      <w:r w:rsidR="005F59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front-end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 to use it.</w:t>
      </w:r>
      <w:r w:rsidR="008B3FF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Frontend application expect an image to be present under a specified directory to function.</w:t>
      </w:r>
    </w:p>
    <w:p w14:paraId="4CF6DB11" w14:textId="05525C25" w:rsidR="00181808" w:rsidRDefault="00181808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3A5AF57" w14:textId="47292BFF" w:rsidR="00B42634" w:rsidRDefault="00B4263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Inputs required to be provided for the </w:t>
      </w:r>
      <w:r w:rsidR="00BF526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front-end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 are below</w:t>
      </w:r>
    </w:p>
    <w:p w14:paraId="327F719F" w14:textId="77777777" w:rsidR="00B42634" w:rsidRDefault="00B4263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A9B1403" w14:textId="306C878D" w:rsidR="00181808" w:rsidRDefault="00181808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Image: </w:t>
      </w:r>
      <w:r w:rsid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spellStart"/>
      <w:r w:rsidR="00FE67F9"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nevincleetus</w:t>
      </w:r>
      <w:proofErr w:type="spellEnd"/>
      <w:r w:rsidR="00FE67F9"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gramStart"/>
      <w:r w:rsidR="00FE67F9"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frontend:</w:t>
      </w:r>
      <w:r w:rsid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</w:t>
      </w:r>
      <w:proofErr w:type="gramEnd"/>
      <w:r w:rsid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</w:t>
      </w:r>
    </w:p>
    <w:p w14:paraId="3434D95E" w14:textId="425B12F5" w:rsidR="00FE67F9" w:rsidRDefault="00FE67F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Number of Replicas</w:t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="0022705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:  </w:t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</w:t>
      </w:r>
    </w:p>
    <w:p w14:paraId="0FB046E2" w14:textId="3D708900" w:rsidR="00B03820" w:rsidRDefault="0022705C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Service Type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</w:p>
    <w:p w14:paraId="2144A6C9" w14:textId="3874A4AD" w:rsidR="0022705C" w:rsidRDefault="0022705C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Port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28027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Any Port between (30000 to 32K) For Exp: 30005</w:t>
      </w:r>
    </w:p>
    <w:p w14:paraId="33657658" w14:textId="07457AA6" w:rsidR="001D132F" w:rsidRDefault="00B0382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B4263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:   </w:t>
      </w:r>
      <w:r w:rsidR="00630B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1EF91263" w14:textId="02260F98" w:rsidR="001D132F" w:rsidRDefault="005B31B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An e</w:t>
      </w:r>
      <w:r w:rsidR="00E308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nvironment variable to be configured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 the</w:t>
      </w:r>
      <w:r w:rsidR="00E308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POD definition to use from front end application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0930E4EE" w14:textId="77777777" w:rsidR="005B31BF" w:rsidRDefault="005B31B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DBCD0AB" w14:textId="19958AEE" w:rsidR="001D132F" w:rsidRDefault="001D132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B038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APPURL</w:t>
      </w:r>
      <w:r w:rsidRPr="00B03820"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 xml:space="preserve">                  </w:t>
      </w:r>
      <w:proofErr w:type="gramStart"/>
      <w:r w:rsidRPr="00B03820"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 xml:space="preserve">  </w:t>
      </w:r>
      <w:r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>: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For Exp: - </w:t>
      </w:r>
      <w:hyperlink r:id="rId13" w:history="1">
        <w:r w:rsidRPr="0039714D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http://backend-service:5000</w:t>
        </w:r>
      </w:hyperlink>
    </w:p>
    <w:p w14:paraId="316C6CC0" w14:textId="0E682E17" w:rsidR="001D132F" w:rsidRDefault="001D132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ab/>
      </w:r>
    </w:p>
    <w:p w14:paraId="5804AA90" w14:textId="0545FC29" w:rsidR="00BA7517" w:rsidRDefault="00B0382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Front end application </w:t>
      </w:r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shall invoke the back-end service using the above URL.</w:t>
      </w:r>
      <w:r w:rsidR="00A9044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The </w:t>
      </w:r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Cluster IP service</w:t>
      </w:r>
      <w:r w:rsidR="00A9044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URL shall be provided as </w:t>
      </w:r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through a </w:t>
      </w:r>
      <w:proofErr w:type="spellStart"/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ConfigMap</w:t>
      </w:r>
      <w:proofErr w:type="spellEnd"/>
      <w:r w:rsidR="00A9044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to the Front end </w:t>
      </w:r>
      <w:proofErr w:type="spellStart"/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 w:rsidR="00BA751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file. </w:t>
      </w:r>
      <w:r w:rsidR="00B60B6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 Front-end application reads the URL using environment variable </w:t>
      </w:r>
      <w:r w:rsidR="00B60B6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(‘</w:t>
      </w:r>
      <w:r w:rsidR="00B60B60" w:rsidRPr="00B038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APPURL</w:t>
      </w:r>
      <w:r w:rsidR="00B60B6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’)</w:t>
      </w:r>
      <w:r w:rsidR="00B60B6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  <w:r w:rsidR="00B60B60" w:rsidRPr="00B03820">
        <w:rPr>
          <w:rFonts w:ascii="Segoe UI" w:hAnsi="Segoe UI" w:cs="Segoe UI"/>
          <w:b w:val="0"/>
          <w:bCs w:val="0"/>
          <w:color w:val="3C76A6" w:themeColor="accent5"/>
          <w:sz w:val="18"/>
          <w:szCs w:val="18"/>
        </w:rPr>
        <w:t xml:space="preserve">                    </w:t>
      </w:r>
      <w:r w:rsidR="00B60B6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0F28A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592DBF96" w14:textId="17435843" w:rsidR="00B60B60" w:rsidRDefault="00BA7517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B038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45682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45682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43BE197F" w14:textId="425C653F" w:rsidR="006B1B48" w:rsidRDefault="006B1B48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Frontend application also expect an image name (“</w:t>
      </w:r>
      <w:r w:rsidR="00F91AEE" w:rsidRPr="00F91AE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/app/static</w:t>
      </w:r>
      <w:r w:rsidR="00F91AE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Pr="006B1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cat.png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”) before starting the application. </w:t>
      </w:r>
      <w:r w:rsidR="00D854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 image </w:t>
      </w:r>
      <w:r w:rsidR="0057744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needs</w:t>
      </w:r>
      <w:r w:rsidR="00D854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be downloaded and made available before starting the </w:t>
      </w:r>
      <w:r w:rsidR="0057744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front-end</w:t>
      </w:r>
      <w:r w:rsidR="00D854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 container. </w:t>
      </w:r>
      <w:r w:rsidR="002F78C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6BFB509A" w14:textId="7276BEEB" w:rsidR="006B1B48" w:rsidRDefault="006B1B48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32A203" w14:textId="2C0C6514" w:rsidR="00F64182" w:rsidRDefault="00D8540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You may use the below URL to download the image. </w:t>
      </w:r>
      <w:r w:rsidR="00F641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 </w:t>
      </w:r>
      <w:r w:rsidR="00DE1EB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front-end</w:t>
      </w:r>
      <w:r w:rsidR="00F641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 POD shall use </w:t>
      </w:r>
      <w:r w:rsidR="00DE1EB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r w:rsidR="00F641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container to </w:t>
      </w:r>
      <w:r w:rsidR="00DE1EB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download and copy to shared volume.</w:t>
      </w:r>
      <w:r w:rsidR="00F641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</w:p>
    <w:p w14:paraId="5087442B" w14:textId="641163E8" w:rsidR="00D8540D" w:rsidRDefault="00765B5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5145FD0E" w14:textId="48D6C600" w:rsidR="006B1B48" w:rsidRDefault="00D8540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URL    </w:t>
      </w:r>
      <w:r w:rsidR="006B1B48" w:rsidRPr="006B1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"https://homepages.cae.wisc.edu/~ece533/images/cat.png"</w:t>
      </w:r>
    </w:p>
    <w:p w14:paraId="312A8344" w14:textId="46FA8585" w:rsidR="0045682F" w:rsidRDefault="0045682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5ACF7B" w14:textId="502139FE" w:rsidR="0045682F" w:rsidRDefault="00AE4EC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Hint: You may use below command to download and copy the image to required folder.</w:t>
      </w:r>
    </w:p>
    <w:p w14:paraId="3251B4A6" w14:textId="25BAB751" w:rsidR="00AE4ECF" w:rsidRDefault="00AE4EC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7176370" w14:textId="624529B6" w:rsidR="00AE4ECF" w:rsidRDefault="007C126E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7C126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image: </w:t>
      </w:r>
      <w:proofErr w:type="spellStart"/>
      <w:r w:rsidRPr="007C126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busybox</w:t>
      </w:r>
      <w:proofErr w:type="spellEnd"/>
    </w:p>
    <w:p w14:paraId="4EF2CBA9" w14:textId="77777777" w:rsidR="007C126E" w:rsidRDefault="007C126E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2B2F5B2" w14:textId="77777777" w:rsidR="00AE4ECF" w:rsidRPr="00AE4ECF" w:rsidRDefault="00AE4ECF" w:rsidP="00AE4EC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command:</w:t>
      </w:r>
    </w:p>
    <w:p w14:paraId="4688821C" w14:textId="77777777" w:rsidR="00AE4ECF" w:rsidRPr="00AE4ECF" w:rsidRDefault="00AE4ECF" w:rsidP="00AE4EC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   - </w:t>
      </w:r>
      <w:proofErr w:type="spellStart"/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wget</w:t>
      </w:r>
      <w:proofErr w:type="spellEnd"/>
    </w:p>
    <w:p w14:paraId="7DF43AD8" w14:textId="77777777" w:rsidR="00AE4ECF" w:rsidRPr="00AE4ECF" w:rsidRDefault="00AE4ECF" w:rsidP="00AE4EC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   - "-O"</w:t>
      </w:r>
    </w:p>
    <w:p w14:paraId="1D826609" w14:textId="0FADE229" w:rsidR="00AE4ECF" w:rsidRPr="00AE4ECF" w:rsidRDefault="00AE4ECF" w:rsidP="00AE4EC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   - "/</w:t>
      </w:r>
      <w:r w:rsidR="00CA2A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 w:rsidR="00CA2A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destination_location</w:t>
      </w:r>
      <w:proofErr w:type="spellEnd"/>
      <w:r w:rsidR="00CA2A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/cat.png"</w:t>
      </w:r>
    </w:p>
    <w:p w14:paraId="30C0CAE0" w14:textId="2E911A99" w:rsidR="00AE4ECF" w:rsidRDefault="00AE4ECF" w:rsidP="00AE4ECF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AE4EC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   - "https://homepages.cae.wisc.edu/~ece533/images/cat.png"</w:t>
      </w:r>
    </w:p>
    <w:p w14:paraId="6998C489" w14:textId="77777777" w:rsidR="00FE67F9" w:rsidRDefault="00FE67F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02312FA" w14:textId="07799736" w:rsidR="007D1A99" w:rsidRDefault="00713E03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Configure a volume in your YAML file which can then be mounted to both Init container and the main</w:t>
      </w:r>
      <w:r w:rsidR="008D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front end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container.</w:t>
      </w:r>
    </w:p>
    <w:p w14:paraId="5DB989C3" w14:textId="1FE78347" w:rsidR="007D1A99" w:rsidRDefault="007D1A9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9C11B9F" w14:textId="1F20DA64" w:rsidR="002D33CD" w:rsidRDefault="002D33C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Implementation details: -</w:t>
      </w:r>
    </w:p>
    <w:p w14:paraId="1BA10326" w14:textId="3F202C36" w:rsidR="002D33CD" w:rsidRDefault="002D33C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C18FDA8" w14:textId="34B763F6" w:rsidR="002D33CD" w:rsidRDefault="002D33CD" w:rsidP="002D33CD">
      <w:pPr>
        <w:pStyle w:val="Heading1"/>
        <w:numPr>
          <w:ilvl w:val="0"/>
          <w:numId w:val="49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deployment object to ensure 3 replicas from the docker image “</w:t>
      </w:r>
      <w:proofErr w:type="spellStart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nevincleetus</w:t>
      </w:r>
      <w:proofErr w:type="spellEnd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gramStart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frontend: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“</w:t>
      </w:r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[Refer  deployments in day1/</w:t>
      </w:r>
      <w:proofErr w:type="spellStart"/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]</w:t>
      </w:r>
    </w:p>
    <w:p w14:paraId="7A82A5BC" w14:textId="77777777" w:rsidR="009F5C56" w:rsidRDefault="009F5C56" w:rsidP="009F5C56">
      <w:pPr>
        <w:pStyle w:val="Heading1"/>
        <w:spacing w:line="276" w:lineRule="auto"/>
        <w:ind w:left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9313C6" w14:textId="443EF5E5" w:rsidR="009F5C56" w:rsidRDefault="009F5C56" w:rsidP="002D33CD">
      <w:pPr>
        <w:pStyle w:val="Heading1"/>
        <w:numPr>
          <w:ilvl w:val="0"/>
          <w:numId w:val="49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 xml:space="preserve">Create a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to select the matching pods with label as frontend as expose it as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on any port within 3000-32K range</w:t>
      </w:r>
    </w:p>
    <w:p w14:paraId="7ABCB86F" w14:textId="6BF130CC" w:rsidR="002D33CD" w:rsidRDefault="002D33C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EEB4EAE" w14:textId="77777777" w:rsidR="00174CA5" w:rsidRDefault="00BE127A" w:rsidP="00174CA5">
      <w:pPr>
        <w:pStyle w:val="Heading1"/>
        <w:numPr>
          <w:ilvl w:val="0"/>
          <w:numId w:val="49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Init Container to download </w:t>
      </w:r>
      <w:r w:rsidR="00614B7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the image (</w:t>
      </w:r>
      <w:r w:rsidR="00D834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There will be 3 Init Containers running which will download the image. That is ok for now</w:t>
      </w:r>
      <w:r w:rsidR="00614B7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="00F91AE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copy it to </w:t>
      </w:r>
      <w:r w:rsidR="00F91AEE" w:rsidRPr="00F91AE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/app/static</w:t>
      </w:r>
      <w:r w:rsidR="00F91AE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folder. </w:t>
      </w:r>
      <w:r w:rsidR="002D33C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4915D6F5" w14:textId="722ECB9A" w:rsidR="00174CA5" w:rsidRDefault="00174CA5" w:rsidP="00174CA5">
      <w:pPr>
        <w:pStyle w:val="Heading1"/>
        <w:spacing w:line="276" w:lineRule="auto"/>
        <w:ind w:left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Refer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pod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in day1/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/pod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]</w:t>
      </w:r>
    </w:p>
    <w:p w14:paraId="1EE9F8B9" w14:textId="65E446AD" w:rsidR="002D33CD" w:rsidRDefault="002D33CD" w:rsidP="00174CA5">
      <w:pPr>
        <w:pStyle w:val="Heading1"/>
        <w:spacing w:line="276" w:lineRule="auto"/>
        <w:ind w:left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4789CC" w14:textId="487E50B8" w:rsidR="003D643F" w:rsidRDefault="003D643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0EB7531" w14:textId="052DC06D" w:rsidR="003D643F" w:rsidRDefault="00694EB4" w:rsidP="00D834F9">
      <w:pPr>
        <w:pStyle w:val="Heading1"/>
        <w:numPr>
          <w:ilvl w:val="0"/>
          <w:numId w:val="49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ConfigMap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configure the cluster IP URL for front end application to connect to back end. This need to be </w:t>
      </w:r>
      <w:r w:rsidR="00D21C2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available </w:t>
      </w:r>
      <w:r w:rsidR="00485E3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as </w:t>
      </w:r>
      <w:r w:rsidR="00D21C2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an environment variable ‘APPURL’</w:t>
      </w:r>
      <w:r w:rsidR="006659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from the </w:t>
      </w:r>
      <w:r w:rsidR="001C503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Front-end</w:t>
      </w:r>
      <w:r w:rsidR="006659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application. </w:t>
      </w:r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[</w:t>
      </w:r>
      <w:proofErr w:type="spellStart"/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ConfigMap</w:t>
      </w:r>
      <w:proofErr w:type="spellEnd"/>
      <w:r w:rsidR="00174CA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in Day2 using environment variable]</w:t>
      </w:r>
    </w:p>
    <w:p w14:paraId="0E4B61AC" w14:textId="7CEEC472" w:rsidR="003D643F" w:rsidRDefault="003D643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C3722B7" w14:textId="77777777" w:rsidR="003D643F" w:rsidRDefault="003D643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C60EF47" w14:textId="42B607D9" w:rsidR="00D72625" w:rsidRPr="001A4094" w:rsidRDefault="00D72625" w:rsidP="00D726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Backend</w:t>
      </w:r>
      <w:r w:rsidRPr="001A4094"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sz w:val="22"/>
          <w:szCs w:val="22"/>
        </w:rPr>
        <w:t>Service</w:t>
      </w:r>
    </w:p>
    <w:p w14:paraId="2F05FA8F" w14:textId="586C4580" w:rsidR="00305954" w:rsidRDefault="0030595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1B1444F" w14:textId="3B6DBE64" w:rsidR="00EA0450" w:rsidRDefault="00EA0450" w:rsidP="00EA0450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Implementation: -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Backend service shall return the hostname of the POD which processed the request. It also </w:t>
      </w:r>
      <w:r w:rsidR="0060599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writes</w:t>
      </w:r>
      <w:r w:rsidR="00635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the time when the request was processed in a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log under /app/logs directory.</w:t>
      </w:r>
      <w:r w:rsidR="00635B4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Currently a log file is created against each request.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6B48F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Use a </w:t>
      </w:r>
      <w:proofErr w:type="spellStart"/>
      <w:r w:rsidR="006B48F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hostPath</w:t>
      </w:r>
      <w:proofErr w:type="spellEnd"/>
      <w:r w:rsidR="006B48F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volume to mount this path to a shared folder in the host path.  </w:t>
      </w:r>
    </w:p>
    <w:p w14:paraId="390C6C10" w14:textId="7C2DE5FB" w:rsidR="006B48FA" w:rsidRDefault="006B48FA" w:rsidP="00EA0450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6E8E3F" w14:textId="5E29C6E5" w:rsidR="000D7F87" w:rsidRDefault="006B48FA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Log file Cleaning: - We shall also create a cronjob which will be scheduled to run every 5 minutes to clean up the logs from the log directory which the Backend POD uses.  Since we</w:t>
      </w:r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 xml:space="preserve">mount the logs file directory to a </w:t>
      </w:r>
      <w:proofErr w:type="spellStart"/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hostPath</w:t>
      </w:r>
      <w:proofErr w:type="spellEnd"/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the same shall be used from the cronjob to </w:t>
      </w:r>
      <w:proofErr w:type="spellStart"/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cleanup</w:t>
      </w:r>
      <w:proofErr w:type="spellEnd"/>
      <w:r w:rsidR="000D7F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the log files under the folder.  </w:t>
      </w:r>
    </w:p>
    <w:p w14:paraId="1853DC9C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442F85A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Inputs required to be provided for the back-end application are below</w:t>
      </w:r>
    </w:p>
    <w:p w14:paraId="783E90EC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4AB415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Image: 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spellStart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nevincleetus</w:t>
      </w:r>
      <w:proofErr w:type="spellEnd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backend</w:t>
      </w:r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</w:t>
      </w:r>
    </w:p>
    <w:p w14:paraId="33EB5755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Number of Replicas 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: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3</w:t>
      </w:r>
    </w:p>
    <w:p w14:paraId="66821937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Service Type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ClusterIP</w:t>
      </w:r>
      <w:proofErr w:type="spellEnd"/>
    </w:p>
    <w:p w14:paraId="280E3BCF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Port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5000</w:t>
      </w:r>
    </w:p>
    <w:p w14:paraId="45192C19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1BD81E3" w14:textId="0CBE7861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934BA28" w14:textId="77777777" w:rsidR="006E6B88" w:rsidRDefault="006E6B88" w:rsidP="006E6B88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Implementation details: -</w:t>
      </w:r>
    </w:p>
    <w:p w14:paraId="56D67010" w14:textId="77777777" w:rsidR="006E6B88" w:rsidRDefault="006E6B88" w:rsidP="006E6B88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B96065A" w14:textId="049412D9" w:rsidR="006E6B88" w:rsidRDefault="006E6B88" w:rsidP="006E6B88">
      <w:pPr>
        <w:pStyle w:val="Heading1"/>
        <w:numPr>
          <w:ilvl w:val="0"/>
          <w:numId w:val="50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Create a deployment object to ensure 3 replicas from the docker image “</w:t>
      </w:r>
      <w:proofErr w:type="spellStart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nevincleetus</w:t>
      </w:r>
      <w:proofErr w:type="spellEnd"/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backen</w:t>
      </w:r>
      <w:r w:rsidR="002460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r w:rsidRPr="00FE67F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2“      [Refer  deployments in day1/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]</w:t>
      </w:r>
    </w:p>
    <w:p w14:paraId="457EA427" w14:textId="77777777" w:rsidR="006E6B88" w:rsidRDefault="006E6B88" w:rsidP="006E6B88">
      <w:pPr>
        <w:pStyle w:val="Heading1"/>
        <w:spacing w:line="276" w:lineRule="auto"/>
        <w:ind w:left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66C56F1" w14:textId="0BDC3BCA" w:rsidR="006E6B88" w:rsidRDefault="006E6B88" w:rsidP="006E6B88">
      <w:pPr>
        <w:pStyle w:val="Heading1"/>
        <w:numPr>
          <w:ilvl w:val="0"/>
          <w:numId w:val="50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ClusterIP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to select the matching pods with label as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backend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as expose it as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ClusterIP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service. You may hardcode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ClusterIP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if needed. But the same IP need to be provided in your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ConfigMap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which the 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Front end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application uses. </w:t>
      </w:r>
      <w:r w:rsidR="009108F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2460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Use </w:t>
      </w:r>
      <w:proofErr w:type="spellStart"/>
      <w:r w:rsidR="002460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hostPath</w:t>
      </w:r>
      <w:proofErr w:type="spellEnd"/>
      <w:r w:rsidR="002460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volume to mount the host path to logs directory [/app/logs/]</w:t>
      </w:r>
    </w:p>
    <w:p w14:paraId="021CC98E" w14:textId="54F50FD2" w:rsidR="006E6B88" w:rsidRDefault="006E6B88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86CBCF6" w14:textId="220B20CC" w:rsidR="006E6B88" w:rsidRDefault="009108F6" w:rsidP="006E6B88">
      <w:pPr>
        <w:pStyle w:val="Heading1"/>
        <w:numPr>
          <w:ilvl w:val="0"/>
          <w:numId w:val="50"/>
        </w:numPr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Create a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CronJob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which will use the same volume</w:t>
      </w:r>
      <w:r w:rsidR="002460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as the backend POD</w:t>
      </w:r>
      <w:r w:rsidR="000C03F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delete all log files from the directory.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35A8B76B" w14:textId="249151CC" w:rsidR="006E6B88" w:rsidRDefault="006E6B88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5FBD559" w14:textId="77777777" w:rsidR="006E6B88" w:rsidRDefault="006E6B88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E2CD442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Expected Response from Front End application when accessed from the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NodePort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from browser.</w:t>
      </w:r>
    </w:p>
    <w:p w14:paraId="68D7A5F1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405F0B5" w14:textId="77777777" w:rsidR="000D7F87" w:rsidRPr="001A4094" w:rsidRDefault="000D7F87" w:rsidP="000D7F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&lt;html&gt;</w:t>
      </w:r>
    </w:p>
    <w:p w14:paraId="62F027A5" w14:textId="77777777" w:rsidR="000D7F87" w:rsidRPr="001A4094" w:rsidRDefault="000D7F87" w:rsidP="000D7F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&lt;body&gt;</w:t>
      </w:r>
    </w:p>
    <w:p w14:paraId="322DC141" w14:textId="77777777" w:rsidR="000D7F87" w:rsidRPr="001A4094" w:rsidRDefault="000D7F87" w:rsidP="000D7F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&lt;</w:t>
      </w:r>
      <w:proofErr w:type="spellStart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img</w:t>
      </w:r>
      <w:proofErr w:type="spellEnd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src</w:t>
      </w:r>
      <w:proofErr w:type="spellEnd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="/static/cat.png" /&gt;</w:t>
      </w:r>
    </w:p>
    <w:p w14:paraId="205BAC10" w14:textId="77777777" w:rsidR="000D7F87" w:rsidRPr="001A4094" w:rsidRDefault="000D7F87" w:rsidP="000D7F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&lt;h1&gt;Frontend hostname... &amp;#</w:t>
      </w:r>
      <w:proofErr w:type="gramStart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34;a</w:t>
      </w:r>
      <w:proofErr w:type="gramEnd"/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35cc803e5df&amp;#34; Backend hostname:... &amp;#34;f3f5ac662d06&amp;#34;&lt;h1&gt;</w:t>
      </w:r>
    </w:p>
    <w:p w14:paraId="77E4A64B" w14:textId="77777777" w:rsidR="000D7F87" w:rsidRPr="001A4094" w:rsidRDefault="000D7F87" w:rsidP="000D7F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&lt;/body&gt;</w:t>
      </w:r>
    </w:p>
    <w:p w14:paraId="19CC8C33" w14:textId="77777777" w:rsidR="000D7F87" w:rsidRDefault="000D7F87" w:rsidP="000D7F87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A40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&lt;/html&gt;</w:t>
      </w:r>
    </w:p>
    <w:sectPr w:rsidR="000D7F87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C653B" w14:textId="77777777" w:rsidR="00F87146" w:rsidRDefault="00F87146" w:rsidP="001E7D29">
      <w:pPr>
        <w:spacing w:after="0" w:line="240" w:lineRule="auto"/>
      </w:pPr>
      <w:r>
        <w:separator/>
      </w:r>
    </w:p>
  </w:endnote>
  <w:endnote w:type="continuationSeparator" w:id="0">
    <w:p w14:paraId="2359C096" w14:textId="77777777" w:rsidR="00F87146" w:rsidRDefault="00F8714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BA274" w14:textId="77777777" w:rsidR="00F87146" w:rsidRDefault="00F87146" w:rsidP="001E7D29">
      <w:pPr>
        <w:spacing w:after="0" w:line="240" w:lineRule="auto"/>
      </w:pPr>
      <w:r>
        <w:separator/>
      </w:r>
    </w:p>
  </w:footnote>
  <w:footnote w:type="continuationSeparator" w:id="0">
    <w:p w14:paraId="78FFCD86" w14:textId="77777777" w:rsidR="00F87146" w:rsidRDefault="00F8714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02E0636"/>
    <w:multiLevelType w:val="hybridMultilevel"/>
    <w:tmpl w:val="360029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6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7" w15:restartNumberingAfterBreak="0">
    <w:nsid w:val="62005A21"/>
    <w:multiLevelType w:val="hybridMultilevel"/>
    <w:tmpl w:val="C52CD3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0F1080"/>
    <w:multiLevelType w:val="hybridMultilevel"/>
    <w:tmpl w:val="C52CD3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A51C57"/>
    <w:multiLevelType w:val="hybridMultilevel"/>
    <w:tmpl w:val="A184B5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4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41"/>
  </w:num>
  <w:num w:numId="2">
    <w:abstractNumId w:val="20"/>
  </w:num>
  <w:num w:numId="3">
    <w:abstractNumId w:val="22"/>
  </w:num>
  <w:num w:numId="4">
    <w:abstractNumId w:val="12"/>
  </w:num>
  <w:num w:numId="5">
    <w:abstractNumId w:val="42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5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5"/>
  </w:num>
  <w:num w:numId="26">
    <w:abstractNumId w:val="11"/>
  </w:num>
  <w:num w:numId="27">
    <w:abstractNumId w:val="26"/>
  </w:num>
  <w:num w:numId="28">
    <w:abstractNumId w:val="11"/>
  </w:num>
  <w:num w:numId="29">
    <w:abstractNumId w:val="34"/>
  </w:num>
  <w:num w:numId="30">
    <w:abstractNumId w:val="27"/>
  </w:num>
  <w:num w:numId="31">
    <w:abstractNumId w:val="44"/>
  </w:num>
  <w:num w:numId="32">
    <w:abstractNumId w:val="36"/>
  </w:num>
  <w:num w:numId="33">
    <w:abstractNumId w:val="18"/>
  </w:num>
  <w:num w:numId="34">
    <w:abstractNumId w:val="29"/>
  </w:num>
  <w:num w:numId="35">
    <w:abstractNumId w:val="10"/>
  </w:num>
  <w:num w:numId="36">
    <w:abstractNumId w:val="30"/>
  </w:num>
  <w:num w:numId="37">
    <w:abstractNumId w:val="33"/>
  </w:num>
  <w:num w:numId="38">
    <w:abstractNumId w:val="28"/>
  </w:num>
  <w:num w:numId="39">
    <w:abstractNumId w:val="43"/>
  </w:num>
  <w:num w:numId="40">
    <w:abstractNumId w:val="31"/>
  </w:num>
  <w:num w:numId="41">
    <w:abstractNumId w:val="23"/>
  </w:num>
  <w:num w:numId="42">
    <w:abstractNumId w:val="32"/>
  </w:num>
  <w:num w:numId="43">
    <w:abstractNumId w:val="40"/>
  </w:num>
  <w:num w:numId="44">
    <w:abstractNumId w:val="31"/>
  </w:num>
  <w:num w:numId="45">
    <w:abstractNumId w:val="14"/>
  </w:num>
  <w:num w:numId="46">
    <w:abstractNumId w:val="21"/>
  </w:num>
  <w:num w:numId="47">
    <w:abstractNumId w:val="39"/>
  </w:num>
  <w:num w:numId="48">
    <w:abstractNumId w:val="24"/>
  </w:num>
  <w:num w:numId="49">
    <w:abstractNumId w:val="38"/>
  </w:num>
  <w:num w:numId="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55F"/>
    <w:rsid w:val="00000A7C"/>
    <w:rsid w:val="0000116B"/>
    <w:rsid w:val="00003A75"/>
    <w:rsid w:val="00003AAD"/>
    <w:rsid w:val="0000418E"/>
    <w:rsid w:val="00005D1F"/>
    <w:rsid w:val="0001264E"/>
    <w:rsid w:val="00015440"/>
    <w:rsid w:val="00016839"/>
    <w:rsid w:val="000176A3"/>
    <w:rsid w:val="00017F89"/>
    <w:rsid w:val="00024959"/>
    <w:rsid w:val="00025A84"/>
    <w:rsid w:val="00025D26"/>
    <w:rsid w:val="0002600C"/>
    <w:rsid w:val="000324F2"/>
    <w:rsid w:val="00032F23"/>
    <w:rsid w:val="00033B24"/>
    <w:rsid w:val="00034A0A"/>
    <w:rsid w:val="00042360"/>
    <w:rsid w:val="00042FB3"/>
    <w:rsid w:val="000462B2"/>
    <w:rsid w:val="00047553"/>
    <w:rsid w:val="00051C84"/>
    <w:rsid w:val="00055715"/>
    <w:rsid w:val="00055973"/>
    <w:rsid w:val="00057671"/>
    <w:rsid w:val="000578AD"/>
    <w:rsid w:val="00060E6D"/>
    <w:rsid w:val="00065C29"/>
    <w:rsid w:val="00066754"/>
    <w:rsid w:val="00067468"/>
    <w:rsid w:val="000706C8"/>
    <w:rsid w:val="00070F24"/>
    <w:rsid w:val="00071530"/>
    <w:rsid w:val="00071C9A"/>
    <w:rsid w:val="00074350"/>
    <w:rsid w:val="000743C1"/>
    <w:rsid w:val="0007588C"/>
    <w:rsid w:val="000807E7"/>
    <w:rsid w:val="00084752"/>
    <w:rsid w:val="00086540"/>
    <w:rsid w:val="00090D72"/>
    <w:rsid w:val="00091F30"/>
    <w:rsid w:val="00093095"/>
    <w:rsid w:val="0009391E"/>
    <w:rsid w:val="00094AA6"/>
    <w:rsid w:val="000A01AB"/>
    <w:rsid w:val="000A03F9"/>
    <w:rsid w:val="000A2384"/>
    <w:rsid w:val="000A2A3A"/>
    <w:rsid w:val="000A324B"/>
    <w:rsid w:val="000A44F5"/>
    <w:rsid w:val="000B65EB"/>
    <w:rsid w:val="000B6DD6"/>
    <w:rsid w:val="000C03F4"/>
    <w:rsid w:val="000C7363"/>
    <w:rsid w:val="000D1ACD"/>
    <w:rsid w:val="000D2241"/>
    <w:rsid w:val="000D2CF4"/>
    <w:rsid w:val="000D445D"/>
    <w:rsid w:val="000D479D"/>
    <w:rsid w:val="000D7586"/>
    <w:rsid w:val="000D7F87"/>
    <w:rsid w:val="000E098D"/>
    <w:rsid w:val="000E0B28"/>
    <w:rsid w:val="000E5200"/>
    <w:rsid w:val="000E67EE"/>
    <w:rsid w:val="000F235E"/>
    <w:rsid w:val="000F28A8"/>
    <w:rsid w:val="000F2913"/>
    <w:rsid w:val="000F4987"/>
    <w:rsid w:val="000F65EC"/>
    <w:rsid w:val="00100197"/>
    <w:rsid w:val="00102AEA"/>
    <w:rsid w:val="00103670"/>
    <w:rsid w:val="00105DCF"/>
    <w:rsid w:val="0010627E"/>
    <w:rsid w:val="00110442"/>
    <w:rsid w:val="00110556"/>
    <w:rsid w:val="001121E9"/>
    <w:rsid w:val="0011573E"/>
    <w:rsid w:val="00115B3C"/>
    <w:rsid w:val="00115E35"/>
    <w:rsid w:val="00115E42"/>
    <w:rsid w:val="0011785D"/>
    <w:rsid w:val="0012238D"/>
    <w:rsid w:val="0012634B"/>
    <w:rsid w:val="001269DE"/>
    <w:rsid w:val="00126C5A"/>
    <w:rsid w:val="00127E2A"/>
    <w:rsid w:val="0013243A"/>
    <w:rsid w:val="00132F9C"/>
    <w:rsid w:val="00140DAE"/>
    <w:rsid w:val="0014109C"/>
    <w:rsid w:val="00146895"/>
    <w:rsid w:val="001468BA"/>
    <w:rsid w:val="0015180F"/>
    <w:rsid w:val="00157422"/>
    <w:rsid w:val="00160BF9"/>
    <w:rsid w:val="001746FC"/>
    <w:rsid w:val="00174C49"/>
    <w:rsid w:val="00174CA5"/>
    <w:rsid w:val="00175D1F"/>
    <w:rsid w:val="00176130"/>
    <w:rsid w:val="0017615F"/>
    <w:rsid w:val="001800D7"/>
    <w:rsid w:val="0018029A"/>
    <w:rsid w:val="00181808"/>
    <w:rsid w:val="00184D56"/>
    <w:rsid w:val="00191779"/>
    <w:rsid w:val="00193653"/>
    <w:rsid w:val="001A3262"/>
    <w:rsid w:val="001A4094"/>
    <w:rsid w:val="001A590B"/>
    <w:rsid w:val="001A5E23"/>
    <w:rsid w:val="001A6E8D"/>
    <w:rsid w:val="001B0843"/>
    <w:rsid w:val="001B5071"/>
    <w:rsid w:val="001B51D3"/>
    <w:rsid w:val="001B5D5D"/>
    <w:rsid w:val="001B7C96"/>
    <w:rsid w:val="001C160E"/>
    <w:rsid w:val="001C1B9E"/>
    <w:rsid w:val="001C329C"/>
    <w:rsid w:val="001C44F3"/>
    <w:rsid w:val="001C5034"/>
    <w:rsid w:val="001C66E0"/>
    <w:rsid w:val="001D132F"/>
    <w:rsid w:val="001D15D7"/>
    <w:rsid w:val="001D32D6"/>
    <w:rsid w:val="001E19B4"/>
    <w:rsid w:val="001E286F"/>
    <w:rsid w:val="001E72FD"/>
    <w:rsid w:val="001E7D29"/>
    <w:rsid w:val="001F174D"/>
    <w:rsid w:val="001F2B7F"/>
    <w:rsid w:val="002001CA"/>
    <w:rsid w:val="00204A32"/>
    <w:rsid w:val="002112AB"/>
    <w:rsid w:val="0021234D"/>
    <w:rsid w:val="00213569"/>
    <w:rsid w:val="002153B6"/>
    <w:rsid w:val="0022067E"/>
    <w:rsid w:val="00220F94"/>
    <w:rsid w:val="0022233D"/>
    <w:rsid w:val="00222B69"/>
    <w:rsid w:val="00224A01"/>
    <w:rsid w:val="00225692"/>
    <w:rsid w:val="00225A26"/>
    <w:rsid w:val="0022705C"/>
    <w:rsid w:val="00227312"/>
    <w:rsid w:val="0023018C"/>
    <w:rsid w:val="002302F1"/>
    <w:rsid w:val="0023072E"/>
    <w:rsid w:val="002327AF"/>
    <w:rsid w:val="002331D7"/>
    <w:rsid w:val="00236C94"/>
    <w:rsid w:val="002404F5"/>
    <w:rsid w:val="00243E28"/>
    <w:rsid w:val="002460D2"/>
    <w:rsid w:val="00246C30"/>
    <w:rsid w:val="0025085B"/>
    <w:rsid w:val="00250E1E"/>
    <w:rsid w:val="0026048E"/>
    <w:rsid w:val="0026152B"/>
    <w:rsid w:val="0026201C"/>
    <w:rsid w:val="00263AA5"/>
    <w:rsid w:val="00270D66"/>
    <w:rsid w:val="002721C0"/>
    <w:rsid w:val="00274526"/>
    <w:rsid w:val="00275260"/>
    <w:rsid w:val="00276FA1"/>
    <w:rsid w:val="00277567"/>
    <w:rsid w:val="0028027F"/>
    <w:rsid w:val="00283FC2"/>
    <w:rsid w:val="00285B87"/>
    <w:rsid w:val="00291B4A"/>
    <w:rsid w:val="00294570"/>
    <w:rsid w:val="002A27E8"/>
    <w:rsid w:val="002A6A1D"/>
    <w:rsid w:val="002A7213"/>
    <w:rsid w:val="002B5C56"/>
    <w:rsid w:val="002B6F8C"/>
    <w:rsid w:val="002B7BF8"/>
    <w:rsid w:val="002C3D7E"/>
    <w:rsid w:val="002C5009"/>
    <w:rsid w:val="002D0EBE"/>
    <w:rsid w:val="002D15BB"/>
    <w:rsid w:val="002D3381"/>
    <w:rsid w:val="002D33CD"/>
    <w:rsid w:val="002D4648"/>
    <w:rsid w:val="002D50D7"/>
    <w:rsid w:val="002D6DBA"/>
    <w:rsid w:val="002E0B6C"/>
    <w:rsid w:val="002E40B5"/>
    <w:rsid w:val="002E4365"/>
    <w:rsid w:val="002E4F42"/>
    <w:rsid w:val="002E625A"/>
    <w:rsid w:val="002F495C"/>
    <w:rsid w:val="002F78CC"/>
    <w:rsid w:val="00300414"/>
    <w:rsid w:val="00303D34"/>
    <w:rsid w:val="00305954"/>
    <w:rsid w:val="00306016"/>
    <w:rsid w:val="00306ECD"/>
    <w:rsid w:val="00311650"/>
    <w:rsid w:val="00312972"/>
    <w:rsid w:val="00315AC0"/>
    <w:rsid w:val="003168F6"/>
    <w:rsid w:val="0032131A"/>
    <w:rsid w:val="00322ACD"/>
    <w:rsid w:val="00322F78"/>
    <w:rsid w:val="003232AC"/>
    <w:rsid w:val="00323AF6"/>
    <w:rsid w:val="00324246"/>
    <w:rsid w:val="00324864"/>
    <w:rsid w:val="00324BBB"/>
    <w:rsid w:val="0032557D"/>
    <w:rsid w:val="00325C9D"/>
    <w:rsid w:val="00327021"/>
    <w:rsid w:val="003310BF"/>
    <w:rsid w:val="00333A62"/>
    <w:rsid w:val="00333DF8"/>
    <w:rsid w:val="00335B98"/>
    <w:rsid w:val="00337447"/>
    <w:rsid w:val="003435CD"/>
    <w:rsid w:val="003448DB"/>
    <w:rsid w:val="00350C7B"/>
    <w:rsid w:val="00350FF7"/>
    <w:rsid w:val="003520A9"/>
    <w:rsid w:val="00352B99"/>
    <w:rsid w:val="00354C22"/>
    <w:rsid w:val="00355708"/>
    <w:rsid w:val="00355F4D"/>
    <w:rsid w:val="003567A0"/>
    <w:rsid w:val="00356B73"/>
    <w:rsid w:val="00356CCC"/>
    <w:rsid w:val="00357641"/>
    <w:rsid w:val="00360B6E"/>
    <w:rsid w:val="00361DEE"/>
    <w:rsid w:val="00363D53"/>
    <w:rsid w:val="003710AC"/>
    <w:rsid w:val="003752B9"/>
    <w:rsid w:val="00375BDE"/>
    <w:rsid w:val="00377B2F"/>
    <w:rsid w:val="00382CCE"/>
    <w:rsid w:val="00383FB1"/>
    <w:rsid w:val="003862A5"/>
    <w:rsid w:val="00394EF4"/>
    <w:rsid w:val="003A18E0"/>
    <w:rsid w:val="003B0C32"/>
    <w:rsid w:val="003B392C"/>
    <w:rsid w:val="003C00FE"/>
    <w:rsid w:val="003C0575"/>
    <w:rsid w:val="003C2C06"/>
    <w:rsid w:val="003C33AF"/>
    <w:rsid w:val="003C70FA"/>
    <w:rsid w:val="003C7F75"/>
    <w:rsid w:val="003D643F"/>
    <w:rsid w:val="003D689C"/>
    <w:rsid w:val="003D7AA9"/>
    <w:rsid w:val="003E5EB5"/>
    <w:rsid w:val="003F1A19"/>
    <w:rsid w:val="003F5072"/>
    <w:rsid w:val="00400701"/>
    <w:rsid w:val="004034C7"/>
    <w:rsid w:val="0040524C"/>
    <w:rsid w:val="0040582D"/>
    <w:rsid w:val="004069EB"/>
    <w:rsid w:val="004079BC"/>
    <w:rsid w:val="00410612"/>
    <w:rsid w:val="00410A9A"/>
    <w:rsid w:val="00411F8B"/>
    <w:rsid w:val="0041401C"/>
    <w:rsid w:val="00417150"/>
    <w:rsid w:val="004203B0"/>
    <w:rsid w:val="004230D9"/>
    <w:rsid w:val="00423833"/>
    <w:rsid w:val="0043129D"/>
    <w:rsid w:val="00432063"/>
    <w:rsid w:val="004352D4"/>
    <w:rsid w:val="00440606"/>
    <w:rsid w:val="00441B4A"/>
    <w:rsid w:val="00443BA3"/>
    <w:rsid w:val="0044541C"/>
    <w:rsid w:val="0044657F"/>
    <w:rsid w:val="00447EFF"/>
    <w:rsid w:val="00450670"/>
    <w:rsid w:val="00450FB9"/>
    <w:rsid w:val="00451C42"/>
    <w:rsid w:val="00452FBE"/>
    <w:rsid w:val="004548CD"/>
    <w:rsid w:val="00456369"/>
    <w:rsid w:val="0045682F"/>
    <w:rsid w:val="00457679"/>
    <w:rsid w:val="00462509"/>
    <w:rsid w:val="00463AE7"/>
    <w:rsid w:val="004649C3"/>
    <w:rsid w:val="004661F6"/>
    <w:rsid w:val="00467E5A"/>
    <w:rsid w:val="004724BD"/>
    <w:rsid w:val="0047324F"/>
    <w:rsid w:val="00477352"/>
    <w:rsid w:val="00480A8F"/>
    <w:rsid w:val="0048124E"/>
    <w:rsid w:val="00485E32"/>
    <w:rsid w:val="00490D28"/>
    <w:rsid w:val="00491C23"/>
    <w:rsid w:val="00492B89"/>
    <w:rsid w:val="00495460"/>
    <w:rsid w:val="004957DD"/>
    <w:rsid w:val="004A0749"/>
    <w:rsid w:val="004A226B"/>
    <w:rsid w:val="004A290B"/>
    <w:rsid w:val="004A4E22"/>
    <w:rsid w:val="004A6410"/>
    <w:rsid w:val="004B184C"/>
    <w:rsid w:val="004B1A1B"/>
    <w:rsid w:val="004B3767"/>
    <w:rsid w:val="004B5C09"/>
    <w:rsid w:val="004B730C"/>
    <w:rsid w:val="004B7444"/>
    <w:rsid w:val="004C147C"/>
    <w:rsid w:val="004C15D2"/>
    <w:rsid w:val="004C329D"/>
    <w:rsid w:val="004C443F"/>
    <w:rsid w:val="004C569E"/>
    <w:rsid w:val="004D5C8D"/>
    <w:rsid w:val="004D6684"/>
    <w:rsid w:val="004E227E"/>
    <w:rsid w:val="004E2AF6"/>
    <w:rsid w:val="004E3F51"/>
    <w:rsid w:val="004E5EC8"/>
    <w:rsid w:val="004F3CBE"/>
    <w:rsid w:val="004F599A"/>
    <w:rsid w:val="004F6AAE"/>
    <w:rsid w:val="004F76BD"/>
    <w:rsid w:val="00500D3D"/>
    <w:rsid w:val="00500DD1"/>
    <w:rsid w:val="005059A1"/>
    <w:rsid w:val="00506449"/>
    <w:rsid w:val="00512682"/>
    <w:rsid w:val="00513760"/>
    <w:rsid w:val="0051566E"/>
    <w:rsid w:val="00516B60"/>
    <w:rsid w:val="00516C28"/>
    <w:rsid w:val="00517E9F"/>
    <w:rsid w:val="005205B9"/>
    <w:rsid w:val="00520FC6"/>
    <w:rsid w:val="005214A9"/>
    <w:rsid w:val="00521AE3"/>
    <w:rsid w:val="00522055"/>
    <w:rsid w:val="0052277D"/>
    <w:rsid w:val="005229E9"/>
    <w:rsid w:val="005235E6"/>
    <w:rsid w:val="00524BA6"/>
    <w:rsid w:val="005304EA"/>
    <w:rsid w:val="0053523D"/>
    <w:rsid w:val="00535B54"/>
    <w:rsid w:val="00537706"/>
    <w:rsid w:val="0054139C"/>
    <w:rsid w:val="00543816"/>
    <w:rsid w:val="00544266"/>
    <w:rsid w:val="00547659"/>
    <w:rsid w:val="00551957"/>
    <w:rsid w:val="00554276"/>
    <w:rsid w:val="00556B6C"/>
    <w:rsid w:val="005636D7"/>
    <w:rsid w:val="00564D17"/>
    <w:rsid w:val="00566692"/>
    <w:rsid w:val="00567050"/>
    <w:rsid w:val="00570173"/>
    <w:rsid w:val="005728DA"/>
    <w:rsid w:val="00575599"/>
    <w:rsid w:val="00577447"/>
    <w:rsid w:val="00577A9D"/>
    <w:rsid w:val="005808C7"/>
    <w:rsid w:val="0058540B"/>
    <w:rsid w:val="00586675"/>
    <w:rsid w:val="00594013"/>
    <w:rsid w:val="00595838"/>
    <w:rsid w:val="0059790E"/>
    <w:rsid w:val="005A0B25"/>
    <w:rsid w:val="005A3471"/>
    <w:rsid w:val="005A4211"/>
    <w:rsid w:val="005B31BF"/>
    <w:rsid w:val="005B4C3C"/>
    <w:rsid w:val="005C296B"/>
    <w:rsid w:val="005D24E3"/>
    <w:rsid w:val="005D289B"/>
    <w:rsid w:val="005D3902"/>
    <w:rsid w:val="005D797B"/>
    <w:rsid w:val="005E0ED9"/>
    <w:rsid w:val="005E410D"/>
    <w:rsid w:val="005E6196"/>
    <w:rsid w:val="005F33C8"/>
    <w:rsid w:val="005F54AA"/>
    <w:rsid w:val="005F59AA"/>
    <w:rsid w:val="005F78A7"/>
    <w:rsid w:val="00604018"/>
    <w:rsid w:val="006048EB"/>
    <w:rsid w:val="00605543"/>
    <w:rsid w:val="00605995"/>
    <w:rsid w:val="00606427"/>
    <w:rsid w:val="00612428"/>
    <w:rsid w:val="0061287E"/>
    <w:rsid w:val="006129EE"/>
    <w:rsid w:val="00613028"/>
    <w:rsid w:val="00614B77"/>
    <w:rsid w:val="00616B41"/>
    <w:rsid w:val="00620AE8"/>
    <w:rsid w:val="00621146"/>
    <w:rsid w:val="00626952"/>
    <w:rsid w:val="0063016D"/>
    <w:rsid w:val="00630BA9"/>
    <w:rsid w:val="0063186B"/>
    <w:rsid w:val="00632C41"/>
    <w:rsid w:val="00635A87"/>
    <w:rsid w:val="00635B48"/>
    <w:rsid w:val="00640531"/>
    <w:rsid w:val="00641702"/>
    <w:rsid w:val="006429D7"/>
    <w:rsid w:val="0064519D"/>
    <w:rsid w:val="00645D16"/>
    <w:rsid w:val="0064613A"/>
    <w:rsid w:val="0064628C"/>
    <w:rsid w:val="00646DEF"/>
    <w:rsid w:val="00650619"/>
    <w:rsid w:val="006520BD"/>
    <w:rsid w:val="0065214E"/>
    <w:rsid w:val="0065249C"/>
    <w:rsid w:val="00655EE2"/>
    <w:rsid w:val="00657F89"/>
    <w:rsid w:val="00663E0F"/>
    <w:rsid w:val="006659D5"/>
    <w:rsid w:val="00666FB8"/>
    <w:rsid w:val="0067306C"/>
    <w:rsid w:val="006771EF"/>
    <w:rsid w:val="00680249"/>
    <w:rsid w:val="00680296"/>
    <w:rsid w:val="006853BC"/>
    <w:rsid w:val="00686E45"/>
    <w:rsid w:val="00687389"/>
    <w:rsid w:val="0068794D"/>
    <w:rsid w:val="006903AA"/>
    <w:rsid w:val="00690F1B"/>
    <w:rsid w:val="006928C1"/>
    <w:rsid w:val="00694AB3"/>
    <w:rsid w:val="00694EB4"/>
    <w:rsid w:val="006966F9"/>
    <w:rsid w:val="00696A87"/>
    <w:rsid w:val="006B1B48"/>
    <w:rsid w:val="006B277E"/>
    <w:rsid w:val="006B48FA"/>
    <w:rsid w:val="006B74AA"/>
    <w:rsid w:val="006C4771"/>
    <w:rsid w:val="006C5081"/>
    <w:rsid w:val="006D17BA"/>
    <w:rsid w:val="006D352B"/>
    <w:rsid w:val="006D5420"/>
    <w:rsid w:val="006D5463"/>
    <w:rsid w:val="006D62DC"/>
    <w:rsid w:val="006D7884"/>
    <w:rsid w:val="006D7E80"/>
    <w:rsid w:val="006E015E"/>
    <w:rsid w:val="006E08CA"/>
    <w:rsid w:val="006E0E72"/>
    <w:rsid w:val="006E1C35"/>
    <w:rsid w:val="006E54CE"/>
    <w:rsid w:val="006E6B88"/>
    <w:rsid w:val="006E7790"/>
    <w:rsid w:val="006F03D4"/>
    <w:rsid w:val="006F11DF"/>
    <w:rsid w:val="006F5012"/>
    <w:rsid w:val="00700AAD"/>
    <w:rsid w:val="00700B1F"/>
    <w:rsid w:val="0070460F"/>
    <w:rsid w:val="007051A9"/>
    <w:rsid w:val="00706367"/>
    <w:rsid w:val="007070D2"/>
    <w:rsid w:val="00707C0D"/>
    <w:rsid w:val="00711649"/>
    <w:rsid w:val="00713E03"/>
    <w:rsid w:val="007140B0"/>
    <w:rsid w:val="0071561B"/>
    <w:rsid w:val="00715D0A"/>
    <w:rsid w:val="0072100B"/>
    <w:rsid w:val="007215EE"/>
    <w:rsid w:val="007219D3"/>
    <w:rsid w:val="00722E79"/>
    <w:rsid w:val="007257E9"/>
    <w:rsid w:val="00726480"/>
    <w:rsid w:val="0073179E"/>
    <w:rsid w:val="00732865"/>
    <w:rsid w:val="00734C94"/>
    <w:rsid w:val="00737988"/>
    <w:rsid w:val="00740105"/>
    <w:rsid w:val="007426BA"/>
    <w:rsid w:val="007436D1"/>
    <w:rsid w:val="00744B1E"/>
    <w:rsid w:val="00745962"/>
    <w:rsid w:val="0075622C"/>
    <w:rsid w:val="00756D9C"/>
    <w:rsid w:val="00760739"/>
    <w:rsid w:val="007619BD"/>
    <w:rsid w:val="007647CB"/>
    <w:rsid w:val="00765B54"/>
    <w:rsid w:val="00766390"/>
    <w:rsid w:val="007667E8"/>
    <w:rsid w:val="00770B32"/>
    <w:rsid w:val="00771C24"/>
    <w:rsid w:val="00775AD8"/>
    <w:rsid w:val="007769E5"/>
    <w:rsid w:val="00781863"/>
    <w:rsid w:val="007909F0"/>
    <w:rsid w:val="00791D73"/>
    <w:rsid w:val="0079238D"/>
    <w:rsid w:val="00792701"/>
    <w:rsid w:val="00793F32"/>
    <w:rsid w:val="00794DC6"/>
    <w:rsid w:val="00795DC1"/>
    <w:rsid w:val="007A3D50"/>
    <w:rsid w:val="007A6274"/>
    <w:rsid w:val="007B0AE4"/>
    <w:rsid w:val="007B2549"/>
    <w:rsid w:val="007B29E4"/>
    <w:rsid w:val="007B3F78"/>
    <w:rsid w:val="007B6EEF"/>
    <w:rsid w:val="007B7D9B"/>
    <w:rsid w:val="007C126E"/>
    <w:rsid w:val="007C5BE5"/>
    <w:rsid w:val="007C5EBE"/>
    <w:rsid w:val="007C6CCB"/>
    <w:rsid w:val="007D0F60"/>
    <w:rsid w:val="007D1A99"/>
    <w:rsid w:val="007D3FD8"/>
    <w:rsid w:val="007D5836"/>
    <w:rsid w:val="007D67CC"/>
    <w:rsid w:val="007E3D88"/>
    <w:rsid w:val="007F1B99"/>
    <w:rsid w:val="007F1CE0"/>
    <w:rsid w:val="007F1E7F"/>
    <w:rsid w:val="007F2678"/>
    <w:rsid w:val="007F34A4"/>
    <w:rsid w:val="00801400"/>
    <w:rsid w:val="00802233"/>
    <w:rsid w:val="00803EB0"/>
    <w:rsid w:val="0080437F"/>
    <w:rsid w:val="008064BF"/>
    <w:rsid w:val="0081077D"/>
    <w:rsid w:val="008113D7"/>
    <w:rsid w:val="00812880"/>
    <w:rsid w:val="00815563"/>
    <w:rsid w:val="008220EE"/>
    <w:rsid w:val="008240DA"/>
    <w:rsid w:val="00825B23"/>
    <w:rsid w:val="00830FCC"/>
    <w:rsid w:val="00835728"/>
    <w:rsid w:val="00836FE2"/>
    <w:rsid w:val="00837986"/>
    <w:rsid w:val="00840600"/>
    <w:rsid w:val="0084212E"/>
    <w:rsid w:val="008429E5"/>
    <w:rsid w:val="00842AEA"/>
    <w:rsid w:val="008456C5"/>
    <w:rsid w:val="00856122"/>
    <w:rsid w:val="00861F4B"/>
    <w:rsid w:val="00863BD4"/>
    <w:rsid w:val="00863E6E"/>
    <w:rsid w:val="0086570A"/>
    <w:rsid w:val="00867EA4"/>
    <w:rsid w:val="0087135A"/>
    <w:rsid w:val="00874F85"/>
    <w:rsid w:val="0087546A"/>
    <w:rsid w:val="0087548F"/>
    <w:rsid w:val="00880C14"/>
    <w:rsid w:val="00890034"/>
    <w:rsid w:val="00897D88"/>
    <w:rsid w:val="008A0319"/>
    <w:rsid w:val="008A2891"/>
    <w:rsid w:val="008A3D9D"/>
    <w:rsid w:val="008A4883"/>
    <w:rsid w:val="008A5D47"/>
    <w:rsid w:val="008A6BB2"/>
    <w:rsid w:val="008A76AD"/>
    <w:rsid w:val="008B125E"/>
    <w:rsid w:val="008B1AA7"/>
    <w:rsid w:val="008B33A7"/>
    <w:rsid w:val="008B3EC1"/>
    <w:rsid w:val="008B3FFC"/>
    <w:rsid w:val="008B405C"/>
    <w:rsid w:val="008D0066"/>
    <w:rsid w:val="008D15B1"/>
    <w:rsid w:val="008D1BF4"/>
    <w:rsid w:val="008D238A"/>
    <w:rsid w:val="008D3EF3"/>
    <w:rsid w:val="008D43E9"/>
    <w:rsid w:val="008E21CF"/>
    <w:rsid w:val="008E37D8"/>
    <w:rsid w:val="008E3C0E"/>
    <w:rsid w:val="008E421A"/>
    <w:rsid w:val="008E476B"/>
    <w:rsid w:val="008F0F63"/>
    <w:rsid w:val="008F1FC5"/>
    <w:rsid w:val="008F39F3"/>
    <w:rsid w:val="008F4065"/>
    <w:rsid w:val="008F51E2"/>
    <w:rsid w:val="008F5CC5"/>
    <w:rsid w:val="00900D53"/>
    <w:rsid w:val="00901154"/>
    <w:rsid w:val="00901DA4"/>
    <w:rsid w:val="00904071"/>
    <w:rsid w:val="009108F6"/>
    <w:rsid w:val="00922A60"/>
    <w:rsid w:val="0092507F"/>
    <w:rsid w:val="00925C1D"/>
    <w:rsid w:val="00926D86"/>
    <w:rsid w:val="00927C63"/>
    <w:rsid w:val="00932F50"/>
    <w:rsid w:val="0093650D"/>
    <w:rsid w:val="009379E3"/>
    <w:rsid w:val="0094058D"/>
    <w:rsid w:val="00940FAF"/>
    <w:rsid w:val="00945EAD"/>
    <w:rsid w:val="0094637B"/>
    <w:rsid w:val="00947F0F"/>
    <w:rsid w:val="00947FE1"/>
    <w:rsid w:val="0095091E"/>
    <w:rsid w:val="00955A78"/>
    <w:rsid w:val="00955D24"/>
    <w:rsid w:val="0095613F"/>
    <w:rsid w:val="00963FFF"/>
    <w:rsid w:val="00966C74"/>
    <w:rsid w:val="00973B09"/>
    <w:rsid w:val="00974D58"/>
    <w:rsid w:val="009844CE"/>
    <w:rsid w:val="009866C9"/>
    <w:rsid w:val="00986F3F"/>
    <w:rsid w:val="009876E0"/>
    <w:rsid w:val="00987BC4"/>
    <w:rsid w:val="00991613"/>
    <w:rsid w:val="009921B8"/>
    <w:rsid w:val="009925D5"/>
    <w:rsid w:val="0099515C"/>
    <w:rsid w:val="009975B6"/>
    <w:rsid w:val="009A0742"/>
    <w:rsid w:val="009A20D9"/>
    <w:rsid w:val="009A53AB"/>
    <w:rsid w:val="009A5A1F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BC7"/>
    <w:rsid w:val="009C12CE"/>
    <w:rsid w:val="009C1773"/>
    <w:rsid w:val="009C5583"/>
    <w:rsid w:val="009C7378"/>
    <w:rsid w:val="009D1110"/>
    <w:rsid w:val="009D1193"/>
    <w:rsid w:val="009D18DA"/>
    <w:rsid w:val="009D330D"/>
    <w:rsid w:val="009D4984"/>
    <w:rsid w:val="009D6901"/>
    <w:rsid w:val="009E4188"/>
    <w:rsid w:val="009E45B7"/>
    <w:rsid w:val="009E5464"/>
    <w:rsid w:val="009E7551"/>
    <w:rsid w:val="009F0160"/>
    <w:rsid w:val="009F031E"/>
    <w:rsid w:val="009F4E19"/>
    <w:rsid w:val="009F59B7"/>
    <w:rsid w:val="009F5C56"/>
    <w:rsid w:val="009F67ED"/>
    <w:rsid w:val="009F707F"/>
    <w:rsid w:val="00A02299"/>
    <w:rsid w:val="00A07662"/>
    <w:rsid w:val="00A10894"/>
    <w:rsid w:val="00A14422"/>
    <w:rsid w:val="00A148A8"/>
    <w:rsid w:val="00A14C52"/>
    <w:rsid w:val="00A17550"/>
    <w:rsid w:val="00A21B71"/>
    <w:rsid w:val="00A22769"/>
    <w:rsid w:val="00A25111"/>
    <w:rsid w:val="00A25992"/>
    <w:rsid w:val="00A300AC"/>
    <w:rsid w:val="00A3125D"/>
    <w:rsid w:val="00A330C7"/>
    <w:rsid w:val="00A341C6"/>
    <w:rsid w:val="00A3439E"/>
    <w:rsid w:val="00A35D0B"/>
    <w:rsid w:val="00A37F9E"/>
    <w:rsid w:val="00A40085"/>
    <w:rsid w:val="00A4303F"/>
    <w:rsid w:val="00A45C3D"/>
    <w:rsid w:val="00A47DF6"/>
    <w:rsid w:val="00A523B5"/>
    <w:rsid w:val="00A5250D"/>
    <w:rsid w:val="00A53A05"/>
    <w:rsid w:val="00A55339"/>
    <w:rsid w:val="00A60E11"/>
    <w:rsid w:val="00A637D7"/>
    <w:rsid w:val="00A63D35"/>
    <w:rsid w:val="00A65444"/>
    <w:rsid w:val="00A663ED"/>
    <w:rsid w:val="00A67B48"/>
    <w:rsid w:val="00A72927"/>
    <w:rsid w:val="00A73DFD"/>
    <w:rsid w:val="00A76AF6"/>
    <w:rsid w:val="00A80E50"/>
    <w:rsid w:val="00A811F8"/>
    <w:rsid w:val="00A835AB"/>
    <w:rsid w:val="00A83AEF"/>
    <w:rsid w:val="00A8538B"/>
    <w:rsid w:val="00A87C27"/>
    <w:rsid w:val="00A90447"/>
    <w:rsid w:val="00A91827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B0A9F"/>
    <w:rsid w:val="00AC0708"/>
    <w:rsid w:val="00AC6C14"/>
    <w:rsid w:val="00AC7363"/>
    <w:rsid w:val="00AD2619"/>
    <w:rsid w:val="00AE17B5"/>
    <w:rsid w:val="00AE1F88"/>
    <w:rsid w:val="00AE20AD"/>
    <w:rsid w:val="00AE361F"/>
    <w:rsid w:val="00AE4ECF"/>
    <w:rsid w:val="00AE5370"/>
    <w:rsid w:val="00AE654F"/>
    <w:rsid w:val="00AE6F02"/>
    <w:rsid w:val="00AE76C4"/>
    <w:rsid w:val="00AF1208"/>
    <w:rsid w:val="00AF1362"/>
    <w:rsid w:val="00AF1A52"/>
    <w:rsid w:val="00AF2423"/>
    <w:rsid w:val="00AF5476"/>
    <w:rsid w:val="00AF558B"/>
    <w:rsid w:val="00B03393"/>
    <w:rsid w:val="00B03820"/>
    <w:rsid w:val="00B0508C"/>
    <w:rsid w:val="00B066B7"/>
    <w:rsid w:val="00B0716A"/>
    <w:rsid w:val="00B0729A"/>
    <w:rsid w:val="00B07AC2"/>
    <w:rsid w:val="00B122D3"/>
    <w:rsid w:val="00B12499"/>
    <w:rsid w:val="00B1412A"/>
    <w:rsid w:val="00B16CA7"/>
    <w:rsid w:val="00B20F57"/>
    <w:rsid w:val="00B21648"/>
    <w:rsid w:val="00B22805"/>
    <w:rsid w:val="00B247A9"/>
    <w:rsid w:val="00B27363"/>
    <w:rsid w:val="00B30368"/>
    <w:rsid w:val="00B34076"/>
    <w:rsid w:val="00B34732"/>
    <w:rsid w:val="00B410A5"/>
    <w:rsid w:val="00B42634"/>
    <w:rsid w:val="00B435B5"/>
    <w:rsid w:val="00B4508E"/>
    <w:rsid w:val="00B471F7"/>
    <w:rsid w:val="00B565D8"/>
    <w:rsid w:val="00B5679E"/>
    <w:rsid w:val="00B5779A"/>
    <w:rsid w:val="00B60B60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816"/>
    <w:rsid w:val="00B83203"/>
    <w:rsid w:val="00B83ADD"/>
    <w:rsid w:val="00B853F9"/>
    <w:rsid w:val="00B87125"/>
    <w:rsid w:val="00B92231"/>
    <w:rsid w:val="00B933DA"/>
    <w:rsid w:val="00B97A47"/>
    <w:rsid w:val="00BA0565"/>
    <w:rsid w:val="00BA1D11"/>
    <w:rsid w:val="00BA2CE6"/>
    <w:rsid w:val="00BA4ADB"/>
    <w:rsid w:val="00BA5650"/>
    <w:rsid w:val="00BA6BA1"/>
    <w:rsid w:val="00BA7517"/>
    <w:rsid w:val="00BB018B"/>
    <w:rsid w:val="00BB0406"/>
    <w:rsid w:val="00BB1451"/>
    <w:rsid w:val="00BB1756"/>
    <w:rsid w:val="00BB1F05"/>
    <w:rsid w:val="00BB46A9"/>
    <w:rsid w:val="00BB4CCE"/>
    <w:rsid w:val="00BB6F0C"/>
    <w:rsid w:val="00BB7897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127A"/>
    <w:rsid w:val="00BE1580"/>
    <w:rsid w:val="00BE2FFB"/>
    <w:rsid w:val="00BE618A"/>
    <w:rsid w:val="00BE737B"/>
    <w:rsid w:val="00BF0C68"/>
    <w:rsid w:val="00BF460D"/>
    <w:rsid w:val="00BF5266"/>
    <w:rsid w:val="00BF68C7"/>
    <w:rsid w:val="00BF74A6"/>
    <w:rsid w:val="00BF7B10"/>
    <w:rsid w:val="00BF7D69"/>
    <w:rsid w:val="00C00194"/>
    <w:rsid w:val="00C003CF"/>
    <w:rsid w:val="00C02246"/>
    <w:rsid w:val="00C047FF"/>
    <w:rsid w:val="00C14973"/>
    <w:rsid w:val="00C15C45"/>
    <w:rsid w:val="00C1602C"/>
    <w:rsid w:val="00C1643D"/>
    <w:rsid w:val="00C206A2"/>
    <w:rsid w:val="00C22226"/>
    <w:rsid w:val="00C261A9"/>
    <w:rsid w:val="00C30563"/>
    <w:rsid w:val="00C321BE"/>
    <w:rsid w:val="00C36118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180B"/>
    <w:rsid w:val="00C6245B"/>
    <w:rsid w:val="00C65FF5"/>
    <w:rsid w:val="00C662BE"/>
    <w:rsid w:val="00C7207D"/>
    <w:rsid w:val="00C72357"/>
    <w:rsid w:val="00C73895"/>
    <w:rsid w:val="00C739FE"/>
    <w:rsid w:val="00C7624A"/>
    <w:rsid w:val="00C8234D"/>
    <w:rsid w:val="00C86484"/>
    <w:rsid w:val="00C87048"/>
    <w:rsid w:val="00C87E3E"/>
    <w:rsid w:val="00C9585B"/>
    <w:rsid w:val="00CA2A26"/>
    <w:rsid w:val="00CA7A16"/>
    <w:rsid w:val="00CB0238"/>
    <w:rsid w:val="00CB20FF"/>
    <w:rsid w:val="00CB4AAA"/>
    <w:rsid w:val="00CB50AF"/>
    <w:rsid w:val="00CB5577"/>
    <w:rsid w:val="00CD2D7A"/>
    <w:rsid w:val="00CD3AF6"/>
    <w:rsid w:val="00CD4CE6"/>
    <w:rsid w:val="00CE42A9"/>
    <w:rsid w:val="00CE4610"/>
    <w:rsid w:val="00CE5A5C"/>
    <w:rsid w:val="00CF1A6A"/>
    <w:rsid w:val="00CF5C14"/>
    <w:rsid w:val="00D04CDF"/>
    <w:rsid w:val="00D07578"/>
    <w:rsid w:val="00D0790C"/>
    <w:rsid w:val="00D07BEC"/>
    <w:rsid w:val="00D10502"/>
    <w:rsid w:val="00D10E03"/>
    <w:rsid w:val="00D139F4"/>
    <w:rsid w:val="00D13D6E"/>
    <w:rsid w:val="00D14259"/>
    <w:rsid w:val="00D14663"/>
    <w:rsid w:val="00D147D5"/>
    <w:rsid w:val="00D16423"/>
    <w:rsid w:val="00D17787"/>
    <w:rsid w:val="00D21C2E"/>
    <w:rsid w:val="00D235B7"/>
    <w:rsid w:val="00D253A6"/>
    <w:rsid w:val="00D27113"/>
    <w:rsid w:val="00D3100B"/>
    <w:rsid w:val="00D31AB7"/>
    <w:rsid w:val="00D349B6"/>
    <w:rsid w:val="00D353E5"/>
    <w:rsid w:val="00D4109F"/>
    <w:rsid w:val="00D44A82"/>
    <w:rsid w:val="00D4524A"/>
    <w:rsid w:val="00D47B99"/>
    <w:rsid w:val="00D50D23"/>
    <w:rsid w:val="00D512BB"/>
    <w:rsid w:val="00D51D82"/>
    <w:rsid w:val="00D53571"/>
    <w:rsid w:val="00D5702F"/>
    <w:rsid w:val="00D61E76"/>
    <w:rsid w:val="00D7068F"/>
    <w:rsid w:val="00D72625"/>
    <w:rsid w:val="00D75A30"/>
    <w:rsid w:val="00D77EBD"/>
    <w:rsid w:val="00D834F9"/>
    <w:rsid w:val="00D837CF"/>
    <w:rsid w:val="00D84B31"/>
    <w:rsid w:val="00D8540D"/>
    <w:rsid w:val="00D87431"/>
    <w:rsid w:val="00D9252A"/>
    <w:rsid w:val="00D97C05"/>
    <w:rsid w:val="00DA3B1A"/>
    <w:rsid w:val="00DA643E"/>
    <w:rsid w:val="00DB03CC"/>
    <w:rsid w:val="00DB4339"/>
    <w:rsid w:val="00DC2681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067F"/>
    <w:rsid w:val="00DE169B"/>
    <w:rsid w:val="00DE1EBB"/>
    <w:rsid w:val="00DF015B"/>
    <w:rsid w:val="00DF1FD2"/>
    <w:rsid w:val="00DF2281"/>
    <w:rsid w:val="00DF2868"/>
    <w:rsid w:val="00DF2937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14A79"/>
    <w:rsid w:val="00E21C70"/>
    <w:rsid w:val="00E22D3E"/>
    <w:rsid w:val="00E272E2"/>
    <w:rsid w:val="00E27B6A"/>
    <w:rsid w:val="00E3087E"/>
    <w:rsid w:val="00E30E33"/>
    <w:rsid w:val="00E31841"/>
    <w:rsid w:val="00E31D24"/>
    <w:rsid w:val="00E40B5D"/>
    <w:rsid w:val="00E41628"/>
    <w:rsid w:val="00E4313A"/>
    <w:rsid w:val="00E43F81"/>
    <w:rsid w:val="00E45649"/>
    <w:rsid w:val="00E54420"/>
    <w:rsid w:val="00E54CE5"/>
    <w:rsid w:val="00E557A0"/>
    <w:rsid w:val="00E558E2"/>
    <w:rsid w:val="00E573F7"/>
    <w:rsid w:val="00E654B8"/>
    <w:rsid w:val="00E658DA"/>
    <w:rsid w:val="00E65D2B"/>
    <w:rsid w:val="00E70676"/>
    <w:rsid w:val="00E70C52"/>
    <w:rsid w:val="00E71466"/>
    <w:rsid w:val="00E71A11"/>
    <w:rsid w:val="00E73DC5"/>
    <w:rsid w:val="00E74AA0"/>
    <w:rsid w:val="00E768DC"/>
    <w:rsid w:val="00E82F2C"/>
    <w:rsid w:val="00E83BDA"/>
    <w:rsid w:val="00E90AFA"/>
    <w:rsid w:val="00E90E1C"/>
    <w:rsid w:val="00E92885"/>
    <w:rsid w:val="00E932A6"/>
    <w:rsid w:val="00E96723"/>
    <w:rsid w:val="00E97B28"/>
    <w:rsid w:val="00EA0450"/>
    <w:rsid w:val="00EA3624"/>
    <w:rsid w:val="00EB1D97"/>
    <w:rsid w:val="00EB4261"/>
    <w:rsid w:val="00EB431E"/>
    <w:rsid w:val="00EC44C5"/>
    <w:rsid w:val="00ED023C"/>
    <w:rsid w:val="00ED18D8"/>
    <w:rsid w:val="00ED22A0"/>
    <w:rsid w:val="00ED621E"/>
    <w:rsid w:val="00ED6316"/>
    <w:rsid w:val="00EE0A65"/>
    <w:rsid w:val="00EE532A"/>
    <w:rsid w:val="00EF0640"/>
    <w:rsid w:val="00EF2279"/>
    <w:rsid w:val="00EF2B89"/>
    <w:rsid w:val="00EF4611"/>
    <w:rsid w:val="00EF6435"/>
    <w:rsid w:val="00EF746C"/>
    <w:rsid w:val="00F025AA"/>
    <w:rsid w:val="00F05732"/>
    <w:rsid w:val="00F05CB3"/>
    <w:rsid w:val="00F10F6B"/>
    <w:rsid w:val="00F14147"/>
    <w:rsid w:val="00F16819"/>
    <w:rsid w:val="00F20945"/>
    <w:rsid w:val="00F23697"/>
    <w:rsid w:val="00F2634A"/>
    <w:rsid w:val="00F26844"/>
    <w:rsid w:val="00F274F9"/>
    <w:rsid w:val="00F3161C"/>
    <w:rsid w:val="00F346B5"/>
    <w:rsid w:val="00F36BB7"/>
    <w:rsid w:val="00F3730B"/>
    <w:rsid w:val="00F3752C"/>
    <w:rsid w:val="00F37A43"/>
    <w:rsid w:val="00F43B9B"/>
    <w:rsid w:val="00F444CB"/>
    <w:rsid w:val="00F500EC"/>
    <w:rsid w:val="00F50611"/>
    <w:rsid w:val="00F511C4"/>
    <w:rsid w:val="00F541C9"/>
    <w:rsid w:val="00F56A65"/>
    <w:rsid w:val="00F60278"/>
    <w:rsid w:val="00F611F9"/>
    <w:rsid w:val="00F64182"/>
    <w:rsid w:val="00F642E1"/>
    <w:rsid w:val="00F6697F"/>
    <w:rsid w:val="00F7238A"/>
    <w:rsid w:val="00F74541"/>
    <w:rsid w:val="00F77F0D"/>
    <w:rsid w:val="00F8098D"/>
    <w:rsid w:val="00F829E8"/>
    <w:rsid w:val="00F83BCA"/>
    <w:rsid w:val="00F855D0"/>
    <w:rsid w:val="00F87146"/>
    <w:rsid w:val="00F87EAA"/>
    <w:rsid w:val="00F91AEE"/>
    <w:rsid w:val="00F9236B"/>
    <w:rsid w:val="00F92B25"/>
    <w:rsid w:val="00F9303C"/>
    <w:rsid w:val="00F96B12"/>
    <w:rsid w:val="00FA0859"/>
    <w:rsid w:val="00FA2D67"/>
    <w:rsid w:val="00FA7DB4"/>
    <w:rsid w:val="00FA7DC7"/>
    <w:rsid w:val="00FB2EE9"/>
    <w:rsid w:val="00FB3809"/>
    <w:rsid w:val="00FC07FC"/>
    <w:rsid w:val="00FC0CF2"/>
    <w:rsid w:val="00FC2A25"/>
    <w:rsid w:val="00FC59D6"/>
    <w:rsid w:val="00FC6ED8"/>
    <w:rsid w:val="00FD3BF6"/>
    <w:rsid w:val="00FD6CAB"/>
    <w:rsid w:val="00FD6D39"/>
    <w:rsid w:val="00FE0915"/>
    <w:rsid w:val="00FE0F0F"/>
    <w:rsid w:val="00FE3320"/>
    <w:rsid w:val="00FE3951"/>
    <w:rsid w:val="00FE4DA2"/>
    <w:rsid w:val="00FE50BF"/>
    <w:rsid w:val="00FE67F9"/>
    <w:rsid w:val="00FE6B6C"/>
    <w:rsid w:val="00FF42F2"/>
    <w:rsid w:val="00FF529C"/>
    <w:rsid w:val="00FF5844"/>
    <w:rsid w:val="00FF6C96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token">
    <w:name w:val="token"/>
    <w:basedOn w:val="DefaultParagraphFont"/>
    <w:rsid w:val="00DC2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backend-service:5000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93E45B5-0B3A-4659-8722-FBBE4B6B2AE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4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2020-09-11T12:28:00Z</dcterms:created>
  <dcterms:modified xsi:type="dcterms:W3CDTF">2020-09-12T12:44:00Z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